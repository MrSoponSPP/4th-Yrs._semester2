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6D168" w14:textId="77777777" w:rsidR="004D4041" w:rsidRDefault="004D4041" w:rsidP="004D4041">
      <w:pPr>
        <w:autoSpaceDE w:val="0"/>
        <w:autoSpaceDN w:val="0"/>
        <w:adjustRightInd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รหัสวิชา</w:t>
      </w:r>
      <w:r>
        <w:rPr>
          <w:rFonts w:ascii="TH SarabunPSK" w:hAnsi="TH SarabunPSK" w:cs="TH SarabunPSK" w:hint="cs"/>
          <w:sz w:val="32"/>
          <w:szCs w:val="32"/>
        </w:rPr>
        <w:t xml:space="preserve">………010113340………….. </w:t>
      </w:r>
      <w:r>
        <w:rPr>
          <w:rFonts w:ascii="TH SarabunPSK" w:hAnsi="TH SarabunPSK" w:cs="TH SarabunPSK" w:hint="cs"/>
          <w:sz w:val="32"/>
          <w:szCs w:val="32"/>
          <w:cs/>
        </w:rPr>
        <w:t>ชื่อวิชา</w:t>
      </w:r>
      <w:r>
        <w:rPr>
          <w:rFonts w:ascii="TH SarabunPSK" w:hAnsi="TH SarabunPSK" w:cs="TH SarabunPSK" w:hint="cs"/>
          <w:sz w:val="32"/>
          <w:szCs w:val="32"/>
        </w:rPr>
        <w:t xml:space="preserve"> Antenna and Microwave Engineering Laboratory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63AC6E00" w14:textId="77777777" w:rsidR="004D4041" w:rsidRDefault="004D4041" w:rsidP="004D4041">
      <w:pPr>
        <w:autoSpaceDE w:val="0"/>
        <w:autoSpaceDN w:val="0"/>
        <w:adjustRightInd w:val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ภาคการศึกษาที่</w:t>
      </w:r>
      <w:r>
        <w:rPr>
          <w:rFonts w:ascii="TH SarabunPSK" w:hAnsi="TH SarabunPSK" w:cs="TH SarabunPSK" w:hint="cs"/>
          <w:sz w:val="32"/>
          <w:szCs w:val="32"/>
        </w:rPr>
        <w:t>…….……2.……………</w:t>
      </w:r>
      <w:r>
        <w:rPr>
          <w:rFonts w:ascii="TH SarabunPSK" w:hAnsi="TH SarabunPSK" w:cs="TH SarabunPSK" w:hint="cs"/>
          <w:sz w:val="32"/>
          <w:szCs w:val="32"/>
          <w:cs/>
        </w:rPr>
        <w:t>ประจำปีการศึกษา</w:t>
      </w:r>
      <w:r>
        <w:rPr>
          <w:rFonts w:ascii="TH SarabunPSK" w:hAnsi="TH SarabunPSK" w:cs="TH SarabunPSK" w:hint="cs"/>
          <w:sz w:val="32"/>
          <w:szCs w:val="32"/>
        </w:rPr>
        <w:t>……...........2565……………………….....……….</w:t>
      </w:r>
    </w:p>
    <w:p w14:paraId="6904F381" w14:textId="77777777" w:rsidR="004D4041" w:rsidRDefault="004D4041" w:rsidP="004D4041">
      <w:pPr>
        <w:autoSpaceDE w:val="0"/>
        <w:autoSpaceDN w:val="0"/>
        <w:adjustRightInd w:val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รหัสนักศึกษา</w:t>
      </w:r>
      <w:r>
        <w:rPr>
          <w:rFonts w:ascii="TH SarabunPSK" w:hAnsi="TH SarabunPSK" w:cs="TH SarabunPSK" w:hint="cs"/>
          <w:sz w:val="32"/>
          <w:szCs w:val="32"/>
        </w:rPr>
        <w:t>…6201011631188................</w:t>
      </w:r>
      <w:r>
        <w:rPr>
          <w:rFonts w:ascii="TH SarabunPSK" w:hAnsi="TH SarabunPSK" w:cs="TH SarabunPSK" w:hint="cs"/>
          <w:sz w:val="32"/>
          <w:szCs w:val="32"/>
          <w:cs/>
        </w:rPr>
        <w:t>ชื่อ</w:t>
      </w:r>
      <w:r>
        <w:rPr>
          <w:rFonts w:ascii="TH SarabunPSK" w:hAnsi="TH SarabunPSK" w:cs="TH SarabunPSK" w:hint="cs"/>
          <w:sz w:val="32"/>
          <w:szCs w:val="32"/>
        </w:rPr>
        <w:t>-</w:t>
      </w:r>
      <w:r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>
        <w:rPr>
          <w:rFonts w:ascii="TH SarabunPSK" w:hAnsi="TH SarabunPSK" w:cs="TH SarabunPSK" w:hint="cs"/>
          <w:sz w:val="32"/>
          <w:szCs w:val="32"/>
        </w:rPr>
        <w:t>…..………</w:t>
      </w:r>
      <w:r>
        <w:rPr>
          <w:rFonts w:ascii="TH SarabunPSK" w:hAnsi="TH SarabunPSK" w:cs="TH SarabunPSK" w:hint="cs"/>
          <w:sz w:val="32"/>
          <w:szCs w:val="32"/>
          <w:cs/>
        </w:rPr>
        <w:t>นาย..โสภณ</w:t>
      </w:r>
      <w:r>
        <w:rPr>
          <w:rFonts w:ascii="TH SarabunPSK" w:hAnsi="TH SarabunPSK" w:cs="TH SarabunPSK" w:hint="cs"/>
          <w:sz w:val="32"/>
          <w:szCs w:val="32"/>
        </w:rPr>
        <w:t>……</w:t>
      </w:r>
      <w:r>
        <w:rPr>
          <w:rFonts w:ascii="TH SarabunPSK" w:hAnsi="TH SarabunPSK" w:cs="TH SarabunPSK" w:hint="cs"/>
          <w:sz w:val="32"/>
          <w:szCs w:val="32"/>
          <w:cs/>
        </w:rPr>
        <w:t>สุขสมบูรณ์</w:t>
      </w:r>
      <w:r>
        <w:rPr>
          <w:rFonts w:ascii="TH SarabunPSK" w:hAnsi="TH SarabunPSK" w:cs="TH SarabunPSK" w:hint="cs"/>
          <w:sz w:val="32"/>
          <w:szCs w:val="32"/>
        </w:rPr>
        <w:t>…….</w:t>
      </w:r>
    </w:p>
    <w:p w14:paraId="7DFE7F37" w14:textId="77777777" w:rsidR="004D4041" w:rsidRDefault="004D4041" w:rsidP="004D4041">
      <w:pPr>
        <w:autoSpaceDE w:val="0"/>
        <w:autoSpaceDN w:val="0"/>
        <w:adjustRightInd w:val="0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>รหัสนักศึกษา</w:t>
      </w:r>
      <w:r>
        <w:rPr>
          <w:rFonts w:ascii="TH Sarabun New" w:hAnsi="TH Sarabun New" w:cs="TH Sarabun New"/>
          <w:sz w:val="32"/>
          <w:szCs w:val="32"/>
        </w:rPr>
        <w:t>……6201011631072….………</w:t>
      </w:r>
      <w:r>
        <w:rPr>
          <w:rFonts w:ascii="TH Sarabun New" w:hAnsi="TH Sarabun New" w:cs="TH Sarabun New" w:hint="cs"/>
          <w:sz w:val="32"/>
          <w:szCs w:val="32"/>
          <w:cs/>
        </w:rPr>
        <w:t>ชื่อ</w:t>
      </w:r>
      <w:r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>นามสกุล</w:t>
      </w:r>
      <w:r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 w:hint="cs"/>
          <w:sz w:val="32"/>
          <w:szCs w:val="32"/>
          <w:cs/>
        </w:rPr>
        <w:t>นาย ธนภูมิ</w:t>
      </w:r>
      <w:r>
        <w:rPr>
          <w:rFonts w:ascii="TH Sarabun New" w:hAnsi="TH Sarabun New" w:cs="TH Sarabun New"/>
          <w:sz w:val="32"/>
          <w:szCs w:val="32"/>
        </w:rPr>
        <w:t>……</w:t>
      </w:r>
      <w:r>
        <w:rPr>
          <w:rFonts w:ascii="TH Sarabun New" w:hAnsi="TH Sarabun New" w:cs="TH Sarabun New" w:hint="cs"/>
          <w:sz w:val="32"/>
          <w:szCs w:val="32"/>
          <w:cs/>
        </w:rPr>
        <w:t>อังอำนวยศิริ</w:t>
      </w:r>
      <w:r>
        <w:rPr>
          <w:rFonts w:ascii="TH Sarabun New" w:hAnsi="TH Sarabun New" w:cs="TH Sarabun New"/>
          <w:sz w:val="32"/>
          <w:szCs w:val="32"/>
        </w:rPr>
        <w:t>…………</w:t>
      </w:r>
      <w:r>
        <w:rPr>
          <w:rFonts w:ascii="TH Sarabun New" w:hAnsi="TH Sarabun New" w:cs="TH Sarabun New" w:hint="cs"/>
          <w:sz w:val="32"/>
          <w:szCs w:val="32"/>
          <w:cs/>
        </w:rPr>
        <w:t>..</w:t>
      </w:r>
    </w:p>
    <w:p w14:paraId="27635BA4" w14:textId="77777777" w:rsidR="004D4041" w:rsidRDefault="004D4041" w:rsidP="004D4041">
      <w:pPr>
        <w:autoSpaceDE w:val="0"/>
        <w:autoSpaceDN w:val="0"/>
        <w:adjustRightInd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วันที่ และช่วงเวลาที่ทำการทดลอง</w:t>
      </w:r>
      <w:r>
        <w:rPr>
          <w:rFonts w:ascii="TH SarabunPSK" w:hAnsi="TH SarabunPSK" w:cs="TH SarabunPSK" w:hint="cs"/>
          <w:sz w:val="32"/>
          <w:szCs w:val="32"/>
        </w:rPr>
        <w:t xml:space="preserve"> ..........................</w:t>
      </w:r>
      <w:bookmarkStart w:id="0" w:name="_Hlk132053739"/>
      <w:r>
        <w:rPr>
          <w:rFonts w:ascii="TH SarabunPSK" w:hAnsi="TH SarabunPSK" w:cs="TH SarabunPSK" w:hint="cs"/>
          <w:sz w:val="32"/>
          <w:szCs w:val="32"/>
        </w:rPr>
        <w:t>Wed..13.00-16.00</w:t>
      </w:r>
      <w:bookmarkEnd w:id="0"/>
      <w:r>
        <w:rPr>
          <w:rFonts w:ascii="TH SarabunPSK" w:hAnsi="TH SarabunPSK" w:cs="TH SarabunPSK" w:hint="cs"/>
          <w:sz w:val="32"/>
          <w:szCs w:val="32"/>
        </w:rPr>
        <w:t>................................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</w:t>
      </w:r>
    </w:p>
    <w:p w14:paraId="29BF6365" w14:textId="77777777" w:rsidR="004D4041" w:rsidRDefault="004D4041" w:rsidP="004D4041">
      <w:pPr>
        <w:autoSpaceDE w:val="0"/>
        <w:autoSpaceDN w:val="0"/>
        <w:adjustRightInd w:val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อาจารย์ผู้สอน</w:t>
      </w:r>
      <w:r>
        <w:rPr>
          <w:rFonts w:ascii="TH SarabunPSK" w:hAnsi="TH SarabunPSK" w:cs="TH SarabunPSK" w:hint="cs"/>
          <w:sz w:val="32"/>
          <w:szCs w:val="32"/>
        </w:rPr>
        <w:t>………………PTD...,…WWT…………..……….……</w:t>
      </w:r>
    </w:p>
    <w:p w14:paraId="3A5F78A7" w14:textId="77777777" w:rsidR="007241E2" w:rsidRPr="005E1067" w:rsidRDefault="00000000" w:rsidP="00ED6757">
      <w:pPr>
        <w:pStyle w:val="1"/>
        <w:tabs>
          <w:tab w:val="left" w:pos="1440"/>
        </w:tabs>
        <w:spacing w:before="12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pict w14:anchorId="04E4DBB0">
          <v:line id="_x0000_s2050" style="position:absolute;left:0;text-align:left;z-index:251657728" from="-12.4pt,.85pt" to="469.65pt,.85pt" strokeweight="1.5pt"/>
        </w:pict>
      </w:r>
      <w:r w:rsidR="007241E2" w:rsidRPr="005E1067">
        <w:rPr>
          <w:rFonts w:ascii="TH SarabunPSK" w:hAnsi="TH SarabunPSK" w:cs="TH SarabunPSK"/>
          <w:sz w:val="32"/>
          <w:szCs w:val="32"/>
          <w:cs/>
        </w:rPr>
        <w:t>วัตถุประสงค์</w:t>
      </w:r>
    </w:p>
    <w:p w14:paraId="7BA47CB3" w14:textId="50EEA7DE" w:rsidR="00C3032B" w:rsidRPr="005E1067" w:rsidRDefault="00C3032B" w:rsidP="00C3032B">
      <w:pPr>
        <w:rPr>
          <w:rFonts w:ascii="TH SarabunPSK" w:hAnsi="TH SarabunPSK" w:cs="TH SarabunPSK"/>
          <w:sz w:val="32"/>
          <w:szCs w:val="32"/>
          <w:cs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  1. </w:t>
      </w:r>
      <w:r w:rsidRPr="005E1067">
        <w:rPr>
          <w:rFonts w:ascii="TH SarabunPSK" w:hAnsi="TH SarabunPSK" w:cs="TH SarabunPSK"/>
          <w:sz w:val="32"/>
          <w:szCs w:val="32"/>
          <w:cs/>
        </w:rPr>
        <w:t>เพื่อให้นักศึกษามีทักษะในการวัด</w:t>
      </w:r>
      <w:r w:rsidR="00ED6757">
        <w:rPr>
          <w:rFonts w:ascii="TH SarabunPSK" w:hAnsi="TH SarabunPSK" w:cs="TH SarabunPSK" w:hint="cs"/>
          <w:sz w:val="32"/>
          <w:szCs w:val="32"/>
          <w:cs/>
        </w:rPr>
        <w:t>สัมประสิทธิ์การสะท้อน แบนด์วิดท์ และอิมพีแดนซ์อินพุทของสายอากาศ</w:t>
      </w:r>
    </w:p>
    <w:p w14:paraId="7050DDA7" w14:textId="41D58256" w:rsidR="00C3032B" w:rsidRPr="005E1067" w:rsidRDefault="00C3032B" w:rsidP="00C3032B">
      <w:pPr>
        <w:rPr>
          <w:rFonts w:ascii="TH SarabunPSK" w:hAnsi="TH SarabunPSK" w:cs="TH SarabunPSK"/>
          <w:sz w:val="32"/>
          <w:szCs w:val="32"/>
          <w:cs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  2. </w:t>
      </w:r>
      <w:r w:rsidRPr="005E1067">
        <w:rPr>
          <w:rFonts w:ascii="TH SarabunPSK" w:hAnsi="TH SarabunPSK" w:cs="TH SarabunPSK"/>
          <w:sz w:val="32"/>
          <w:szCs w:val="32"/>
          <w:cs/>
        </w:rPr>
        <w:t>เพื่อให</w:t>
      </w:r>
      <w:r w:rsidR="00185038" w:rsidRPr="005E1067">
        <w:rPr>
          <w:rFonts w:ascii="TH SarabunPSK" w:hAnsi="TH SarabunPSK" w:cs="TH SarabunPSK"/>
          <w:sz w:val="32"/>
          <w:szCs w:val="32"/>
          <w:cs/>
        </w:rPr>
        <w:t>้นักศึกษามีทักษะในการใช้เครื่อง</w:t>
      </w:r>
      <w:r w:rsidR="00AD2870"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14A67" w:rsidRPr="005E1067">
        <w:rPr>
          <w:rFonts w:ascii="TH SarabunPSK" w:hAnsi="TH SarabunPSK" w:cs="TH SarabunPSK"/>
          <w:sz w:val="32"/>
          <w:szCs w:val="32"/>
        </w:rPr>
        <w:t>Network Analyzer</w:t>
      </w:r>
      <w:r w:rsidR="00185038" w:rsidRPr="005E1067">
        <w:rPr>
          <w:rFonts w:ascii="TH SarabunPSK" w:hAnsi="TH SarabunPSK" w:cs="TH SarabunPSK"/>
          <w:sz w:val="32"/>
          <w:szCs w:val="32"/>
        </w:rPr>
        <w:t xml:space="preserve"> </w:t>
      </w:r>
    </w:p>
    <w:p w14:paraId="6266714F" w14:textId="77777777" w:rsidR="00C3032B" w:rsidRPr="005E1067" w:rsidRDefault="00C3032B" w:rsidP="00C3032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0F15CF26" w14:textId="77777777" w:rsidR="00C3032B" w:rsidRPr="005E1067" w:rsidRDefault="00C3032B" w:rsidP="00C3032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5E106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ทฤษฎี</w:t>
      </w:r>
    </w:p>
    <w:p w14:paraId="52B8AA6A" w14:textId="77777777" w:rsidR="00C3032B" w:rsidRPr="005E1067" w:rsidRDefault="00C3032B" w:rsidP="00C3032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116E7489" w14:textId="596F8396" w:rsidR="00DC5F3C" w:rsidRDefault="00C3032B" w:rsidP="000D690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E1067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</w:t>
      </w:r>
      <w:r w:rsidR="00E2133E" w:rsidRPr="0048777A">
        <w:rPr>
          <w:rStyle w:val="apple-converted-space"/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สัมประสิทธิ</w:t>
      </w:r>
      <w:r w:rsidR="00A51913" w:rsidRPr="0048777A">
        <w:rPr>
          <w:rStyle w:val="apple-converted-space"/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>์</w:t>
      </w:r>
      <w:r w:rsidR="00E2133E" w:rsidRPr="0048777A">
        <w:rPr>
          <w:rStyle w:val="apple-converted-space"/>
          <w:rFonts w:ascii="TH SarabunPSK" w:hAnsi="TH SarabunPSK" w:cs="TH SarabunPSK" w:hint="cs"/>
          <w:b/>
          <w:bCs/>
          <w:color w:val="000000"/>
          <w:sz w:val="32"/>
          <w:szCs w:val="32"/>
          <w:shd w:val="clear" w:color="auto" w:fill="FFFFFF"/>
          <w:cs/>
        </w:rPr>
        <w:t xml:space="preserve">การสะท้อน </w:t>
      </w:r>
      <w:r w:rsidRPr="0048777A">
        <w:rPr>
          <w:rFonts w:ascii="TH SarabunPSK" w:hAnsi="TH SarabunPSK" w:cs="TH SarabunPSK"/>
          <w:b/>
          <w:bCs/>
          <w:sz w:val="32"/>
          <w:szCs w:val="32"/>
        </w:rPr>
        <w:t>(Reflection Coefficient)</w:t>
      </w:r>
      <w:r w:rsidRPr="005E1067">
        <w:rPr>
          <w:rFonts w:ascii="TH SarabunPSK" w:hAnsi="TH SarabunPSK" w:cs="TH SarabunPSK"/>
          <w:sz w:val="32"/>
          <w:szCs w:val="32"/>
        </w:rPr>
        <w:t xml:space="preserve"> </w:t>
      </w:r>
      <w:r w:rsidR="00E2133E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m:oMath>
        <m:r>
          <w:rPr>
            <w:rFonts w:ascii="Calibri" w:hAnsi="Calibri" w:cs="Calibri"/>
            <w:sz w:val="32"/>
            <w:szCs w:val="32"/>
          </w:rPr>
          <m:t>Γ</m:t>
        </m:r>
      </m:oMath>
      <w:r w:rsidR="00E213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76A8F" w:rsidRPr="005E1067">
        <w:rPr>
          <w:rFonts w:ascii="TH SarabunPSK" w:hAnsi="TH SarabunPSK" w:cs="TH SarabunPSK"/>
          <w:sz w:val="32"/>
          <w:szCs w:val="32"/>
          <w:cs/>
        </w:rPr>
        <w:t>คือ อัตราส่วนระหว่าง</w:t>
      </w:r>
      <w:r w:rsidR="00A51913">
        <w:rPr>
          <w:rFonts w:ascii="TH SarabunPSK" w:hAnsi="TH SarabunPSK" w:cs="TH SarabunPSK" w:hint="cs"/>
          <w:sz w:val="32"/>
          <w:szCs w:val="32"/>
          <w:cs/>
        </w:rPr>
        <w:t>กำลังงาน</w:t>
      </w:r>
      <w:r w:rsidRPr="005E1067">
        <w:rPr>
          <w:rFonts w:ascii="TH SarabunPSK" w:hAnsi="TH SarabunPSK" w:cs="TH SarabunPSK"/>
          <w:sz w:val="32"/>
          <w:szCs w:val="32"/>
          <w:cs/>
        </w:rPr>
        <w:t>ของคลื่นสะท้อนกลับ</w:t>
      </w:r>
      <w:r w:rsidR="00A51913">
        <w:rPr>
          <w:rFonts w:ascii="TH SarabunPSK" w:hAnsi="TH SarabunPSK" w:cs="TH SarabunPSK"/>
          <w:sz w:val="32"/>
          <w:szCs w:val="32"/>
        </w:rPr>
        <w:t xml:space="preserve"> </w:t>
      </w:r>
      <w:r w:rsidR="009279F2" w:rsidRPr="005E1067">
        <w:rPr>
          <w:rFonts w:ascii="TH SarabunPSK" w:hAnsi="TH SarabunPSK" w:cs="TH SarabunPSK"/>
          <w:sz w:val="32"/>
          <w:szCs w:val="32"/>
        </w:rPr>
        <w:t>(Reflected Wave)</w:t>
      </w:r>
      <w:r w:rsidR="00311945">
        <w:rPr>
          <w:rFonts w:ascii="TH SarabunPSK" w:hAnsi="TH SarabunPSK" w:cs="TH SarabunPSK"/>
          <w:sz w:val="32"/>
          <w:szCs w:val="32"/>
        </w:rPr>
        <w:t xml:space="preserve"> </w:t>
      </w:r>
      <w:r w:rsidR="001850A5" w:rsidRPr="005E1067">
        <w:rPr>
          <w:rFonts w:ascii="TH SarabunPSK" w:hAnsi="TH SarabunPSK" w:cs="TH SarabunPSK"/>
          <w:sz w:val="32"/>
          <w:szCs w:val="32"/>
          <w:cs/>
        </w:rPr>
        <w:t>และ</w:t>
      </w:r>
      <w:r w:rsidR="00A51913">
        <w:rPr>
          <w:rFonts w:ascii="TH SarabunPSK" w:hAnsi="TH SarabunPSK" w:cs="TH SarabunPSK" w:hint="cs"/>
          <w:sz w:val="32"/>
          <w:szCs w:val="32"/>
          <w:cs/>
        </w:rPr>
        <w:t>กำลังงาน</w:t>
      </w:r>
      <w:r w:rsidR="001850A5" w:rsidRPr="005E1067">
        <w:rPr>
          <w:rFonts w:ascii="TH SarabunPSK" w:hAnsi="TH SarabunPSK" w:cs="TH SarabunPSK"/>
          <w:sz w:val="32"/>
          <w:szCs w:val="32"/>
          <w:cs/>
        </w:rPr>
        <w:t>ของคลื่น</w:t>
      </w:r>
      <w:r w:rsidR="00A51913">
        <w:rPr>
          <w:rFonts w:ascii="TH SarabunPSK" w:hAnsi="TH SarabunPSK" w:cs="TH SarabunPSK" w:hint="cs"/>
          <w:sz w:val="32"/>
          <w:szCs w:val="32"/>
          <w:cs/>
        </w:rPr>
        <w:t>ตกกระทบ</w:t>
      </w:r>
      <w:r w:rsidR="00A51913">
        <w:rPr>
          <w:rFonts w:ascii="TH SarabunPSK" w:hAnsi="TH SarabunPSK" w:cs="TH SarabunPSK"/>
          <w:sz w:val="32"/>
          <w:szCs w:val="32"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 xml:space="preserve">(Incident Wave) </w:t>
      </w:r>
      <w:r w:rsidRPr="005E1067">
        <w:rPr>
          <w:rFonts w:ascii="TH SarabunPSK" w:hAnsi="TH SarabunPSK" w:cs="TH SarabunPSK"/>
          <w:sz w:val="32"/>
          <w:szCs w:val="32"/>
          <w:cs/>
        </w:rPr>
        <w:t>ซึ่งเกิดจากการ</w:t>
      </w:r>
      <w:r w:rsidR="00A51913">
        <w:rPr>
          <w:rFonts w:ascii="TH SarabunPSK" w:hAnsi="TH SarabunPSK" w:cs="TH SarabunPSK" w:hint="cs"/>
          <w:sz w:val="32"/>
          <w:szCs w:val="32"/>
          <w:cs/>
        </w:rPr>
        <w:t>ไม่แมตซ์กันระหว่างอิมพีแดนซ์ทางด้าน</w:t>
      </w:r>
      <w:r w:rsidR="00C15528">
        <w:rPr>
          <w:rFonts w:ascii="TH SarabunPSK" w:hAnsi="TH SarabunPSK" w:cs="TH SarabunPSK" w:hint="cs"/>
          <w:sz w:val="32"/>
          <w:szCs w:val="32"/>
          <w:cs/>
        </w:rPr>
        <w:t>ของ</w:t>
      </w:r>
      <w:r w:rsidR="00A51913">
        <w:rPr>
          <w:rFonts w:ascii="TH SarabunPSK" w:hAnsi="TH SarabunPSK" w:cs="TH SarabunPSK" w:hint="cs"/>
          <w:sz w:val="32"/>
          <w:szCs w:val="32"/>
          <w:cs/>
        </w:rPr>
        <w:t xml:space="preserve">แหล่งจ่าย </w:t>
      </w:r>
      <w:r w:rsidR="00A51913">
        <w:rPr>
          <w:rFonts w:ascii="TH SarabunPSK" w:hAnsi="TH SarabunPSK" w:cs="TH SarabunPSK"/>
          <w:sz w:val="32"/>
          <w:szCs w:val="32"/>
        </w:rPr>
        <w:t>(</w:t>
      </w:r>
      <m:oMath>
        <m:sSub>
          <m:sSubPr>
            <m:ctrlPr>
              <w:rPr>
                <w:rFonts w:ascii="Cambria Math" w:hAnsi="TH SarabunPSK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Z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S</m:t>
            </m: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ub>
        </m:sSub>
      </m:oMath>
      <w:r w:rsidR="00A51913">
        <w:rPr>
          <w:rFonts w:ascii="TH SarabunPSK" w:hAnsi="TH SarabunPSK" w:cs="TH SarabunPSK"/>
          <w:sz w:val="32"/>
          <w:szCs w:val="32"/>
        </w:rPr>
        <w:t>)</w:t>
      </w:r>
      <w:r w:rsidRPr="005E1067">
        <w:rPr>
          <w:rFonts w:ascii="TH SarabunPSK" w:hAnsi="TH SarabunPSK" w:cs="TH SarabunPSK"/>
          <w:sz w:val="32"/>
          <w:szCs w:val="32"/>
          <w:vertAlign w:val="subscript"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  <w:cs/>
        </w:rPr>
        <w:t>กับ</w:t>
      </w:r>
      <w:r w:rsidR="00A51913">
        <w:rPr>
          <w:rFonts w:ascii="TH SarabunPSK" w:hAnsi="TH SarabunPSK" w:cs="TH SarabunPSK" w:hint="cs"/>
          <w:sz w:val="32"/>
          <w:szCs w:val="32"/>
          <w:cs/>
        </w:rPr>
        <w:t xml:space="preserve">อิมพีแดนซ์ของโหลด </w:t>
      </w:r>
      <w:r w:rsidR="00A51913">
        <w:rPr>
          <w:rFonts w:ascii="TH SarabunPSK" w:hAnsi="TH SarabunPSK" w:cs="TH SarabunPSK"/>
          <w:sz w:val="32"/>
          <w:szCs w:val="32"/>
        </w:rPr>
        <w:t>(</w:t>
      </w:r>
      <m:oMath>
        <m:sSub>
          <m:sSubPr>
            <m:ctrlPr>
              <w:rPr>
                <w:rFonts w:ascii="Cambria Math" w:hAnsi="TH SarabunPSK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Z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L</m:t>
            </m: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ub>
        </m:sSub>
      </m:oMath>
      <w:r w:rsidR="00A51913">
        <w:rPr>
          <w:rFonts w:ascii="TH SarabunPSK" w:hAnsi="TH SarabunPSK" w:cs="TH SarabunPSK"/>
          <w:sz w:val="32"/>
          <w:szCs w:val="32"/>
        </w:rPr>
        <w:t>)</w:t>
      </w:r>
      <w:r w:rsidRPr="005E1067">
        <w:rPr>
          <w:rFonts w:ascii="TH SarabunPSK" w:hAnsi="TH SarabunPSK" w:cs="TH SarabunPSK"/>
          <w:sz w:val="32"/>
          <w:szCs w:val="32"/>
        </w:rPr>
        <w:t xml:space="preserve"> </w:t>
      </w:r>
    </w:p>
    <w:p w14:paraId="021812D9" w14:textId="6FE6E755" w:rsidR="00774EFB" w:rsidRDefault="00774EFB" w:rsidP="000D6902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</w:t>
      </w:r>
      <m:oMath>
        <m:r>
          <w:rPr>
            <w:rFonts w:ascii="Calibri" w:hAnsi="Calibri" w:cs="Calibri"/>
            <w:sz w:val="32"/>
            <w:szCs w:val="32"/>
          </w:rPr>
          <m:t>Γ</m:t>
        </m:r>
        <m:r>
          <w:rPr>
            <w:rFonts w:ascii="Cambria Math" w:hAnsi="TH SarabunPSK" w:cs="TH SarabunPSK"/>
            <w:sz w:val="32"/>
            <w:szCs w:val="32"/>
          </w:rPr>
          <m:t>=</m:t>
        </m:r>
        <m:f>
          <m:fPr>
            <m:ctrlPr>
              <w:rPr>
                <w:rFonts w:ascii="Cambria Math" w:hAnsi="TH SarabunPSK" w:cs="TH SarabunPSK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TH SarabunPSK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L</m:t>
                </m: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ub>
            </m:sSub>
            <m:r>
              <w:rPr>
                <w:rFonts w:ascii="Cambria Math" w:hAnsi="TH SarabunPSK" w:cs="TH SarabunPSK"/>
                <w:sz w:val="32"/>
                <w:szCs w:val="32"/>
              </w:rPr>
              <m:t>-</m:t>
            </m:r>
            <m:sSub>
              <m:sSubPr>
                <m:ctrlPr>
                  <w:rPr>
                    <w:rFonts w:ascii="Cambria Math" w:hAnsi="TH SarabunPSK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S</m:t>
                </m: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ub>
            </m:sSub>
          </m:num>
          <m:den>
            <m:sSub>
              <m:sSubPr>
                <m:ctrlPr>
                  <w:rPr>
                    <w:rFonts w:ascii="Cambria Math" w:hAnsi="TH SarabunPSK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L</m:t>
                </m: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ub>
            </m:sSub>
            <m:r>
              <w:rPr>
                <w:rFonts w:ascii="Cambria Math" w:hAnsi="TH SarabunPSK" w:cs="TH SarabunPSK"/>
                <w:sz w:val="32"/>
                <w:szCs w:val="32"/>
              </w:rPr>
              <m:t>+</m:t>
            </m:r>
            <m:sSub>
              <m:sSubPr>
                <m:ctrlPr>
                  <w:rPr>
                    <w:rFonts w:ascii="Cambria Math" w:hAnsi="TH SarabunPSK" w:cs="TH SarabunPSK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S</m:t>
                </m:r>
                <m:ctrlPr>
                  <w:rPr>
                    <w:rFonts w:ascii="Cambria Math" w:hAnsi="Cambria Math" w:cs="TH SarabunPSK"/>
                    <w:i/>
                    <w:sz w:val="32"/>
                    <w:szCs w:val="32"/>
                  </w:rPr>
                </m:ctrlPr>
              </m:sub>
            </m:sSub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den>
        </m:f>
      </m:oMath>
      <w:r>
        <w:rPr>
          <w:rFonts w:ascii="TH SarabunPSK" w:hAnsi="TH SarabunPSK" w:cs="TH SarabunPSK"/>
          <w:sz w:val="32"/>
          <w:szCs w:val="32"/>
        </w:rPr>
        <w:t xml:space="preserve">                                        (1)</w:t>
      </w:r>
    </w:p>
    <w:p w14:paraId="6FA1ACDE" w14:textId="14D210C1" w:rsidR="00774EFB" w:rsidRPr="005E1067" w:rsidRDefault="00774EFB" w:rsidP="00BD65A6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</w:t>
      </w:r>
      <w:r w:rsidR="00F14E89" w:rsidRPr="00774EFB">
        <w:rPr>
          <w:rFonts w:ascii="TH SarabunPSK" w:hAnsi="TH SarabunPSK" w:cs="TH SarabunPSK"/>
          <w:position w:val="-16"/>
          <w:sz w:val="32"/>
          <w:szCs w:val="32"/>
          <w:cs/>
        </w:rPr>
        <w:object w:dxaOrig="1939" w:dyaOrig="440" w14:anchorId="065706B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7.2pt;height:22.2pt" o:ole="">
            <v:imagedata r:id="rId8" o:title=""/>
          </v:shape>
          <o:OLEObject Type="Embed" ProgID="Equation.DSMT4" ShapeID="_x0000_i1025" DrawAspect="Content" ObjectID="_1742756469" r:id="rId9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(2)</w:t>
      </w:r>
    </w:p>
    <w:p w14:paraId="2E75C4ED" w14:textId="6BC8D8A4" w:rsidR="00A8026F" w:rsidRDefault="00774EFB" w:rsidP="000D69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A8026F" w:rsidRPr="0048777A">
        <w:rPr>
          <w:rFonts w:ascii="TH SarabunPSK" w:hAnsi="TH SarabunPSK" w:cs="TH SarabunPSK" w:hint="cs"/>
          <w:b/>
          <w:bCs/>
          <w:sz w:val="32"/>
          <w:szCs w:val="32"/>
          <w:cs/>
        </w:rPr>
        <w:t>สัมประสิทธิ์การสะท้อนของสายอากาศ</w:t>
      </w:r>
      <w:r>
        <w:rPr>
          <w:rFonts w:ascii="TH SarabunPSK" w:hAnsi="TH SarabunPSK" w:cs="TH SarabunPSK" w:hint="cs"/>
          <w:sz w:val="32"/>
          <w:szCs w:val="32"/>
          <w:cs/>
        </w:rPr>
        <w:t>เป็นพารามิเตอร์ที่บ่งบอก</w:t>
      </w:r>
      <w:r w:rsidR="00D1545F">
        <w:rPr>
          <w:rFonts w:ascii="TH SarabunPSK" w:hAnsi="TH SarabunPSK" w:cs="TH SarabunPSK" w:hint="cs"/>
          <w:sz w:val="32"/>
          <w:szCs w:val="32"/>
          <w:cs/>
        </w:rPr>
        <w:t>ว่าสายอากาศมี</w:t>
      </w:r>
      <w:r>
        <w:rPr>
          <w:rFonts w:ascii="TH SarabunPSK" w:hAnsi="TH SarabunPSK" w:cs="TH SarabunPSK" w:hint="cs"/>
          <w:sz w:val="32"/>
          <w:szCs w:val="32"/>
          <w:cs/>
        </w:rPr>
        <w:t>การแมตซ์อิมพีแดนซ์</w:t>
      </w:r>
      <w:r w:rsidR="00D1545F">
        <w:rPr>
          <w:rFonts w:ascii="TH SarabunPSK" w:hAnsi="TH SarabunPSK" w:cs="TH SarabunPSK" w:hint="cs"/>
          <w:sz w:val="32"/>
          <w:szCs w:val="32"/>
          <w:cs/>
        </w:rPr>
        <w:t>กับ</w:t>
      </w:r>
      <w:r>
        <w:rPr>
          <w:rFonts w:ascii="TH SarabunPSK" w:hAnsi="TH SarabunPSK" w:cs="TH SarabunPSK" w:hint="cs"/>
          <w:sz w:val="32"/>
          <w:szCs w:val="32"/>
          <w:cs/>
        </w:rPr>
        <w:t>สายนำสัญญาณ</w:t>
      </w:r>
      <w:r w:rsidR="00D1545F">
        <w:rPr>
          <w:rFonts w:ascii="TH SarabunPSK" w:hAnsi="TH SarabunPSK" w:cs="TH SarabunPSK" w:hint="cs"/>
          <w:sz w:val="32"/>
          <w:szCs w:val="32"/>
          <w:cs/>
        </w:rPr>
        <w:t>หรือไม่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ซึ่งโดยทั่วไปสายนำสัญญาณและ</w:t>
      </w:r>
      <w:r w:rsidR="00BD65A6">
        <w:rPr>
          <w:rFonts w:ascii="TH SarabunPSK" w:hAnsi="TH SarabunPSK" w:cs="TH SarabunPSK" w:hint="cs"/>
          <w:sz w:val="32"/>
          <w:szCs w:val="32"/>
          <w:cs/>
        </w:rPr>
        <w:t xml:space="preserve">เครื่องมือวัดต่าง ๆ จะมีอิมพีแดนซ์เท่ากับ </w:t>
      </w:r>
      <m:oMath>
        <m:r>
          <w:rPr>
            <w:rFonts w:ascii="Cambria Math" w:hAnsi="Cambria Math" w:cs="TH SarabunPSK"/>
            <w:sz w:val="32"/>
            <w:szCs w:val="32"/>
          </w:rPr>
          <m:t>50Ω</m:t>
        </m:r>
      </m:oMath>
      <w:r w:rsidR="00D154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8026F">
        <w:rPr>
          <w:rFonts w:ascii="TH SarabunPSK" w:hAnsi="TH SarabunPSK" w:cs="TH SarabunPSK" w:hint="cs"/>
          <w:sz w:val="32"/>
          <w:szCs w:val="32"/>
          <w:cs/>
        </w:rPr>
        <w:t xml:space="preserve">ในการวัดสัมประสิทธิ์การสะท้อนของสายอากาศจะพิจารณาอยู่ในรูปของ </w:t>
      </w:r>
      <m:oMath>
        <m:sSub>
          <m:sSubPr>
            <m:ctrlPr>
              <w:rPr>
                <w:rFonts w:ascii="Cambria Math" w:hAnsi="TH SarabunPSK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S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11</m:t>
            </m: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ub>
        </m:sSub>
      </m:oMath>
      <w:r w:rsidR="00A8026F">
        <w:rPr>
          <w:rFonts w:ascii="TH SarabunPSK" w:hAnsi="TH SarabunPSK" w:cs="TH SarabunPSK" w:hint="cs"/>
          <w:sz w:val="32"/>
          <w:szCs w:val="32"/>
          <w:cs/>
        </w:rPr>
        <w:t xml:space="preserve"> ซึ่งหมายถึงอัตราส่วนระหว่างกำลังงานของคลื่นสะท้อนกลับที่พอร์ต </w:t>
      </w:r>
      <w:r w:rsidR="00A8026F">
        <w:rPr>
          <w:rFonts w:ascii="TH SarabunPSK" w:hAnsi="TH SarabunPSK" w:cs="TH SarabunPSK"/>
          <w:sz w:val="32"/>
          <w:szCs w:val="32"/>
        </w:rPr>
        <w:t xml:space="preserve">1 </w:t>
      </w:r>
      <w:r w:rsidR="00F2688D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8026F">
        <w:rPr>
          <w:rFonts w:ascii="TH SarabunPSK" w:hAnsi="TH SarabunPSK" w:cs="TH SarabunPSK" w:hint="cs"/>
          <w:sz w:val="32"/>
          <w:szCs w:val="32"/>
          <w:cs/>
        </w:rPr>
        <w:t xml:space="preserve">กำลังงานของคลื่นตกกระทบที่พอร์ต </w:t>
      </w:r>
      <w:r w:rsidR="00A8026F">
        <w:rPr>
          <w:rFonts w:ascii="TH SarabunPSK" w:hAnsi="TH SarabunPSK" w:cs="TH SarabunPSK"/>
          <w:sz w:val="32"/>
          <w:szCs w:val="32"/>
        </w:rPr>
        <w:t>1</w:t>
      </w:r>
      <w:r w:rsidR="00A8026F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710874B" w14:textId="77777777" w:rsidR="00A8026F" w:rsidRDefault="00A8026F" w:rsidP="00A8026F">
      <w:pPr>
        <w:spacing w:before="120" w:after="1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</w:t>
      </w:r>
      <w:r w:rsidRPr="00A8026F">
        <w:rPr>
          <w:rFonts w:ascii="TH SarabunPSK" w:hAnsi="TH SarabunPSK" w:cs="TH SarabunPSK"/>
          <w:position w:val="-36"/>
          <w:sz w:val="32"/>
          <w:szCs w:val="32"/>
          <w:cs/>
        </w:rPr>
        <w:object w:dxaOrig="2600" w:dyaOrig="840" w14:anchorId="5E48EB3F">
          <v:shape id="_x0000_i1026" type="#_x0000_t75" style="width:130.2pt;height:42pt" o:ole="">
            <v:imagedata r:id="rId10" o:title=""/>
          </v:shape>
          <o:OLEObject Type="Embed" ProgID="Equation.DSMT4" ShapeID="_x0000_i1026" DrawAspect="Content" ObjectID="_1742756470" r:id="rId11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         (3)</w:t>
      </w:r>
    </w:p>
    <w:p w14:paraId="274AE069" w14:textId="0AB6EF42" w:rsidR="00F14E89" w:rsidRDefault="007C12AA" w:rsidP="000D69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</w:t>
      </w:r>
      <w:r w:rsidR="00F14E89"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="00D1545F">
        <w:rPr>
          <w:rFonts w:ascii="TH SarabunPSK" w:hAnsi="TH SarabunPSK" w:cs="TH SarabunPSK" w:hint="cs"/>
          <w:sz w:val="32"/>
          <w:szCs w:val="32"/>
          <w:cs/>
        </w:rPr>
        <w:t>สายอากาศในอุดมคติที่มีการแมตซ์อิมพีแดนซ์อย่างสมบูรณ์กับสายนำสัญญาณ</w:t>
      </w:r>
      <w:r w:rsidR="00A8026F">
        <w:rPr>
          <w:rFonts w:ascii="TH SarabunPSK" w:hAnsi="TH SarabunPSK" w:cs="TH SarabunPSK" w:hint="cs"/>
          <w:sz w:val="32"/>
          <w:szCs w:val="32"/>
          <w:cs/>
        </w:rPr>
        <w:t>จะทำให้สายอากาศ</w:t>
      </w:r>
      <w:r w:rsidR="00D1545F">
        <w:rPr>
          <w:rFonts w:ascii="TH SarabunPSK" w:hAnsi="TH SarabunPSK" w:cs="TH SarabunPSK" w:hint="cs"/>
          <w:sz w:val="32"/>
          <w:szCs w:val="32"/>
          <w:cs/>
        </w:rPr>
        <w:t>มีการแผ่พลังงานออกไปทั้งหมดโดยไม่มีการสะท้อนก</w:t>
      </w:r>
      <w:r w:rsidR="00F14E89">
        <w:rPr>
          <w:rFonts w:ascii="TH SarabunPSK" w:hAnsi="TH SarabunPSK" w:cs="TH SarabunPSK" w:hint="cs"/>
          <w:sz w:val="32"/>
          <w:szCs w:val="32"/>
          <w:cs/>
        </w:rPr>
        <w:t xml:space="preserve">ลับดังแสดงในรูปที่ </w:t>
      </w:r>
      <w:r w:rsidR="00F14E89">
        <w:rPr>
          <w:rFonts w:ascii="TH SarabunPSK" w:hAnsi="TH SarabunPSK" w:cs="TH SarabunPSK"/>
          <w:sz w:val="32"/>
          <w:szCs w:val="32"/>
        </w:rPr>
        <w:t xml:space="preserve">1 </w:t>
      </w:r>
      <w:r w:rsidR="00F14E89">
        <w:rPr>
          <w:rFonts w:ascii="TH SarabunPSK" w:hAnsi="TH SarabunPSK" w:cs="TH SarabunPSK" w:hint="cs"/>
          <w:sz w:val="32"/>
          <w:szCs w:val="32"/>
          <w:cs/>
        </w:rPr>
        <w:t xml:space="preserve">นั่นคือ </w:t>
      </w:r>
      <m:oMath>
        <m:r>
          <w:rPr>
            <w:rFonts w:ascii="Calibri" w:hAnsi="Calibri" w:cs="Calibri"/>
            <w:sz w:val="32"/>
            <w:szCs w:val="32"/>
          </w:rPr>
          <m:t>Γ</m:t>
        </m:r>
        <m:r>
          <w:rPr>
            <w:rFonts w:ascii="Cambria Math" w:hAnsi="TH SarabunPSK" w:cs="TH SarabunPSK"/>
            <w:sz w:val="32"/>
            <w:szCs w:val="32"/>
          </w:rPr>
          <m:t>=0</m:t>
        </m:r>
      </m:oMath>
      <w:r w:rsidR="00F14E89">
        <w:rPr>
          <w:rFonts w:ascii="TH SarabunPSK" w:hAnsi="TH SarabunPSK" w:cs="TH SarabunPSK"/>
          <w:sz w:val="32"/>
          <w:szCs w:val="32"/>
        </w:rPr>
        <w:t xml:space="preserve"> </w:t>
      </w:r>
      <w:r w:rsidR="00F14E89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A710A6" w:rsidRPr="00505659">
        <w:rPr>
          <w:rFonts w:ascii="TH SarabunPSK" w:hAnsi="TH SarabunPSK" w:cs="TH SarabunPSK"/>
          <w:position w:val="-18"/>
          <w:sz w:val="32"/>
          <w:szCs w:val="32"/>
          <w:cs/>
        </w:rPr>
        <w:object w:dxaOrig="2680" w:dyaOrig="460" w14:anchorId="5650F94B">
          <v:shape id="_x0000_i1027" type="#_x0000_t75" style="width:133.8pt;height:22.8pt" o:ole="">
            <v:imagedata r:id="rId12" o:title=""/>
          </v:shape>
          <o:OLEObject Type="Embed" ProgID="Equation.DSMT4" ShapeID="_x0000_i1027" DrawAspect="Content" ObjectID="_1742756471" r:id="rId13"/>
        </w:object>
      </w:r>
    </w:p>
    <w:p w14:paraId="38DECD25" w14:textId="77777777" w:rsidR="001D02BD" w:rsidRDefault="001D02BD" w:rsidP="001D02B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348005" wp14:editId="502005E0">
            <wp:extent cx="2785277" cy="159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332" cy="161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0DF54" w14:textId="77777777" w:rsidR="001D02BD" w:rsidRPr="005E1067" w:rsidRDefault="001D02BD" w:rsidP="001D02BD">
      <w:pPr>
        <w:spacing w:before="240"/>
        <w:jc w:val="center"/>
        <w:rPr>
          <w:rFonts w:ascii="TH SarabunPSK" w:hAnsi="TH SarabunPSK" w:cs="TH SarabunPSK"/>
          <w:sz w:val="32"/>
          <w:szCs w:val="32"/>
          <w:cs/>
        </w:rPr>
      </w:pPr>
      <w:r w:rsidRPr="002D1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2D17FE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กำลังงานตกกระทบ กำลังงานสะท้อน และกำลังงานการแผ่พลังงาน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4FACF278" w14:textId="77777777" w:rsidR="001D02BD" w:rsidRPr="001D02BD" w:rsidRDefault="001D02BD" w:rsidP="00F14E89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AF979AE" w14:textId="27C0BB6F" w:rsidR="001D02BD" w:rsidRDefault="006B5BC9" w:rsidP="000D69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="00A8026F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916AC3"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A8026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TH SarabunPSK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S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11</m:t>
            </m: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ub>
        </m:sSub>
      </m:oMath>
      <w:r w:rsidR="00916AC3">
        <w:rPr>
          <w:rFonts w:ascii="TH SarabunPSK" w:hAnsi="TH SarabunPSK" w:cs="TH SarabunPSK" w:hint="cs"/>
          <w:sz w:val="32"/>
          <w:szCs w:val="32"/>
          <w:cs/>
        </w:rPr>
        <w:t>ที่สัมพันธ์</w:t>
      </w:r>
      <w:r w:rsidR="00A8026F">
        <w:rPr>
          <w:rFonts w:ascii="TH SarabunPSK" w:hAnsi="TH SarabunPSK" w:cs="TH SarabunPSK" w:hint="cs"/>
          <w:sz w:val="32"/>
          <w:szCs w:val="32"/>
          <w:cs/>
        </w:rPr>
        <w:t>กับ</w:t>
      </w:r>
      <w:r w:rsidR="00916AC3">
        <w:rPr>
          <w:rFonts w:ascii="TH SarabunPSK" w:hAnsi="TH SarabunPSK" w:cs="TH SarabunPSK" w:hint="cs"/>
          <w:sz w:val="32"/>
          <w:szCs w:val="32"/>
          <w:cs/>
        </w:rPr>
        <w:t>อัตราส่วนของ</w:t>
      </w:r>
      <w:r w:rsidR="00A8026F">
        <w:rPr>
          <w:rFonts w:ascii="TH SarabunPSK" w:hAnsi="TH SarabunPSK" w:cs="TH SarabunPSK" w:hint="cs"/>
          <w:sz w:val="32"/>
          <w:szCs w:val="32"/>
          <w:cs/>
        </w:rPr>
        <w:t>กำลังงานสะท้อนกลับ</w:t>
      </w:r>
      <w:r w:rsidR="00916AC3">
        <w:rPr>
          <w:rFonts w:ascii="TH SarabunPSK" w:hAnsi="TH SarabunPSK" w:cs="TH SarabunPSK" w:hint="cs"/>
          <w:sz w:val="32"/>
          <w:szCs w:val="32"/>
          <w:cs/>
        </w:rPr>
        <w:t>ต่อกำลังงานตกกระทบในหน่วยเปอร์เซ็นต์</w:t>
      </w:r>
      <w:r w:rsidR="00916AC3">
        <w:rPr>
          <w:rFonts w:ascii="TH SarabunPSK" w:hAnsi="TH SarabunPSK" w:cs="TH SarabunPSK"/>
          <w:sz w:val="32"/>
          <w:szCs w:val="32"/>
        </w:rPr>
        <w:t xml:space="preserve"> </w:t>
      </w:r>
      <w:r w:rsidR="00916AC3">
        <w:rPr>
          <w:rFonts w:ascii="TH SarabunPSK" w:hAnsi="TH SarabunPSK" w:cs="TH SarabunPSK" w:hint="cs"/>
          <w:sz w:val="32"/>
          <w:szCs w:val="32"/>
          <w:cs/>
        </w:rPr>
        <w:t xml:space="preserve">โดยที่ </w:t>
      </w:r>
      <w:r w:rsidR="00916AC3" w:rsidRPr="00916AC3">
        <w:rPr>
          <w:rFonts w:ascii="TH SarabunPSK" w:hAnsi="TH SarabunPSK" w:cs="TH SarabunPSK"/>
          <w:position w:val="-18"/>
          <w:sz w:val="32"/>
          <w:szCs w:val="32"/>
          <w:cs/>
        </w:rPr>
        <w:object w:dxaOrig="1440" w:dyaOrig="440" w14:anchorId="4C499E4C">
          <v:shape id="_x0000_i1028" type="#_x0000_t75" style="width:1in;height:22.2pt" o:ole="">
            <v:imagedata r:id="rId15" o:title=""/>
          </v:shape>
          <o:OLEObject Type="Embed" ProgID="Equation.DSMT4" ShapeID="_x0000_i1028" DrawAspect="Content" ObjectID="_1742756472" r:id="rId16"/>
        </w:object>
      </w:r>
      <w:r w:rsidR="00916AC3">
        <w:rPr>
          <w:rFonts w:ascii="TH SarabunPSK" w:hAnsi="TH SarabunPSK" w:cs="TH SarabunPSK" w:hint="cs"/>
          <w:sz w:val="32"/>
          <w:szCs w:val="32"/>
          <w:cs/>
        </w:rPr>
        <w:t xml:space="preserve"> แสดงว่า </w:t>
      </w:r>
      <w:r w:rsidR="00916AC3">
        <w:rPr>
          <w:rFonts w:ascii="TH SarabunPSK" w:hAnsi="TH SarabunPSK" w:cs="TH SarabunPSK"/>
          <w:sz w:val="32"/>
          <w:szCs w:val="32"/>
        </w:rPr>
        <w:t xml:space="preserve">90% </w:t>
      </w:r>
      <w:r w:rsidR="00916AC3">
        <w:rPr>
          <w:rFonts w:ascii="TH SarabunPSK" w:hAnsi="TH SarabunPSK" w:cs="TH SarabunPSK" w:hint="cs"/>
          <w:sz w:val="32"/>
          <w:szCs w:val="32"/>
          <w:cs/>
        </w:rPr>
        <w:t>ของกำลังงานตกกระทบจะเข้าสู่สายอากาศเพื่อแผ่พลังงาน</w:t>
      </w:r>
      <w:r w:rsidR="001D02BD">
        <w:rPr>
          <w:rFonts w:ascii="TH SarabunPSK" w:hAnsi="TH SarabunPSK" w:cs="TH SarabunPSK" w:hint="cs"/>
          <w:sz w:val="32"/>
          <w:szCs w:val="32"/>
          <w:cs/>
        </w:rPr>
        <w:t xml:space="preserve"> โดยในทางปฏิบัติ </w:t>
      </w:r>
      <w:r w:rsidR="001D02BD" w:rsidRPr="00916AC3">
        <w:rPr>
          <w:rFonts w:ascii="TH SarabunPSK" w:hAnsi="TH SarabunPSK" w:cs="TH SarabunPSK"/>
          <w:position w:val="-18"/>
          <w:sz w:val="32"/>
          <w:szCs w:val="32"/>
          <w:cs/>
        </w:rPr>
        <w:object w:dxaOrig="1420" w:dyaOrig="440" w14:anchorId="7D074F8E">
          <v:shape id="_x0000_i1029" type="#_x0000_t75" style="width:70.8pt;height:22.2pt" o:ole="">
            <v:imagedata r:id="rId17" o:title=""/>
          </v:shape>
          <o:OLEObject Type="Embed" ProgID="Equation.DSMT4" ShapeID="_x0000_i1029" DrawAspect="Content" ObjectID="_1742756473" r:id="rId18"/>
        </w:object>
      </w:r>
      <w:r w:rsidR="001D02BD">
        <w:rPr>
          <w:rFonts w:ascii="TH SarabunPSK" w:hAnsi="TH SarabunPSK" w:cs="TH SarabunPSK" w:hint="cs"/>
          <w:sz w:val="32"/>
          <w:szCs w:val="32"/>
          <w:cs/>
        </w:rPr>
        <w:t xml:space="preserve"> จะเป็นค่าที่ยอมรับได้</w:t>
      </w:r>
    </w:p>
    <w:p w14:paraId="386E2BBA" w14:textId="77777777" w:rsidR="00FC32C1" w:rsidRDefault="00FC32C1" w:rsidP="00F14E89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DE9F8AF" w14:textId="50FBA1E9" w:rsidR="00FC32C1" w:rsidRDefault="00FC32C1" w:rsidP="000D6902">
      <w:pPr>
        <w:jc w:val="center"/>
        <w:rPr>
          <w:rFonts w:ascii="TH SarabunPSK" w:hAnsi="TH SarabunPSK" w:cs="TH SarabunPSK"/>
          <w:sz w:val="32"/>
          <w:szCs w:val="32"/>
        </w:rPr>
      </w:pPr>
      <w:r w:rsidRPr="00A83C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A83C2D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 </w:t>
      </w:r>
      <m:oMath>
        <m:sSub>
          <m:sSubPr>
            <m:ctrlPr>
              <w:rPr>
                <w:rFonts w:ascii="Cambria Math" w:hAnsi="TH SarabunPSK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S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11</m:t>
            </m: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ub>
        </m:sSub>
      </m:oMath>
      <w:r>
        <w:rPr>
          <w:rFonts w:ascii="TH SarabunPSK" w:hAnsi="TH SarabunPSK" w:cs="TH SarabunPSK" w:hint="cs"/>
          <w:sz w:val="32"/>
          <w:szCs w:val="32"/>
          <w:cs/>
        </w:rPr>
        <w:t>และกำลังงานที่สะท้อนกลับจากสายอากาศ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1885"/>
        <w:gridCol w:w="1886"/>
        <w:gridCol w:w="1886"/>
      </w:tblGrid>
      <w:tr w:rsidR="00FC32C1" w14:paraId="42E17AB5" w14:textId="77777777" w:rsidTr="008543AD">
        <w:trPr>
          <w:jc w:val="center"/>
        </w:trPr>
        <w:tc>
          <w:tcPr>
            <w:tcW w:w="1885" w:type="dxa"/>
          </w:tcPr>
          <w:p w14:paraId="13F63A2D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A51913">
              <w:rPr>
                <w:rFonts w:ascii="TH SarabunPSK" w:hAnsi="TH SarabunPSK" w:cs="TH SarabunPSK"/>
                <w:position w:val="-14"/>
                <w:sz w:val="32"/>
                <w:szCs w:val="32"/>
                <w:cs/>
              </w:rPr>
              <w:object w:dxaOrig="820" w:dyaOrig="400" w14:anchorId="62E5E2AB">
                <v:shape id="_x0000_i1030" type="#_x0000_t75" style="width:40.8pt;height:19.8pt" o:ole="">
                  <v:imagedata r:id="rId19" o:title=""/>
                </v:shape>
                <o:OLEObject Type="Embed" ProgID="Equation.DSMT4" ShapeID="_x0000_i1030" DrawAspect="Content" ObjectID="_1742756474" r:id="rId20"/>
              </w:object>
            </w:r>
          </w:p>
        </w:tc>
        <w:tc>
          <w:tcPr>
            <w:tcW w:w="1886" w:type="dxa"/>
          </w:tcPr>
          <w:p w14:paraId="682299B3" w14:textId="5F6DDEA5" w:rsidR="00FC32C1" w:rsidRDefault="00000000" w:rsidP="000D690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H SarabunPSK" w:cs="TH SarabunPSK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TH SarabunPSK" w:cs="TH SarabunPSK"/>
                        <w:sz w:val="32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TH SarabunPSK" w:cs="TH SarabunPSK"/>
                        <w:sz w:val="32"/>
                        <w:szCs w:val="32"/>
                      </w:rPr>
                      <m:t>reflected</m:t>
                    </m:r>
                    <m:ctrlPr>
                      <w:rPr>
                        <w:rFonts w:ascii="Cambria Math" w:hAnsi="Cambria Math" w:cs="TH SarabunPSK"/>
                        <w:i/>
                        <w:sz w:val="32"/>
                        <w:szCs w:val="32"/>
                      </w:rPr>
                    </m:ctrlPr>
                  </m:sub>
                </m:sSub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/</m:t>
                </m:r>
                <m:sSub>
                  <m:sSubPr>
                    <m:ctrlPr>
                      <w:rPr>
                        <w:rFonts w:ascii="Cambria Math" w:hAnsi="TH SarabunPSK" w:cs="TH SarabunPSK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TH SarabunPSK" w:cs="TH SarabunPSK"/>
                        <w:sz w:val="32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TH SarabunPSK" w:cs="TH SarabunPSK"/>
                        <w:sz w:val="32"/>
                        <w:szCs w:val="32"/>
                      </w:rPr>
                      <m:t>incident</m:t>
                    </m:r>
                    <m:ctrlPr>
                      <w:rPr>
                        <w:rFonts w:ascii="Cambria Math" w:hAnsi="Cambria Math" w:cs="TH SarabunPSK"/>
                        <w:i/>
                        <w:sz w:val="32"/>
                        <w:szCs w:val="32"/>
                      </w:rPr>
                    </m:ctrlPr>
                  </m:sub>
                </m:sSub>
              </m:oMath>
            </m:oMathPara>
          </w:p>
          <w:p w14:paraId="126F6190" w14:textId="6DA4C03F" w:rsidR="00FC32C1" w:rsidRDefault="000D6902" w:rsidP="000D69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(%)</m:t>
                </m:r>
              </m:oMath>
            </m:oMathPara>
          </w:p>
        </w:tc>
        <w:tc>
          <w:tcPr>
            <w:tcW w:w="1886" w:type="dxa"/>
          </w:tcPr>
          <w:p w14:paraId="55FE9C9D" w14:textId="5BB4F39E" w:rsidR="00FC32C1" w:rsidRDefault="00000000" w:rsidP="000D69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H SarabunPSK" w:cs="TH SarabunPSK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TH SarabunPSK" w:cs="TH SarabunPSK"/>
                        <w:sz w:val="32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TH SarabunPSK" w:cs="TH SarabunPSK"/>
                        <w:sz w:val="32"/>
                        <w:szCs w:val="32"/>
                      </w:rPr>
                      <m:t>radiated</m:t>
                    </m:r>
                    <m:ctrlPr>
                      <w:rPr>
                        <w:rFonts w:ascii="Cambria Math" w:hAnsi="Cambria Math" w:cs="TH SarabunPSK"/>
                        <w:i/>
                        <w:sz w:val="32"/>
                        <w:szCs w:val="32"/>
                      </w:rPr>
                    </m:ctrlPr>
                  </m:sub>
                </m:sSub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/</m:t>
                </m:r>
                <m:sSub>
                  <m:sSubPr>
                    <m:ctrlPr>
                      <w:rPr>
                        <w:rFonts w:ascii="Cambria Math" w:hAnsi="TH SarabunPSK" w:cs="TH SarabunPSK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TH SarabunPSK" w:cs="TH SarabunPSK"/>
                        <w:sz w:val="32"/>
                        <w:szCs w:val="32"/>
                      </w:rPr>
                      <m:t>P</m:t>
                    </m:r>
                  </m:e>
                  <m:sub>
                    <m:r>
                      <w:rPr>
                        <w:rFonts w:ascii="Cambria Math" w:hAnsi="TH SarabunPSK" w:cs="TH SarabunPSK"/>
                        <w:sz w:val="32"/>
                        <w:szCs w:val="32"/>
                      </w:rPr>
                      <m:t>incident</m:t>
                    </m:r>
                    <m:ctrlPr>
                      <w:rPr>
                        <w:rFonts w:ascii="Cambria Math" w:hAnsi="Cambria Math" w:cs="TH SarabunPSK"/>
                        <w:i/>
                        <w:sz w:val="32"/>
                        <w:szCs w:val="32"/>
                      </w:rPr>
                    </m:ctrlPr>
                  </m:sub>
                </m:sSub>
              </m:oMath>
            </m:oMathPara>
          </w:p>
          <w:p w14:paraId="23CB21EE" w14:textId="4CF481C8" w:rsidR="00FC32C1" w:rsidRDefault="000D6902" w:rsidP="000D690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m:oMathPara>
              <m:oMath>
                <m:r>
                  <w:rPr>
                    <w:rFonts w:ascii="Cambria Math" w:hAnsi="TH SarabunPSK" w:cs="TH SarabunPSK"/>
                    <w:sz w:val="32"/>
                    <w:szCs w:val="32"/>
                  </w:rPr>
                  <m:t>(%)</m:t>
                </m:r>
              </m:oMath>
            </m:oMathPara>
          </w:p>
        </w:tc>
      </w:tr>
      <w:tr w:rsidR="00FC32C1" w14:paraId="364AD117" w14:textId="77777777" w:rsidTr="008543AD">
        <w:trPr>
          <w:jc w:val="center"/>
        </w:trPr>
        <w:tc>
          <w:tcPr>
            <w:tcW w:w="1885" w:type="dxa"/>
          </w:tcPr>
          <w:p w14:paraId="5F2D4406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-20</w:t>
            </w:r>
          </w:p>
        </w:tc>
        <w:tc>
          <w:tcPr>
            <w:tcW w:w="1886" w:type="dxa"/>
          </w:tcPr>
          <w:p w14:paraId="669784F3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86" w:type="dxa"/>
          </w:tcPr>
          <w:p w14:paraId="5DD45842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99</w:t>
            </w:r>
          </w:p>
        </w:tc>
      </w:tr>
      <w:tr w:rsidR="00FC32C1" w14:paraId="29CEEF83" w14:textId="77777777" w:rsidTr="008543AD">
        <w:trPr>
          <w:jc w:val="center"/>
        </w:trPr>
        <w:tc>
          <w:tcPr>
            <w:tcW w:w="1885" w:type="dxa"/>
          </w:tcPr>
          <w:p w14:paraId="6F443585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-10</w:t>
            </w:r>
          </w:p>
        </w:tc>
        <w:tc>
          <w:tcPr>
            <w:tcW w:w="1886" w:type="dxa"/>
          </w:tcPr>
          <w:p w14:paraId="26C62B2D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86" w:type="dxa"/>
          </w:tcPr>
          <w:p w14:paraId="1B731A91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90</w:t>
            </w:r>
          </w:p>
        </w:tc>
      </w:tr>
      <w:tr w:rsidR="00FC32C1" w14:paraId="0D958D30" w14:textId="77777777" w:rsidTr="008543AD">
        <w:trPr>
          <w:jc w:val="center"/>
        </w:trPr>
        <w:tc>
          <w:tcPr>
            <w:tcW w:w="1885" w:type="dxa"/>
          </w:tcPr>
          <w:p w14:paraId="02C74F55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-3</w:t>
            </w:r>
          </w:p>
        </w:tc>
        <w:tc>
          <w:tcPr>
            <w:tcW w:w="1886" w:type="dxa"/>
          </w:tcPr>
          <w:p w14:paraId="333B2215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  <w:tc>
          <w:tcPr>
            <w:tcW w:w="1886" w:type="dxa"/>
          </w:tcPr>
          <w:p w14:paraId="7E974DEE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50</w:t>
            </w:r>
          </w:p>
        </w:tc>
      </w:tr>
      <w:tr w:rsidR="00FC32C1" w14:paraId="65683FFD" w14:textId="77777777" w:rsidTr="008543AD">
        <w:trPr>
          <w:jc w:val="center"/>
        </w:trPr>
        <w:tc>
          <w:tcPr>
            <w:tcW w:w="1885" w:type="dxa"/>
          </w:tcPr>
          <w:p w14:paraId="3D56294E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-1</w:t>
            </w:r>
          </w:p>
        </w:tc>
        <w:tc>
          <w:tcPr>
            <w:tcW w:w="1886" w:type="dxa"/>
          </w:tcPr>
          <w:p w14:paraId="2D7B5806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79</w:t>
            </w:r>
          </w:p>
        </w:tc>
        <w:tc>
          <w:tcPr>
            <w:tcW w:w="1886" w:type="dxa"/>
          </w:tcPr>
          <w:p w14:paraId="6FECAAFB" w14:textId="77777777" w:rsidR="00FC32C1" w:rsidRDefault="00FC32C1" w:rsidP="008543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</w:tr>
    </w:tbl>
    <w:p w14:paraId="6B6BC0D2" w14:textId="77777777" w:rsidR="00FC32C1" w:rsidRDefault="00FC32C1" w:rsidP="00FC32C1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695E8AD" w14:textId="01D150A9" w:rsidR="00FC32C1" w:rsidRDefault="001032FB" w:rsidP="000D6902">
      <w:pPr>
        <w:jc w:val="thaiDistribute"/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</w:pPr>
      <w:r w:rsidRPr="005E1067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     </w:t>
      </w:r>
      <w:r w:rsidR="00611010" w:rsidRPr="0061101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แบนด์วิดท์หรือความกว้างแถบความถี่ </w:t>
      </w:r>
      <w:r w:rsidR="00611010" w:rsidRPr="00611010">
        <w:rPr>
          <w:rFonts w:ascii="TH SarabunPSK" w:hAnsi="TH SarabunPSK" w:cs="TH SarabunPSK"/>
          <w:b/>
          <w:bCs/>
          <w:sz w:val="32"/>
          <w:szCs w:val="32"/>
        </w:rPr>
        <w:t xml:space="preserve">(Bandwidth : </w:t>
      </w:r>
      <m:oMath>
        <m:r>
          <m:rPr>
            <m:sty m:val="bi"/>
          </m:rPr>
          <w:rPr>
            <w:rFonts w:ascii="Cambria Math" w:hAnsi="Cambria Math" w:cs="TH SarabunPSK"/>
            <w:sz w:val="32"/>
            <w:szCs w:val="32"/>
          </w:rPr>
          <m:t>BW</m:t>
        </m:r>
      </m:oMath>
      <w:r w:rsidR="00611010" w:rsidRPr="00611010">
        <w:rPr>
          <w:rFonts w:ascii="TH SarabunPSK" w:hAnsi="TH SarabunPSK" w:cs="TH SarabunPSK"/>
          <w:b/>
          <w:bCs/>
          <w:sz w:val="32"/>
          <w:szCs w:val="32"/>
        </w:rPr>
        <w:t>)</w:t>
      </w:r>
      <w:r w:rsidR="00611010" w:rsidRPr="00611010">
        <w:rPr>
          <w:rFonts w:ascii="TH SarabunPSK" w:hAnsi="TH SarabunPSK" w:cs="TH SarabunPSK"/>
          <w:sz w:val="32"/>
          <w:szCs w:val="32"/>
        </w:rPr>
        <w:t xml:space="preserve"> </w:t>
      </w:r>
      <w:r w:rsidR="00611010" w:rsidRPr="00611010">
        <w:rPr>
          <w:rFonts w:ascii="TH SarabunPSK" w:hAnsi="TH SarabunPSK" w:cs="TH SarabunPSK" w:hint="cs"/>
          <w:sz w:val="32"/>
          <w:szCs w:val="32"/>
          <w:cs/>
        </w:rPr>
        <w:t>ของสายอากาศ คือ ย่านหรือช่วงความถี่ที่สายอากาศสามารถใช้งานได้</w:t>
      </w:r>
      <w:r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611010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ซึ่งแบนด์วิดท์อิมพีแดนซ์จะสัมพันธ์กับสัมประสิทธิ์การสะท้อนและอัตราส่วนคลื่นนิ่ง เป็นต้น โดย</w:t>
      </w:r>
      <w:r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ในช่วงแบนด์วิดท์ใช้งานของสายอากาศจะต้องมีการแมตซ์อิมพีแดนซ์ที่ดีระหว่างสายอากาศกับสายนำสัญญาณ</w:t>
      </w:r>
      <w:r w:rsidR="00611010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ในทางปฏิบัติช่วงความถี่ดำเนินงานของ</w:t>
      </w:r>
      <w:r w:rsidR="00FC32C1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สายอากาศจะพิจารณา</w:t>
      </w:r>
      <w:r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ที่ </w:t>
      </w:r>
      <w:r w:rsidR="00A710A6" w:rsidRPr="00916AC3">
        <w:rPr>
          <w:rFonts w:ascii="TH SarabunPSK" w:hAnsi="TH SarabunPSK" w:cs="TH SarabunPSK"/>
          <w:position w:val="-18"/>
          <w:sz w:val="32"/>
          <w:szCs w:val="32"/>
          <w:cs/>
        </w:rPr>
        <w:object w:dxaOrig="1420" w:dyaOrig="440" w14:anchorId="355EFB88">
          <v:shape id="_x0000_i1031" type="#_x0000_t75" style="width:70.8pt;height:22.2pt" o:ole="">
            <v:imagedata r:id="rId21" o:title=""/>
          </v:shape>
          <o:OLEObject Type="Embed" ProgID="Equation.DSMT4" ShapeID="_x0000_i1031" DrawAspect="Content" ObjectID="_1742756475" r:id="rId22"/>
        </w:object>
      </w:r>
      <w:r w:rsidR="00FC32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1010" w:rsidRPr="00611010">
        <w:rPr>
          <w:rFonts w:ascii="TH SarabunPSK" w:hAnsi="TH SarabunPSK" w:cs="TH SarabunPSK" w:hint="cs"/>
          <w:sz w:val="32"/>
          <w:szCs w:val="32"/>
          <w:cs/>
        </w:rPr>
        <w:t xml:space="preserve">ถ้าสายอากาศมีย่านความถี่ครอบคลุมตั้งแต่ความถี่ต่ำสุด </w:t>
      </w:r>
      <w:r w:rsidR="00611010" w:rsidRPr="00611010">
        <w:rPr>
          <w:rFonts w:ascii="TH SarabunPSK" w:hAnsi="TH SarabunPSK" w:cs="TH SarabunPSK"/>
          <w:sz w:val="32"/>
          <w:szCs w:val="32"/>
        </w:rPr>
        <w:t>(</w:t>
      </w:r>
      <m:oMath>
        <m:sSub>
          <m:sSubPr>
            <m:ctrlPr>
              <w:rPr>
                <w:rFonts w:ascii="Cambria Math" w:hAnsi="TH SarabunPSK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f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L</m:t>
            </m: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ub>
        </m:sSub>
      </m:oMath>
      <w:r w:rsidR="00611010" w:rsidRPr="00611010">
        <w:rPr>
          <w:rFonts w:ascii="TH SarabunPSK" w:hAnsi="TH SarabunPSK" w:cs="TH SarabunPSK"/>
          <w:sz w:val="32"/>
          <w:szCs w:val="32"/>
        </w:rPr>
        <w:t xml:space="preserve">) </w:t>
      </w:r>
      <w:r w:rsidR="00611010" w:rsidRPr="00611010">
        <w:rPr>
          <w:rFonts w:ascii="TH SarabunPSK" w:hAnsi="TH SarabunPSK" w:cs="TH SarabunPSK" w:hint="cs"/>
          <w:sz w:val="32"/>
          <w:szCs w:val="32"/>
          <w:cs/>
        </w:rPr>
        <w:t xml:space="preserve">ไปถึงความถี่สูงสุด </w:t>
      </w:r>
      <w:r w:rsidR="00611010" w:rsidRPr="00611010">
        <w:rPr>
          <w:rFonts w:ascii="TH SarabunPSK" w:hAnsi="TH SarabunPSK" w:cs="TH SarabunPSK"/>
          <w:sz w:val="32"/>
          <w:szCs w:val="32"/>
        </w:rPr>
        <w:t>(</w:t>
      </w:r>
      <m:oMath>
        <m:sSub>
          <m:sSubPr>
            <m:ctrlPr>
              <w:rPr>
                <w:rFonts w:ascii="Cambria Math" w:hAnsi="TH SarabunPSK" w:cs="TH SarabunPSK"/>
                <w:i/>
                <w:iCs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f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H</m:t>
            </m:r>
            <m:ctrlPr>
              <w:rPr>
                <w:rFonts w:ascii="Cambria Math" w:hAnsi="Cambria Math" w:cs="TH SarabunPSK"/>
                <w:i/>
                <w:iCs/>
                <w:sz w:val="32"/>
                <w:szCs w:val="32"/>
              </w:rPr>
            </m:ctrlPr>
          </m:sub>
        </m:sSub>
      </m:oMath>
      <w:r w:rsidR="00611010" w:rsidRPr="00611010">
        <w:rPr>
          <w:rFonts w:ascii="TH SarabunPSK" w:hAnsi="TH SarabunPSK" w:cs="TH SarabunPSK"/>
          <w:sz w:val="32"/>
          <w:szCs w:val="32"/>
        </w:rPr>
        <w:t>)</w:t>
      </w:r>
      <w:r w:rsidR="00611010">
        <w:rPr>
          <w:rFonts w:ascii="TH SarabunPSK" w:hAnsi="TH SarabunPSK" w:cs="TH SarabunPSK"/>
          <w:sz w:val="32"/>
          <w:szCs w:val="32"/>
        </w:rPr>
        <w:t xml:space="preserve"> </w:t>
      </w:r>
      <w:r w:rsidR="00611010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ดังนั้นจะ</w:t>
      </w:r>
      <w:r w:rsidR="00FC32C1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สามารถคำนวณหาแบนด์วิดท์</w:t>
      </w:r>
      <w:r w:rsidR="00611010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จาก</w:t>
      </w:r>
    </w:p>
    <w:p w14:paraId="2785C30D" w14:textId="54BAD3B7" w:rsidR="00611010" w:rsidRDefault="00611010" w:rsidP="000D6902">
      <w:pPr>
        <w:jc w:val="thaiDistribute"/>
        <w:rPr>
          <w:rFonts w:ascii="TH SarabunPSK" w:hAnsi="TH SarabunPSK" w:cs="TH SarabunPSK"/>
          <w:iCs/>
        </w:rPr>
      </w:pPr>
      <w:r>
        <w:rPr>
          <w:rFonts w:ascii="TH SarabunPSK" w:hAnsi="TH SarabunPSK" w:cs="TH SarabunPSK" w:hint="cs"/>
          <w:iCs/>
          <w:cs/>
        </w:rPr>
        <w:t xml:space="preserve">                                                            </w:t>
      </w:r>
      <m:oMath>
        <m:r>
          <w:rPr>
            <w:rFonts w:ascii="Cambria Math" w:hAnsi="TH SarabunPSK" w:cs="TH SarabunPSK"/>
          </w:rPr>
          <m:t>BW=</m:t>
        </m:r>
        <m:sSub>
          <m:sSubPr>
            <m:ctrlPr>
              <w:rPr>
                <w:rFonts w:ascii="Cambria Math" w:hAnsi="TH SarabunPSK" w:cs="TH SarabunPSK"/>
                <w:i/>
                <w:iCs/>
              </w:rPr>
            </m:ctrlPr>
          </m:sSubPr>
          <m:e>
            <m:r>
              <w:rPr>
                <w:rFonts w:ascii="Cambria Math" w:hAnsi="TH SarabunPSK" w:cs="TH SarabunPSK"/>
              </w:rPr>
              <m:t>f</m:t>
            </m:r>
          </m:e>
          <m:sub>
            <m:r>
              <w:rPr>
                <w:rFonts w:ascii="Cambria Math" w:hAnsi="TH SarabunPSK" w:cs="TH SarabunPSK"/>
              </w:rPr>
              <m:t>H</m:t>
            </m:r>
            <m:ctrlPr>
              <w:rPr>
                <w:rFonts w:ascii="Cambria Math" w:hAnsi="Cambria Math" w:cs="TH SarabunPSK"/>
                <w:i/>
                <w:iCs/>
              </w:rPr>
            </m:ctrlPr>
          </m:sub>
        </m:sSub>
        <m:r>
          <w:rPr>
            <w:rFonts w:ascii="Cambria Math" w:hAnsi="TH SarabunPSK" w:cs="TH SarabunPSK"/>
          </w:rPr>
          <m:t>-</m:t>
        </m:r>
        <m:sSub>
          <m:sSubPr>
            <m:ctrlPr>
              <w:rPr>
                <w:rFonts w:ascii="Cambria Math" w:hAnsi="TH SarabunPSK" w:cs="TH SarabunPSK"/>
                <w:i/>
                <w:iCs/>
              </w:rPr>
            </m:ctrlPr>
          </m:sSubPr>
          <m:e>
            <m:r>
              <w:rPr>
                <w:rFonts w:ascii="Cambria Math" w:hAnsi="TH SarabunPSK" w:cs="TH SarabunPSK"/>
              </w:rPr>
              <m:t>f</m:t>
            </m:r>
          </m:e>
          <m:sub>
            <m:r>
              <w:rPr>
                <w:rFonts w:ascii="Cambria Math" w:hAnsi="TH SarabunPSK" w:cs="TH SarabunPSK"/>
              </w:rPr>
              <m:t>L</m:t>
            </m:r>
            <m:ctrlPr>
              <w:rPr>
                <w:rFonts w:ascii="Cambria Math" w:hAnsi="Cambria Math" w:cs="TH SarabunPSK"/>
                <w:i/>
                <w:iCs/>
              </w:rPr>
            </m:ctrlPr>
          </m:sub>
        </m:sSub>
      </m:oMath>
      <w:r>
        <w:rPr>
          <w:rFonts w:ascii="TH SarabunPSK" w:hAnsi="TH SarabunPSK" w:cs="TH SarabunPSK" w:hint="cs"/>
          <w:iCs/>
          <w:cs/>
        </w:rPr>
        <w:t xml:space="preserve">          </w:t>
      </w:r>
      <w:r>
        <w:rPr>
          <w:rFonts w:ascii="TH SarabunPSK" w:hAnsi="TH SarabunPSK" w:cs="TH SarabunPSK"/>
          <w:sz w:val="32"/>
          <w:szCs w:val="32"/>
        </w:rPr>
        <w:t xml:space="preserve">                       (4)</w:t>
      </w:r>
    </w:p>
    <w:p w14:paraId="6E7B6D6D" w14:textId="2B258B89" w:rsidR="00611010" w:rsidRPr="00611010" w:rsidRDefault="00611010" w:rsidP="00F14E89">
      <w:pPr>
        <w:jc w:val="thaiDistribute"/>
        <w:rPr>
          <w:rStyle w:val="apple-converted-space"/>
          <w:rFonts w:ascii="TH SarabunPSK" w:hAnsi="TH SarabunPSK" w:cs="TH SarabunPSK"/>
          <w:i/>
          <w:color w:val="000000"/>
          <w:sz w:val="32"/>
          <w:szCs w:val="32"/>
          <w:shd w:val="clear" w:color="auto" w:fill="FFFFFF"/>
          <w:cs/>
        </w:rPr>
      </w:pPr>
      <w:r w:rsidRPr="00611010">
        <w:rPr>
          <w:rFonts w:ascii="TH SarabunPSK" w:hAnsi="TH SarabunPSK" w:cs="TH SarabunPSK" w:hint="cs"/>
          <w:i/>
          <w:sz w:val="32"/>
          <w:szCs w:val="32"/>
          <w:cs/>
        </w:rPr>
        <w:t>หรือ</w:t>
      </w:r>
      <w:r w:rsidRPr="00611010">
        <w:rPr>
          <w:rFonts w:ascii="TH SarabunPSK" w:hAnsi="TH SarabunPSK" w:cs="TH SarabunPSK" w:hint="cs"/>
          <w:sz w:val="32"/>
          <w:szCs w:val="32"/>
          <w:cs/>
        </w:rPr>
        <w:t>คำนวณหาเปอร์เซ็นต์แบนด์วิดท์ได้จาก</w:t>
      </w:r>
    </w:p>
    <w:p w14:paraId="08C37BF6" w14:textId="350AE2E0" w:rsidR="00611010" w:rsidRDefault="00611010" w:rsidP="000D6902">
      <w:pPr>
        <w:jc w:val="thaiDistribute"/>
        <w:rPr>
          <w:rFonts w:ascii="TH SarabunPSK" w:hAnsi="TH SarabunPSK" w:cs="TH SarabunPSK"/>
          <w:iCs/>
        </w:rPr>
      </w:pPr>
      <w:r>
        <w:rPr>
          <w:rFonts w:ascii="TH SarabunPSK" w:hAnsi="TH SarabunPSK" w:cs="TH SarabunPSK" w:hint="cs"/>
          <w:iCs/>
          <w:cs/>
        </w:rPr>
        <w:t xml:space="preserve">                                                      </w:t>
      </w:r>
      <m:oMath>
        <m:r>
          <w:rPr>
            <w:rFonts w:ascii="Cambria Math" w:hAnsi="TH SarabunPSK" w:cs="TH SarabunPSK"/>
          </w:rPr>
          <m:t>BW=</m:t>
        </m:r>
        <m:f>
          <m:fPr>
            <m:ctrlPr>
              <w:rPr>
                <w:rFonts w:ascii="Cambria Math" w:hAnsi="TH SarabunPSK" w:cs="TH SarabunPSK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TH SarabunPSK" w:cs="TH SarabunPSK"/>
                    <w:i/>
                    <w:iCs/>
                  </w:rPr>
                </m:ctrlPr>
              </m:sSubPr>
              <m:e>
                <m:r>
                  <w:rPr>
                    <w:rFonts w:ascii="Cambria Math" w:hAnsi="TH SarabunPSK" w:cs="TH SarabunPSK"/>
                  </w:rPr>
                  <m:t>f</m:t>
                </m:r>
              </m:e>
              <m:sub>
                <m:r>
                  <w:rPr>
                    <w:rFonts w:ascii="Cambria Math" w:hAnsi="TH SarabunPSK" w:cs="TH SarabunPSK"/>
                  </w:rPr>
                  <m:t>H</m:t>
                </m:r>
                <m:ctrlPr>
                  <w:rPr>
                    <w:rFonts w:ascii="Cambria Math" w:hAnsi="Cambria Math" w:cs="TH SarabunPSK"/>
                    <w:i/>
                    <w:iCs/>
                  </w:rPr>
                </m:ctrlPr>
              </m:sub>
            </m:sSub>
            <m:r>
              <w:rPr>
                <w:rFonts w:ascii="Cambria Math" w:hAnsi="TH SarabunPSK" w:cs="TH SarabunPSK"/>
              </w:rPr>
              <m:t>-</m:t>
            </m:r>
            <m:sSub>
              <m:sSubPr>
                <m:ctrlPr>
                  <w:rPr>
                    <w:rFonts w:ascii="Cambria Math" w:hAnsi="TH SarabunPSK" w:cs="TH SarabunPSK"/>
                    <w:i/>
                    <w:iCs/>
                  </w:rPr>
                </m:ctrlPr>
              </m:sSubPr>
              <m:e>
                <m:r>
                  <w:rPr>
                    <w:rFonts w:ascii="Cambria Math" w:hAnsi="TH SarabunPSK" w:cs="TH SarabunPSK"/>
                  </w:rPr>
                  <m:t>f</m:t>
                </m:r>
              </m:e>
              <m:sub>
                <m:r>
                  <w:rPr>
                    <w:rFonts w:ascii="Cambria Math" w:hAnsi="TH SarabunPSK" w:cs="TH SarabunPSK"/>
                  </w:rPr>
                  <m:t>L</m:t>
                </m:r>
                <m:ctrlPr>
                  <w:rPr>
                    <w:rFonts w:ascii="Cambria Math" w:hAnsi="Cambria Math" w:cs="TH SarabunPSK"/>
                    <w:i/>
                    <w:iCs/>
                  </w:rPr>
                </m:ctrlPr>
              </m:sub>
            </m:sSub>
          </m:num>
          <m:den>
            <m:sSub>
              <m:sSubPr>
                <m:ctrlPr>
                  <w:rPr>
                    <w:rFonts w:ascii="Cambria Math" w:hAnsi="TH SarabunPSK" w:cs="TH SarabunPSK"/>
                    <w:i/>
                    <w:iCs/>
                  </w:rPr>
                </m:ctrlPr>
              </m:sSubPr>
              <m:e>
                <m:r>
                  <w:rPr>
                    <w:rFonts w:ascii="Cambria Math" w:hAnsi="TH SarabunPSK" w:cs="TH SarabunPSK"/>
                  </w:rPr>
                  <m:t>f</m:t>
                </m:r>
              </m:e>
              <m:sub>
                <m:r>
                  <w:rPr>
                    <w:rFonts w:ascii="Cambria Math" w:hAnsi="TH SarabunPSK" w:cs="TH SarabunPSK"/>
                  </w:rPr>
                  <m:t>0</m:t>
                </m:r>
                <m:ctrlPr>
                  <w:rPr>
                    <w:rFonts w:ascii="Cambria Math" w:hAnsi="Cambria Math" w:cs="TH SarabunPSK"/>
                    <w:i/>
                    <w:iCs/>
                  </w:rPr>
                </m:ctrlPr>
              </m:sub>
            </m:sSub>
            <m:ctrlPr>
              <w:rPr>
                <w:rFonts w:ascii="Cambria Math" w:hAnsi="Cambria Math" w:cs="TH SarabunPSK"/>
                <w:i/>
                <w:iCs/>
              </w:rPr>
            </m:ctrlPr>
          </m:den>
        </m:f>
        <m:r>
          <w:rPr>
            <w:rFonts w:ascii="Cambria Math" w:hAnsi="TH SarabunPSK" w:cs="TH SarabunPSK"/>
          </w:rPr>
          <m:t>×</m:t>
        </m:r>
        <m:r>
          <w:rPr>
            <w:rFonts w:ascii="Cambria Math" w:hAnsi="TH SarabunPSK" w:cs="TH SarabunPSK"/>
          </w:rPr>
          <m:t>100%</m:t>
        </m:r>
      </m:oMath>
      <w:r>
        <w:rPr>
          <w:rFonts w:ascii="TH SarabunPSK" w:hAnsi="TH SarabunPSK" w:cs="TH SarabunPSK" w:hint="cs"/>
          <w:iCs/>
          <w:cs/>
        </w:rPr>
        <w:t xml:space="preserve">          </w:t>
      </w:r>
      <w:r>
        <w:rPr>
          <w:rFonts w:ascii="TH SarabunPSK" w:hAnsi="TH SarabunPSK" w:cs="TH SarabunPSK"/>
          <w:sz w:val="32"/>
          <w:szCs w:val="32"/>
        </w:rPr>
        <w:t xml:space="preserve">                (5)</w:t>
      </w:r>
    </w:p>
    <w:p w14:paraId="189206E9" w14:textId="5E5C09C1" w:rsidR="00C37D92" w:rsidRDefault="00C37D92" w:rsidP="000D6902">
      <w:pPr>
        <w:tabs>
          <w:tab w:val="left" w:pos="709"/>
          <w:tab w:val="left" w:pos="993"/>
          <w:tab w:val="left" w:pos="1418"/>
          <w:tab w:val="right" w:pos="7559"/>
        </w:tabs>
        <w:jc w:val="thaiDistribute"/>
        <w:rPr>
          <w:rFonts w:ascii="TH SarabunPSK" w:hAnsi="TH SarabunPSK" w:cs="TH SarabunPSK"/>
          <w:iCs/>
        </w:rPr>
      </w:pPr>
      <w:r w:rsidRPr="0048273A">
        <w:rPr>
          <w:rFonts w:ascii="TH SarabunPSK" w:hAnsi="TH SarabunPSK" w:cs="TH SarabunPSK" w:hint="cs"/>
          <w:i/>
          <w:cs/>
        </w:rPr>
        <w:lastRenderedPageBreak/>
        <w:t>โดยที่</w:t>
      </w:r>
      <w:r>
        <w:rPr>
          <w:rFonts w:ascii="TH SarabunPSK" w:hAnsi="TH SarabunPSK" w:cs="TH SarabunPSK" w:hint="cs"/>
          <w:iCs/>
          <w:cs/>
        </w:rPr>
        <w:t xml:space="preserve"> </w:t>
      </w:r>
      <m:oMath>
        <m:sSub>
          <m:sSubPr>
            <m:ctrlPr>
              <w:rPr>
                <w:rFonts w:ascii="Cambria Math" w:hAnsi="TH SarabunPSK" w:cs="TH SarabunPSK"/>
                <w:i/>
                <w:iCs/>
              </w:rPr>
            </m:ctrlPr>
          </m:sSubPr>
          <m:e>
            <m:r>
              <w:rPr>
                <w:rFonts w:ascii="Cambria Math" w:hAnsi="TH SarabunPSK" w:cs="TH SarabunPSK"/>
              </w:rPr>
              <m:t>f</m:t>
            </m:r>
          </m:e>
          <m:sub>
            <m:r>
              <w:rPr>
                <w:rFonts w:ascii="Cambria Math" w:hAnsi="TH SarabunPSK" w:cs="TH SarabunPSK"/>
              </w:rPr>
              <m:t>0</m:t>
            </m:r>
            <m:ctrlPr>
              <w:rPr>
                <w:rFonts w:ascii="Cambria Math" w:hAnsi="Cambria Math" w:cs="TH SarabunPSK"/>
                <w:i/>
                <w:iCs/>
              </w:rPr>
            </m:ctrlPr>
          </m:sub>
        </m:sSub>
        <m:r>
          <w:rPr>
            <w:rFonts w:ascii="Cambria Math" w:hAnsi="TH SarabunPSK" w:cs="TH SarabunPSK"/>
          </w:rPr>
          <m:t>=</m:t>
        </m:r>
        <m:d>
          <m:dPr>
            <m:ctrlPr>
              <w:rPr>
                <w:rFonts w:ascii="Cambria Math" w:hAnsi="TH SarabunPSK" w:cs="TH SarabunPSK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TH SarabunPSK" w:cs="TH SarabunPSK"/>
                    <w:i/>
                    <w:iCs/>
                  </w:rPr>
                </m:ctrlPr>
              </m:sSubPr>
              <m:e>
                <m:r>
                  <w:rPr>
                    <w:rFonts w:ascii="Cambria Math" w:hAnsi="TH SarabunPSK" w:cs="TH SarabunPSK"/>
                  </w:rPr>
                  <m:t>f</m:t>
                </m:r>
              </m:e>
              <m:sub>
                <m:r>
                  <w:rPr>
                    <w:rFonts w:ascii="Cambria Math" w:hAnsi="TH SarabunPSK" w:cs="TH SarabunPSK"/>
                  </w:rPr>
                  <m:t>H</m:t>
                </m:r>
                <m:ctrlPr>
                  <w:rPr>
                    <w:rFonts w:ascii="Cambria Math" w:hAnsi="Cambria Math" w:cs="TH SarabunPSK"/>
                    <w:i/>
                    <w:iCs/>
                  </w:rPr>
                </m:ctrlPr>
              </m:sub>
            </m:sSub>
            <m:r>
              <w:rPr>
                <w:rFonts w:ascii="Cambria Math" w:hAnsi="TH SarabunPSK" w:cs="TH SarabunPSK"/>
              </w:rPr>
              <m:t>+</m:t>
            </m:r>
            <m:sSub>
              <m:sSubPr>
                <m:ctrlPr>
                  <w:rPr>
                    <w:rFonts w:ascii="Cambria Math" w:hAnsi="TH SarabunPSK" w:cs="TH SarabunPSK"/>
                    <w:i/>
                    <w:iCs/>
                  </w:rPr>
                </m:ctrlPr>
              </m:sSubPr>
              <m:e>
                <m:r>
                  <w:rPr>
                    <w:rFonts w:ascii="Cambria Math" w:hAnsi="TH SarabunPSK" w:cs="TH SarabunPSK"/>
                  </w:rPr>
                  <m:t>f</m:t>
                </m:r>
              </m:e>
              <m:sub>
                <m:r>
                  <w:rPr>
                    <w:rFonts w:ascii="Cambria Math" w:hAnsi="TH SarabunPSK" w:cs="TH SarabunPSK"/>
                  </w:rPr>
                  <m:t>L</m:t>
                </m:r>
                <m:ctrlPr>
                  <w:rPr>
                    <w:rFonts w:ascii="Cambria Math" w:hAnsi="Cambria Math" w:cs="TH SarabunPSK"/>
                    <w:i/>
                    <w:iCs/>
                  </w:rPr>
                </m:ctrlPr>
              </m:sub>
            </m:sSub>
            <m:ctrlPr>
              <w:rPr>
                <w:rFonts w:ascii="Cambria Math" w:hAnsi="Cambria Math" w:cs="TH SarabunPSK"/>
                <w:i/>
                <w:iCs/>
              </w:rPr>
            </m:ctrlPr>
          </m:e>
        </m:d>
        <m:r>
          <w:rPr>
            <w:rFonts w:ascii="Cambria Math" w:hAnsi="TH SarabunPSK" w:cs="TH SarabunPSK"/>
          </w:rPr>
          <m:t>/2</m:t>
        </m:r>
      </m:oMath>
    </w:p>
    <w:p w14:paraId="2B26C465" w14:textId="77777777" w:rsidR="00C37D92" w:rsidRDefault="00C37D92" w:rsidP="00C37D92">
      <w:pPr>
        <w:tabs>
          <w:tab w:val="left" w:pos="709"/>
          <w:tab w:val="left" w:pos="993"/>
          <w:tab w:val="left" w:pos="1418"/>
          <w:tab w:val="right" w:pos="7559"/>
        </w:tabs>
        <w:jc w:val="thaiDistribute"/>
        <w:rPr>
          <w:rFonts w:ascii="TH SarabunPSK" w:hAnsi="TH SarabunPSK" w:cs="TH SarabunPSK"/>
          <w:iCs/>
        </w:rPr>
      </w:pPr>
    </w:p>
    <w:p w14:paraId="0DF6BAC1" w14:textId="09491E2D" w:rsidR="00C37D92" w:rsidRDefault="00C37D92" w:rsidP="00C37D92">
      <w:pPr>
        <w:tabs>
          <w:tab w:val="left" w:pos="709"/>
          <w:tab w:val="left" w:pos="993"/>
          <w:tab w:val="left" w:pos="1418"/>
          <w:tab w:val="right" w:pos="7559"/>
        </w:tabs>
        <w:jc w:val="center"/>
        <w:rPr>
          <w:rFonts w:ascii="TH SarabunPSK" w:hAnsi="TH SarabunPSK" w:cs="TH SarabunPSK"/>
          <w:iCs/>
        </w:rPr>
      </w:pPr>
      <w:r>
        <w:rPr>
          <w:noProof/>
        </w:rPr>
        <w:drawing>
          <wp:inline distT="0" distB="0" distL="0" distR="0" wp14:anchorId="2E2E2848" wp14:editId="6516F868">
            <wp:extent cx="2895530" cy="23720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357" cy="239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0B81" w14:textId="6E8EFBA3" w:rsidR="00C37D92" w:rsidRPr="00C37D92" w:rsidRDefault="00C37D92" w:rsidP="000D6902">
      <w:pPr>
        <w:tabs>
          <w:tab w:val="left" w:pos="709"/>
          <w:tab w:val="left" w:pos="993"/>
          <w:tab w:val="left" w:pos="1418"/>
          <w:tab w:val="right" w:pos="7559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C37D92">
        <w:rPr>
          <w:rFonts w:ascii="TH SarabunPSK" w:hAnsi="TH SarabunPSK" w:cs="TH SarabunPSK" w:hint="cs"/>
          <w:b/>
          <w:bCs/>
          <w:i/>
          <w:sz w:val="32"/>
          <w:szCs w:val="32"/>
          <w:cs/>
        </w:rPr>
        <w:t xml:space="preserve">รูปที่ </w:t>
      </w:r>
      <w:r w:rsidRPr="00C37D92">
        <w:rPr>
          <w:rFonts w:ascii="TH SarabunPSK" w:hAnsi="TH SarabunPSK" w:cs="TH SarabunPSK"/>
          <w:b/>
          <w:bCs/>
          <w:iCs/>
          <w:sz w:val="32"/>
          <w:szCs w:val="32"/>
        </w:rPr>
        <w:t>2</w:t>
      </w:r>
      <w:r>
        <w:rPr>
          <w:rFonts w:ascii="TH SarabunPSK" w:hAnsi="TH SarabunPSK" w:cs="TH SarabunPSK"/>
          <w:i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TH SarabunPSK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S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11</m:t>
            </m: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ub>
        </m:sSub>
      </m:oMath>
      <w:r>
        <w:rPr>
          <w:rFonts w:ascii="TH SarabunPSK" w:hAnsi="TH SarabunPSK" w:cs="TH SarabunPSK" w:hint="cs"/>
          <w:sz w:val="32"/>
          <w:szCs w:val="32"/>
          <w:cs/>
        </w:rPr>
        <w:t>เทียบกับความถี่</w:t>
      </w:r>
    </w:p>
    <w:p w14:paraId="54BDDE84" w14:textId="77777777" w:rsidR="00611010" w:rsidRDefault="00611010" w:rsidP="00F14E89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BF3D880" w14:textId="149A6D7E" w:rsidR="001032FB" w:rsidRDefault="001032FB" w:rsidP="000D6902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14577C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กราฟ </w:t>
      </w:r>
      <m:oMath>
        <m:sSub>
          <m:sSubPr>
            <m:ctrlPr>
              <w:rPr>
                <w:rFonts w:ascii="Cambria Math" w:hAnsi="TH SarabunPSK" w:cs="TH SarabunPSK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TH SarabunPSK" w:cs="TH SarabunPSK"/>
                <w:sz w:val="32"/>
                <w:szCs w:val="32"/>
              </w:rPr>
              <m:t>S</m:t>
            </m:r>
          </m:e>
          <m:sub>
            <m:r>
              <w:rPr>
                <w:rFonts w:ascii="Cambria Math" w:hAnsi="TH SarabunPSK" w:cs="TH SarabunPSK"/>
                <w:sz w:val="32"/>
                <w:szCs w:val="32"/>
              </w:rPr>
              <m:t>11</m:t>
            </m: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sub>
        </m:sSub>
      </m:oMath>
      <w:r w:rsidR="0014577C">
        <w:rPr>
          <w:rFonts w:ascii="TH SarabunPSK" w:hAnsi="TH SarabunPSK" w:cs="TH SarabunPSK" w:hint="cs"/>
          <w:sz w:val="32"/>
          <w:szCs w:val="32"/>
          <w:cs/>
        </w:rPr>
        <w:t>ของสายอากาศ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เทียบกับความถี่ </w:t>
      </w:r>
      <w:r w:rsidR="0014577C">
        <w:rPr>
          <w:rFonts w:ascii="TH SarabunPSK" w:hAnsi="TH SarabunPSK" w:cs="TH SarabunPSK" w:hint="cs"/>
          <w:sz w:val="32"/>
          <w:szCs w:val="32"/>
          <w:cs/>
        </w:rPr>
        <w:t xml:space="preserve">ซึ่งจากกราฟจะเห็นได้ว่าสายอากาศมีความถี่ดำเนินงานในช่วงความถี่ตั้งแต่ </w:t>
      </w:r>
      <w:r w:rsidR="0014577C">
        <w:rPr>
          <w:rFonts w:ascii="TH SarabunPSK" w:hAnsi="TH SarabunPSK" w:cs="TH SarabunPSK"/>
          <w:sz w:val="32"/>
          <w:szCs w:val="32"/>
        </w:rPr>
        <w:t xml:space="preserve">2.33 GHz </w:t>
      </w:r>
      <w:r w:rsidR="0014577C"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 w:rsidR="0014577C">
        <w:rPr>
          <w:rFonts w:ascii="TH SarabunPSK" w:hAnsi="TH SarabunPSK" w:cs="TH SarabunPSK"/>
          <w:sz w:val="32"/>
          <w:szCs w:val="32"/>
        </w:rPr>
        <w:t xml:space="preserve">2.56 GHz </w:t>
      </w:r>
      <w:r w:rsidR="0014577C">
        <w:rPr>
          <w:rFonts w:ascii="TH SarabunPSK" w:hAnsi="TH SarabunPSK" w:cs="TH SarabunPSK" w:hint="cs"/>
          <w:sz w:val="32"/>
          <w:szCs w:val="32"/>
          <w:cs/>
        </w:rPr>
        <w:t xml:space="preserve">ดังนั้นแบนด์วิดท์ของสายอากาศนี้มีค่าเท่ากับ </w:t>
      </w:r>
      <w:r w:rsidR="00F2688D">
        <w:rPr>
          <w:rFonts w:ascii="TH SarabunPSK" w:hAnsi="TH SarabunPSK" w:cs="TH SarabunPSK"/>
          <w:sz w:val="32"/>
          <w:szCs w:val="32"/>
        </w:rPr>
        <w:t xml:space="preserve">        </w:t>
      </w:r>
      <w:r w:rsidR="0014577C">
        <w:rPr>
          <w:rFonts w:ascii="TH SarabunPSK" w:hAnsi="TH SarabunPSK" w:cs="TH SarabunPSK"/>
          <w:sz w:val="32"/>
          <w:szCs w:val="32"/>
        </w:rPr>
        <w:t xml:space="preserve">230 MHz </w:t>
      </w:r>
      <w:r w:rsidR="0014577C">
        <w:rPr>
          <w:rFonts w:ascii="TH SarabunPSK" w:hAnsi="TH SarabunPSK" w:cs="TH SarabunPSK" w:hint="cs"/>
          <w:sz w:val="32"/>
          <w:szCs w:val="32"/>
          <w:cs/>
        </w:rPr>
        <w:t xml:space="preserve">หรือคิดเป็นเปอร์เซ็นแบนด์วิดท์ได้คือ </w:t>
      </w:r>
      <w:r w:rsidR="00A710A6">
        <w:rPr>
          <w:rFonts w:ascii="TH SarabunPSK" w:hAnsi="TH SarabunPSK" w:cs="TH SarabunPSK"/>
          <w:sz w:val="32"/>
          <w:szCs w:val="32"/>
        </w:rPr>
        <w:t>9.41%</w:t>
      </w:r>
    </w:p>
    <w:p w14:paraId="5040F307" w14:textId="77777777" w:rsidR="00A42839" w:rsidRPr="005E1067" w:rsidRDefault="00A42839" w:rsidP="00C3032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66B82E94" w14:textId="77777777" w:rsidR="00C3032B" w:rsidRPr="005E1067" w:rsidRDefault="00C3032B" w:rsidP="00C3032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5E106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อุปกรณ์การทดลอง</w:t>
      </w:r>
    </w:p>
    <w:p w14:paraId="42DFD834" w14:textId="77777777" w:rsidR="00C3032B" w:rsidRPr="005E1067" w:rsidRDefault="00C3032B" w:rsidP="00EC387F">
      <w:pPr>
        <w:rPr>
          <w:rFonts w:ascii="TH SarabunPSK" w:hAnsi="TH SarabunPSK" w:cs="TH SarabunPSK"/>
          <w:sz w:val="32"/>
          <w:szCs w:val="32"/>
          <w:cs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     1. </w:t>
      </w:r>
      <w:r w:rsidR="00EC387F" w:rsidRPr="005E1067">
        <w:rPr>
          <w:rFonts w:ascii="TH SarabunPSK" w:hAnsi="TH SarabunPSK" w:cs="TH SarabunPSK"/>
          <w:sz w:val="32"/>
          <w:szCs w:val="32"/>
          <w:cs/>
        </w:rPr>
        <w:t xml:space="preserve">สายอากาศแบบต่าง ๆ </w:t>
      </w:r>
    </w:p>
    <w:p w14:paraId="20762712" w14:textId="33ED9503" w:rsidR="00C3032B" w:rsidRPr="005E1067" w:rsidRDefault="00C3032B" w:rsidP="00C3032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     </w:t>
      </w:r>
      <w:r w:rsidR="00311945">
        <w:rPr>
          <w:rFonts w:ascii="TH SarabunPSK" w:hAnsi="TH SarabunPSK" w:cs="TH SarabunPSK"/>
          <w:sz w:val="32"/>
          <w:szCs w:val="32"/>
        </w:rPr>
        <w:t>2</w:t>
      </w:r>
      <w:r w:rsidR="00F44648" w:rsidRPr="005E1067">
        <w:rPr>
          <w:rFonts w:ascii="TH SarabunPSK" w:hAnsi="TH SarabunPSK" w:cs="TH SarabunPSK"/>
          <w:sz w:val="32"/>
          <w:szCs w:val="32"/>
        </w:rPr>
        <w:t>.</w:t>
      </w:r>
      <w:r w:rsidR="00F44648"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35109" w:rsidRPr="005E1067">
        <w:rPr>
          <w:rFonts w:ascii="TH SarabunPSK" w:hAnsi="TH SarabunPSK" w:cs="TH SarabunPSK"/>
          <w:sz w:val="32"/>
          <w:szCs w:val="32"/>
        </w:rPr>
        <w:t xml:space="preserve">Network Analyzer </w:t>
      </w:r>
    </w:p>
    <w:p w14:paraId="63724575" w14:textId="77777777" w:rsidR="00A36A8C" w:rsidRDefault="00A36A8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2013B618" w14:textId="3069BC87" w:rsidR="004F6E3B" w:rsidRPr="005E1067" w:rsidRDefault="006170B9" w:rsidP="004F6E3B">
      <w:pPr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5E106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ขั้นตอนการเตรียมความพร้อม</w:t>
      </w:r>
      <w:r w:rsidR="004F6E3B" w:rsidRPr="005E106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เครื่อง </w:t>
      </w:r>
      <w:r w:rsidR="004F6E3B" w:rsidRPr="005E1067">
        <w:rPr>
          <w:rFonts w:ascii="TH SarabunPSK" w:hAnsi="TH SarabunPSK" w:cs="TH SarabunPSK"/>
          <w:b/>
          <w:bCs/>
          <w:sz w:val="32"/>
          <w:szCs w:val="32"/>
          <w:u w:val="single"/>
        </w:rPr>
        <w:t>Vector Network Analyzer</w:t>
      </w:r>
      <w:r w:rsidRPr="005E1067">
        <w:rPr>
          <w:rFonts w:ascii="TH SarabunPSK" w:hAnsi="TH SarabunPSK" w:cs="TH SarabunPSK"/>
          <w:b/>
          <w:bCs/>
          <w:sz w:val="32"/>
          <w:szCs w:val="32"/>
          <w:u w:val="single"/>
        </w:rPr>
        <w:t xml:space="preserve"> </w:t>
      </w:r>
    </w:p>
    <w:p w14:paraId="2F3D7942" w14:textId="77777777" w:rsidR="004F6E3B" w:rsidRPr="005E1067" w:rsidRDefault="004F6E3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1. 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เปิดเครื่อง </w:t>
      </w:r>
      <w:r w:rsidRPr="005E1067">
        <w:rPr>
          <w:rFonts w:ascii="TH SarabunPSK" w:hAnsi="TH SarabunPSK" w:cs="TH SarabunPSK"/>
          <w:sz w:val="32"/>
          <w:szCs w:val="32"/>
        </w:rPr>
        <w:t>Vector Network Analyzer</w:t>
      </w:r>
    </w:p>
    <w:p w14:paraId="646197D7" w14:textId="77777777" w:rsidR="004F6E3B" w:rsidRPr="005E1067" w:rsidRDefault="004F6E3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2. </w:t>
      </w:r>
      <w:r w:rsidRPr="005E1067">
        <w:rPr>
          <w:rFonts w:ascii="TH SarabunPSK" w:hAnsi="TH SarabunPSK" w:cs="TH SarabunPSK"/>
          <w:sz w:val="32"/>
          <w:szCs w:val="32"/>
          <w:cs/>
        </w:rPr>
        <w:t>เลือกช่วงความถี่ที่จะใช้วัดโดย</w:t>
      </w:r>
    </w:p>
    <w:p w14:paraId="0F0AFC29" w14:textId="77777777" w:rsidR="004F6E3B" w:rsidRPr="005E1067" w:rsidRDefault="004F6E3B" w:rsidP="004F6E3B">
      <w:pPr>
        <w:rPr>
          <w:rFonts w:ascii="TH SarabunPSK" w:hAnsi="TH SarabunPSK" w:cs="TH SarabunPSK"/>
          <w:sz w:val="32"/>
          <w:szCs w:val="32"/>
          <w:cs/>
        </w:rPr>
      </w:pPr>
      <w:r w:rsidRPr="005E1067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5E1067">
        <w:rPr>
          <w:rFonts w:ascii="TH SarabunPSK" w:hAnsi="TH SarabunPSK" w:cs="TH SarabunPSK"/>
          <w:sz w:val="32"/>
          <w:szCs w:val="32"/>
        </w:rPr>
        <w:t xml:space="preserve">2.1) 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เลือก </w:t>
      </w:r>
      <w:r w:rsidRPr="005E1067">
        <w:rPr>
          <w:rFonts w:ascii="TH SarabunPSK" w:hAnsi="TH SarabunPSK" w:cs="TH SarabunPSK"/>
          <w:sz w:val="32"/>
          <w:szCs w:val="32"/>
        </w:rPr>
        <w:t xml:space="preserve">Start Frequency </w:t>
      </w:r>
      <w:r w:rsidRPr="005E1067">
        <w:rPr>
          <w:rFonts w:ascii="TH SarabunPSK" w:hAnsi="TH SarabunPSK" w:cs="TH SarabunPSK"/>
          <w:sz w:val="32"/>
          <w:szCs w:val="32"/>
          <w:cs/>
        </w:rPr>
        <w:t>โดยกด</w:t>
      </w:r>
      <w:r w:rsidR="004D408F" w:rsidRPr="005E1067">
        <w:rPr>
          <w:rFonts w:ascii="TH SarabunPSK" w:hAnsi="TH SarabunPSK" w:cs="TH SarabunPSK"/>
          <w:sz w:val="32"/>
          <w:szCs w:val="32"/>
          <w:cs/>
        </w:rPr>
        <w:t>ปุ่ม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 xml:space="preserve">Start </w:t>
      </w:r>
      <w:r w:rsidRPr="005E1067">
        <w:rPr>
          <w:rFonts w:ascii="TH SarabunPSK" w:hAnsi="TH SarabunPSK" w:cs="TH SarabunPSK"/>
          <w:sz w:val="32"/>
          <w:szCs w:val="32"/>
          <w:cs/>
        </w:rPr>
        <w:t>แล้วตามด้วยความถี่เริ่มต้นที่ต้องการ</w:t>
      </w:r>
      <w:r w:rsidR="006170B9" w:rsidRPr="005E1067">
        <w:rPr>
          <w:rFonts w:ascii="TH SarabunPSK" w:hAnsi="TH SarabunPSK" w:cs="TH SarabunPSK"/>
          <w:sz w:val="32"/>
          <w:szCs w:val="32"/>
        </w:rPr>
        <w:t xml:space="preserve"> </w:t>
      </w:r>
    </w:p>
    <w:p w14:paraId="2ABB38B0" w14:textId="472030B4" w:rsidR="004F6E3B" w:rsidRPr="005E1067" w:rsidRDefault="006170B9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</w:t>
      </w:r>
      <w:r w:rsidR="004D408F" w:rsidRPr="005E1067">
        <w:rPr>
          <w:rFonts w:ascii="TH SarabunPSK" w:hAnsi="TH SarabunPSK" w:cs="TH SarabunPSK"/>
          <w:sz w:val="32"/>
          <w:szCs w:val="32"/>
        </w:rPr>
        <w:t xml:space="preserve">     </w:t>
      </w:r>
      <w:r w:rsidR="004F6E3B" w:rsidRPr="005E1067">
        <w:rPr>
          <w:rFonts w:ascii="TH SarabunPSK" w:hAnsi="TH SarabunPSK" w:cs="TH SarabunPSK"/>
          <w:sz w:val="32"/>
          <w:szCs w:val="32"/>
        </w:rPr>
        <w:t xml:space="preserve">2.2) </w:t>
      </w:r>
      <w:r w:rsidR="004F6E3B" w:rsidRPr="005E1067">
        <w:rPr>
          <w:rFonts w:ascii="TH SarabunPSK" w:hAnsi="TH SarabunPSK" w:cs="TH SarabunPSK"/>
          <w:sz w:val="32"/>
          <w:szCs w:val="32"/>
          <w:cs/>
        </w:rPr>
        <w:t xml:space="preserve">เลือก </w:t>
      </w:r>
      <w:r w:rsidR="004F6E3B" w:rsidRPr="005E1067">
        <w:rPr>
          <w:rFonts w:ascii="TH SarabunPSK" w:hAnsi="TH SarabunPSK" w:cs="TH SarabunPSK"/>
          <w:sz w:val="32"/>
          <w:szCs w:val="32"/>
        </w:rPr>
        <w:t xml:space="preserve">Stop Frequency </w:t>
      </w:r>
      <w:r w:rsidR="004F6E3B" w:rsidRPr="005E1067">
        <w:rPr>
          <w:rFonts w:ascii="TH SarabunPSK" w:hAnsi="TH SarabunPSK" w:cs="TH SarabunPSK"/>
          <w:sz w:val="32"/>
          <w:szCs w:val="32"/>
          <w:cs/>
        </w:rPr>
        <w:t>โดยกด</w:t>
      </w:r>
      <w:r w:rsidR="004D408F" w:rsidRPr="005E1067">
        <w:rPr>
          <w:rFonts w:ascii="TH SarabunPSK" w:hAnsi="TH SarabunPSK" w:cs="TH SarabunPSK"/>
          <w:sz w:val="32"/>
          <w:szCs w:val="32"/>
          <w:cs/>
        </w:rPr>
        <w:t>ปุ่ม</w:t>
      </w:r>
      <w:r w:rsidR="004F6E3B"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6E3B" w:rsidRPr="005E1067">
        <w:rPr>
          <w:rFonts w:ascii="TH SarabunPSK" w:hAnsi="TH SarabunPSK" w:cs="TH SarabunPSK"/>
          <w:sz w:val="32"/>
          <w:szCs w:val="32"/>
        </w:rPr>
        <w:t xml:space="preserve">Stop </w:t>
      </w:r>
      <w:r w:rsidR="004F6E3B" w:rsidRPr="005E1067">
        <w:rPr>
          <w:rFonts w:ascii="TH SarabunPSK" w:hAnsi="TH SarabunPSK" w:cs="TH SarabunPSK"/>
          <w:sz w:val="32"/>
          <w:szCs w:val="32"/>
          <w:cs/>
        </w:rPr>
        <w:t>แล้วตามด้วยความถี่สิ้นสุดที่ต้องการ</w:t>
      </w:r>
    </w:p>
    <w:p w14:paraId="565FE62C" w14:textId="470A04C7" w:rsidR="004F6E3B" w:rsidRPr="005E1067" w:rsidRDefault="004F6E3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3. 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ทำการ </w:t>
      </w:r>
      <w:r w:rsidRPr="005E1067">
        <w:rPr>
          <w:rFonts w:ascii="TH SarabunPSK" w:hAnsi="TH SarabunPSK" w:cs="TH SarabunPSK"/>
          <w:sz w:val="32"/>
          <w:szCs w:val="32"/>
        </w:rPr>
        <w:t xml:space="preserve">Calibrate 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เครื่อง </w:t>
      </w:r>
      <w:r w:rsidRPr="005E1067">
        <w:rPr>
          <w:rFonts w:ascii="TH SarabunPSK" w:hAnsi="TH SarabunPSK" w:cs="TH SarabunPSK"/>
          <w:sz w:val="32"/>
          <w:szCs w:val="32"/>
        </w:rPr>
        <w:t>Vector Netwo</w:t>
      </w:r>
      <w:r w:rsidR="004D408F" w:rsidRPr="005E1067">
        <w:rPr>
          <w:rFonts w:ascii="TH SarabunPSK" w:hAnsi="TH SarabunPSK" w:cs="TH SarabunPSK"/>
          <w:sz w:val="32"/>
          <w:szCs w:val="32"/>
        </w:rPr>
        <w:t>r</w:t>
      </w:r>
      <w:r w:rsidRPr="005E1067">
        <w:rPr>
          <w:rFonts w:ascii="TH SarabunPSK" w:hAnsi="TH SarabunPSK" w:cs="TH SarabunPSK"/>
          <w:sz w:val="32"/>
          <w:szCs w:val="32"/>
        </w:rPr>
        <w:t>k Analyzer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โดย</w:t>
      </w:r>
    </w:p>
    <w:p w14:paraId="380E1734" w14:textId="0F2E4AF4" w:rsidR="004F6E3B" w:rsidRPr="005E1067" w:rsidRDefault="004F6E3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5E1067">
        <w:rPr>
          <w:rFonts w:ascii="TH SarabunPSK" w:hAnsi="TH SarabunPSK" w:cs="TH SarabunPSK"/>
          <w:sz w:val="32"/>
          <w:szCs w:val="32"/>
        </w:rPr>
        <w:t xml:space="preserve">3.1) </w:t>
      </w:r>
      <w:r w:rsidR="00311945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>Calibrate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408F" w:rsidRPr="005E1067">
        <w:rPr>
          <w:rFonts w:ascii="TH SarabunPSK" w:hAnsi="TH SarabunPSK" w:cs="TH SarabunPSK"/>
          <w:sz w:val="32"/>
          <w:szCs w:val="32"/>
        </w:rPr>
        <w:t>Me</w:t>
      </w:r>
      <w:r w:rsidRPr="005E1067">
        <w:rPr>
          <w:rFonts w:ascii="TH SarabunPSK" w:hAnsi="TH SarabunPSK" w:cs="TH SarabunPSK"/>
          <w:sz w:val="32"/>
          <w:szCs w:val="32"/>
        </w:rPr>
        <w:t xml:space="preserve">nu </w:t>
      </w:r>
    </w:p>
    <w:p w14:paraId="0F9CEAFA" w14:textId="77777777" w:rsidR="004F6E3B" w:rsidRPr="005E1067" w:rsidRDefault="004F6E3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     3.2) </w:t>
      </w:r>
      <w:r w:rsidR="004D408F" w:rsidRPr="005E1067">
        <w:rPr>
          <w:rFonts w:ascii="TH SarabunPSK" w:hAnsi="TH SarabunPSK" w:cs="TH SarabunPSK"/>
          <w:sz w:val="32"/>
          <w:szCs w:val="32"/>
          <w:cs/>
        </w:rPr>
        <w:t>เลือก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>S</w:t>
      </w:r>
      <w:r w:rsidRPr="005E1067">
        <w:rPr>
          <w:rFonts w:ascii="TH SarabunPSK" w:hAnsi="TH SarabunPSK" w:cs="TH SarabunPSK"/>
          <w:sz w:val="32"/>
          <w:szCs w:val="32"/>
          <w:vertAlign w:val="subscript"/>
        </w:rPr>
        <w:t>11</w:t>
      </w:r>
    </w:p>
    <w:p w14:paraId="11EF3E6F" w14:textId="77777777" w:rsidR="004F6E3B" w:rsidRPr="005E1067" w:rsidRDefault="004F6E3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     3.3) </w:t>
      </w:r>
      <w:r w:rsidR="007E4290" w:rsidRPr="005E1067">
        <w:rPr>
          <w:rFonts w:ascii="TH SarabunPSK" w:hAnsi="TH SarabunPSK" w:cs="TH SarabunPSK"/>
          <w:sz w:val="32"/>
          <w:szCs w:val="32"/>
          <w:cs/>
        </w:rPr>
        <w:t>ต่อ</w:t>
      </w:r>
      <w:r w:rsidRPr="005E1067">
        <w:rPr>
          <w:rFonts w:ascii="TH SarabunPSK" w:hAnsi="TH SarabunPSK" w:cs="TH SarabunPSK"/>
          <w:sz w:val="32"/>
          <w:szCs w:val="32"/>
        </w:rPr>
        <w:t xml:space="preserve"> Load Open </w:t>
      </w:r>
      <w:r w:rsidR="007E4290" w:rsidRPr="005E1067">
        <w:rPr>
          <w:rFonts w:ascii="TH SarabunPSK" w:hAnsi="TH SarabunPSK" w:cs="TH SarabunPSK"/>
          <w:sz w:val="32"/>
          <w:szCs w:val="32"/>
          <w:cs/>
        </w:rPr>
        <w:t>เข้าที่</w:t>
      </w:r>
      <w:r w:rsidR="00451666"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1666" w:rsidRPr="005E1067">
        <w:rPr>
          <w:rFonts w:ascii="TH SarabunPSK" w:hAnsi="TH SarabunPSK" w:cs="TH SarabunPSK"/>
          <w:sz w:val="32"/>
          <w:szCs w:val="32"/>
        </w:rPr>
        <w:t xml:space="preserve">Port 1 </w:t>
      </w:r>
      <w:r w:rsidR="004D408F" w:rsidRPr="005E1067">
        <w:rPr>
          <w:rFonts w:ascii="TH SarabunPSK" w:hAnsi="TH SarabunPSK" w:cs="TH SarabunPSK"/>
          <w:sz w:val="32"/>
          <w:szCs w:val="32"/>
          <w:cs/>
        </w:rPr>
        <w:t>แล้วเลือก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>Open</w:t>
      </w:r>
    </w:p>
    <w:p w14:paraId="223AD1FD" w14:textId="77777777" w:rsidR="004F6E3B" w:rsidRPr="005E1067" w:rsidRDefault="004F6E3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     3.4) </w:t>
      </w:r>
      <w:r w:rsidR="00451666" w:rsidRPr="005E1067">
        <w:rPr>
          <w:rFonts w:ascii="TH SarabunPSK" w:hAnsi="TH SarabunPSK" w:cs="TH SarabunPSK"/>
          <w:sz w:val="32"/>
          <w:szCs w:val="32"/>
          <w:cs/>
        </w:rPr>
        <w:t>ต่อ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1666" w:rsidRPr="005E1067">
        <w:rPr>
          <w:rFonts w:ascii="TH SarabunPSK" w:hAnsi="TH SarabunPSK" w:cs="TH SarabunPSK"/>
          <w:sz w:val="32"/>
          <w:szCs w:val="32"/>
        </w:rPr>
        <w:t xml:space="preserve">Load Short </w:t>
      </w:r>
      <w:r w:rsidR="00451666" w:rsidRPr="005E1067">
        <w:rPr>
          <w:rFonts w:ascii="TH SarabunPSK" w:hAnsi="TH SarabunPSK" w:cs="TH SarabunPSK"/>
          <w:sz w:val="32"/>
          <w:szCs w:val="32"/>
          <w:cs/>
        </w:rPr>
        <w:t xml:space="preserve">เข้าที่ </w:t>
      </w:r>
      <w:r w:rsidR="00451666" w:rsidRPr="005E1067">
        <w:rPr>
          <w:rFonts w:ascii="TH SarabunPSK" w:hAnsi="TH SarabunPSK" w:cs="TH SarabunPSK"/>
          <w:sz w:val="32"/>
          <w:szCs w:val="32"/>
        </w:rPr>
        <w:t xml:space="preserve">Port 1 </w:t>
      </w:r>
      <w:r w:rsidR="004D408F" w:rsidRPr="005E1067">
        <w:rPr>
          <w:rFonts w:ascii="TH SarabunPSK" w:hAnsi="TH SarabunPSK" w:cs="TH SarabunPSK"/>
          <w:sz w:val="32"/>
          <w:szCs w:val="32"/>
          <w:cs/>
        </w:rPr>
        <w:t>แล้วเลือก</w:t>
      </w:r>
      <w:r w:rsidR="00DA05B6"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>Short</w:t>
      </w:r>
    </w:p>
    <w:p w14:paraId="45968A16" w14:textId="7592998A" w:rsidR="004F6E3B" w:rsidRDefault="004F6E3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lastRenderedPageBreak/>
        <w:t xml:space="preserve">      3.5) </w:t>
      </w:r>
      <w:r w:rsidR="00451666" w:rsidRPr="005E1067">
        <w:rPr>
          <w:rFonts w:ascii="TH SarabunPSK" w:hAnsi="TH SarabunPSK" w:cs="TH SarabunPSK"/>
          <w:sz w:val="32"/>
          <w:szCs w:val="32"/>
          <w:cs/>
        </w:rPr>
        <w:t>ต่อ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 xml:space="preserve">Load </w:t>
      </w:r>
      <w:r w:rsidR="00451666" w:rsidRPr="005E1067">
        <w:rPr>
          <w:rFonts w:ascii="TH SarabunPSK" w:hAnsi="TH SarabunPSK" w:cs="TH SarabunPSK"/>
          <w:sz w:val="32"/>
          <w:szCs w:val="32"/>
          <w:cs/>
        </w:rPr>
        <w:t xml:space="preserve">เข้าที่ </w:t>
      </w:r>
      <w:r w:rsidR="00451666" w:rsidRPr="005E1067">
        <w:rPr>
          <w:rFonts w:ascii="TH SarabunPSK" w:hAnsi="TH SarabunPSK" w:cs="TH SarabunPSK"/>
          <w:sz w:val="32"/>
          <w:szCs w:val="32"/>
        </w:rPr>
        <w:t xml:space="preserve">Port 1 </w:t>
      </w:r>
      <w:r w:rsidR="004D408F" w:rsidRPr="005E1067">
        <w:rPr>
          <w:rFonts w:ascii="TH SarabunPSK" w:hAnsi="TH SarabunPSK" w:cs="TH SarabunPSK"/>
          <w:sz w:val="32"/>
          <w:szCs w:val="32"/>
          <w:cs/>
        </w:rPr>
        <w:t>แล้วเลือก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 xml:space="preserve">Load 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ตามด้วย </w:t>
      </w:r>
      <w:r w:rsidRPr="005E1067">
        <w:rPr>
          <w:rFonts w:ascii="TH SarabunPSK" w:hAnsi="TH SarabunPSK" w:cs="TH SarabunPSK"/>
          <w:sz w:val="32"/>
          <w:szCs w:val="32"/>
        </w:rPr>
        <w:t xml:space="preserve">Broadband </w:t>
      </w:r>
      <w:r w:rsidR="004D408F" w:rsidRPr="005E1067">
        <w:rPr>
          <w:rFonts w:ascii="TH SarabunPSK" w:hAnsi="TH SarabunPSK" w:cs="TH SarabunPSK"/>
          <w:sz w:val="32"/>
          <w:szCs w:val="32"/>
          <w:cs/>
        </w:rPr>
        <w:t>แล้ว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>Done</w:t>
      </w:r>
    </w:p>
    <w:p w14:paraId="3B3C4A28" w14:textId="77777777" w:rsidR="004D408F" w:rsidRPr="005E1067" w:rsidRDefault="004D408F" w:rsidP="004F6E3B">
      <w:pPr>
        <w:rPr>
          <w:rFonts w:ascii="TH SarabunPSK" w:hAnsi="TH SarabunPSK" w:cs="TH SarabunPSK"/>
          <w:sz w:val="32"/>
          <w:szCs w:val="32"/>
        </w:rPr>
      </w:pPr>
    </w:p>
    <w:p w14:paraId="74A306B8" w14:textId="77777777" w:rsidR="004D408F" w:rsidRPr="005E1067" w:rsidRDefault="004D408F" w:rsidP="004F6E3B">
      <w:pPr>
        <w:rPr>
          <w:rFonts w:ascii="TH SarabunPSK" w:hAnsi="TH SarabunPSK" w:cs="TH SarabunPSK"/>
          <w:b/>
          <w:bCs/>
          <w:sz w:val="32"/>
          <w:szCs w:val="32"/>
          <w:u w:val="single"/>
          <w:cs/>
        </w:rPr>
      </w:pPr>
      <w:r w:rsidRPr="005E106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>ขั้นตอนการทดลอง</w:t>
      </w:r>
    </w:p>
    <w:p w14:paraId="2D45C10C" w14:textId="77777777" w:rsidR="004F6E3B" w:rsidRPr="005E1067" w:rsidRDefault="004D408F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>1</w:t>
      </w:r>
      <w:r w:rsidR="004F6E3B" w:rsidRPr="005E1067">
        <w:rPr>
          <w:rFonts w:ascii="TH SarabunPSK" w:hAnsi="TH SarabunPSK" w:cs="TH SarabunPSK"/>
          <w:sz w:val="32"/>
          <w:szCs w:val="32"/>
        </w:rPr>
        <w:t xml:space="preserve">. 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ต่อสายอากาศ </w:t>
      </w:r>
      <w:r w:rsidR="00BC572D" w:rsidRPr="005E1067">
        <w:rPr>
          <w:rFonts w:ascii="TH SarabunPSK" w:hAnsi="TH SarabunPSK" w:cs="TH SarabunPSK"/>
          <w:sz w:val="32"/>
          <w:szCs w:val="32"/>
          <w:cs/>
        </w:rPr>
        <w:t>เข้าที่</w:t>
      </w:r>
      <w:r w:rsidR="00451666"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51666" w:rsidRPr="005E1067">
        <w:rPr>
          <w:rFonts w:ascii="TH SarabunPSK" w:hAnsi="TH SarabunPSK" w:cs="TH SarabunPSK"/>
          <w:sz w:val="32"/>
          <w:szCs w:val="32"/>
        </w:rPr>
        <w:t xml:space="preserve">Port 1 </w:t>
      </w:r>
      <w:r w:rsidR="00451666" w:rsidRPr="005E1067">
        <w:rPr>
          <w:rFonts w:ascii="TH SarabunPSK" w:hAnsi="TH SarabunPSK" w:cs="TH SarabunPSK"/>
          <w:sz w:val="32"/>
          <w:szCs w:val="32"/>
          <w:cs/>
        </w:rPr>
        <w:t>ของ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เครื่อง </w:t>
      </w:r>
      <w:r w:rsidRPr="005E1067">
        <w:rPr>
          <w:rFonts w:ascii="TH SarabunPSK" w:hAnsi="TH SarabunPSK" w:cs="TH SarabunPSK"/>
          <w:sz w:val="32"/>
          <w:szCs w:val="32"/>
        </w:rPr>
        <w:t>Network Analyzer</w:t>
      </w:r>
    </w:p>
    <w:p w14:paraId="680BBB1B" w14:textId="77777777" w:rsidR="00451666" w:rsidRPr="005E1067" w:rsidRDefault="0067541B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6704" behindDoc="0" locked="0" layoutInCell="1" allowOverlap="1" wp14:anchorId="7EA33BF0" wp14:editId="573F5707">
            <wp:simplePos x="0" y="0"/>
            <wp:positionH relativeFrom="column">
              <wp:posOffset>1837055</wp:posOffset>
            </wp:positionH>
            <wp:positionV relativeFrom="paragraph">
              <wp:posOffset>41275</wp:posOffset>
            </wp:positionV>
            <wp:extent cx="1774825" cy="2000885"/>
            <wp:effectExtent l="19050" t="0" r="0" b="0"/>
            <wp:wrapSquare wrapText="bothSides"/>
            <wp:docPr id="2" name="Picture 1" descr="C:\Users\UOK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OK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15DB2B" w14:textId="77777777" w:rsidR="00451666" w:rsidRPr="005E1067" w:rsidRDefault="00451666" w:rsidP="004F6E3B">
      <w:pPr>
        <w:rPr>
          <w:rFonts w:ascii="TH SarabunPSK" w:hAnsi="TH SarabunPSK" w:cs="TH SarabunPSK"/>
          <w:sz w:val="32"/>
          <w:szCs w:val="32"/>
        </w:rPr>
      </w:pPr>
    </w:p>
    <w:p w14:paraId="5285CAB9" w14:textId="77777777" w:rsidR="00451666" w:rsidRPr="005E1067" w:rsidRDefault="00451666" w:rsidP="004F6E3B">
      <w:pPr>
        <w:rPr>
          <w:rFonts w:ascii="TH SarabunPSK" w:hAnsi="TH SarabunPSK" w:cs="TH SarabunPSK"/>
          <w:sz w:val="32"/>
          <w:szCs w:val="32"/>
        </w:rPr>
      </w:pPr>
    </w:p>
    <w:p w14:paraId="71BF0DB2" w14:textId="77777777" w:rsidR="00451666" w:rsidRPr="005E1067" w:rsidRDefault="00451666" w:rsidP="004F6E3B">
      <w:pPr>
        <w:rPr>
          <w:rFonts w:ascii="TH SarabunPSK" w:hAnsi="TH SarabunPSK" w:cs="TH SarabunPSK"/>
          <w:sz w:val="32"/>
          <w:szCs w:val="32"/>
        </w:rPr>
      </w:pPr>
    </w:p>
    <w:p w14:paraId="497D547C" w14:textId="77777777" w:rsidR="00451666" w:rsidRPr="005E1067" w:rsidRDefault="00451666" w:rsidP="004F6E3B">
      <w:pPr>
        <w:rPr>
          <w:rFonts w:ascii="TH SarabunPSK" w:hAnsi="TH SarabunPSK" w:cs="TH SarabunPSK"/>
          <w:sz w:val="32"/>
          <w:szCs w:val="32"/>
        </w:rPr>
      </w:pPr>
    </w:p>
    <w:p w14:paraId="681EE566" w14:textId="77777777" w:rsidR="00451666" w:rsidRPr="005E1067" w:rsidRDefault="00451666" w:rsidP="004F6E3B">
      <w:pPr>
        <w:rPr>
          <w:rFonts w:ascii="TH SarabunPSK" w:hAnsi="TH SarabunPSK" w:cs="TH SarabunPSK"/>
          <w:sz w:val="32"/>
          <w:szCs w:val="32"/>
        </w:rPr>
      </w:pPr>
    </w:p>
    <w:p w14:paraId="0453576B" w14:textId="77777777" w:rsidR="00451666" w:rsidRPr="005E1067" w:rsidRDefault="00451666" w:rsidP="004F6E3B">
      <w:pPr>
        <w:rPr>
          <w:rFonts w:ascii="TH SarabunPSK" w:hAnsi="TH SarabunPSK" w:cs="TH SarabunPSK"/>
          <w:sz w:val="32"/>
          <w:szCs w:val="32"/>
        </w:rPr>
      </w:pPr>
    </w:p>
    <w:p w14:paraId="0C4D63CA" w14:textId="77777777" w:rsidR="00451666" w:rsidRPr="005E1067" w:rsidRDefault="00451666" w:rsidP="004F6E3B">
      <w:pPr>
        <w:rPr>
          <w:rFonts w:ascii="TH SarabunPSK" w:hAnsi="TH SarabunPSK" w:cs="TH SarabunPSK"/>
          <w:sz w:val="32"/>
          <w:szCs w:val="32"/>
          <w:cs/>
        </w:rPr>
      </w:pPr>
    </w:p>
    <w:p w14:paraId="0FF9ED8A" w14:textId="48AF21AD" w:rsidR="004F6E3B" w:rsidRDefault="004D408F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sz w:val="32"/>
          <w:szCs w:val="32"/>
        </w:rPr>
        <w:t>2</w:t>
      </w:r>
      <w:r w:rsidR="004F6E3B" w:rsidRPr="005E1067">
        <w:rPr>
          <w:rFonts w:ascii="TH SarabunPSK" w:hAnsi="TH SarabunPSK" w:cs="TH SarabunPSK"/>
          <w:sz w:val="32"/>
          <w:szCs w:val="32"/>
        </w:rPr>
        <w:t xml:space="preserve">. </w:t>
      </w:r>
      <w:r w:rsidR="004F6E3B" w:rsidRPr="005E1067">
        <w:rPr>
          <w:rFonts w:ascii="TH SarabunPSK" w:hAnsi="TH SarabunPSK" w:cs="TH SarabunPSK"/>
          <w:sz w:val="32"/>
          <w:szCs w:val="32"/>
          <w:cs/>
        </w:rPr>
        <w:t>ทำการวัด</w:t>
      </w:r>
      <w:r w:rsidR="006E623A" w:rsidRPr="005E1067">
        <w:rPr>
          <w:rFonts w:ascii="TH SarabunPSK" w:hAnsi="TH SarabunPSK" w:cs="TH SarabunPSK"/>
          <w:sz w:val="32"/>
          <w:szCs w:val="32"/>
          <w:cs/>
        </w:rPr>
        <w:t>พารามิเตอร์ต่างๆ</w:t>
      </w:r>
      <w:r w:rsidR="006F4405"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E623A" w:rsidRPr="005E1067">
        <w:rPr>
          <w:rFonts w:ascii="TH SarabunPSK" w:hAnsi="TH SarabunPSK" w:cs="TH SarabunPSK"/>
          <w:sz w:val="32"/>
          <w:szCs w:val="32"/>
          <w:cs/>
        </w:rPr>
        <w:t>ของสายอากาศ</w:t>
      </w:r>
      <w:r w:rsidR="006F4405" w:rsidRPr="005E1067">
        <w:rPr>
          <w:rFonts w:ascii="TH SarabunPSK" w:hAnsi="TH SarabunPSK" w:cs="TH SarabunPSK"/>
          <w:sz w:val="32"/>
          <w:szCs w:val="32"/>
          <w:cs/>
        </w:rPr>
        <w:t xml:space="preserve">แล้วบันทึกผลลงในตารางที่ </w:t>
      </w:r>
      <w:r w:rsidR="006F4405" w:rsidRPr="005E1067">
        <w:rPr>
          <w:rFonts w:ascii="TH SarabunPSK" w:hAnsi="TH SarabunPSK" w:cs="TH SarabunPSK"/>
          <w:sz w:val="32"/>
          <w:szCs w:val="32"/>
        </w:rPr>
        <w:t>1</w:t>
      </w:r>
    </w:p>
    <w:p w14:paraId="01ABD78C" w14:textId="06DC36C7" w:rsidR="00DF60E1" w:rsidRPr="005E1067" w:rsidRDefault="00DF60E1" w:rsidP="004F6E3B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>บันทึกภาพสัมประสิทธิ์การสะท้อนและอิมพีแดนซ์ของสายอากาศแต่ละตัวที่ทำการวัดทดสอบ</w:t>
      </w:r>
    </w:p>
    <w:p w14:paraId="76E8A7DE" w14:textId="3468EF7A" w:rsidR="006F4405" w:rsidRDefault="004F6E3B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5E1067">
        <w:rPr>
          <w:rFonts w:ascii="TH SarabunPSK" w:hAnsi="TH SarabunPSK" w:cs="TH SarabunPSK"/>
          <w:sz w:val="32"/>
          <w:szCs w:val="32"/>
        </w:rPr>
        <w:t xml:space="preserve">      </w:t>
      </w:r>
    </w:p>
    <w:p w14:paraId="38B7F4EF" w14:textId="043C57F5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1A071165" w14:textId="1C331CCC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6FE46E10" w14:textId="295F3F3E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60A08DC" w14:textId="0A02C9E0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280743B5" w14:textId="39BD4C79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2E2B9001" w14:textId="58404C3B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35B9536B" w14:textId="21C1FD80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2A26D1DF" w14:textId="2E4E1E98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05F88B1C" w14:textId="2AFD5524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3B800BF" w14:textId="550181D7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35DF08DF" w14:textId="48641ED7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3FFF10D" w14:textId="4CCF5C7C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6AF94E38" w14:textId="793A9A19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836B6AE" w14:textId="460B05F4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2FF04C31" w14:textId="77777777" w:rsidR="00A5772C" w:rsidRPr="005E1067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4047841D" w14:textId="31DF7F1C" w:rsidR="00DA05B6" w:rsidRDefault="006F4405" w:rsidP="004F6E3B">
      <w:pPr>
        <w:rPr>
          <w:rFonts w:ascii="TH SarabunPSK" w:hAnsi="TH SarabunPSK" w:cs="TH SarabunPSK"/>
          <w:sz w:val="32"/>
          <w:szCs w:val="32"/>
        </w:rPr>
      </w:pPr>
      <w:r w:rsidRPr="005E106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lastRenderedPageBreak/>
        <w:t xml:space="preserve">ตารางที่ </w:t>
      </w:r>
      <w:r w:rsidRPr="005E1067">
        <w:rPr>
          <w:rFonts w:ascii="TH SarabunPSK" w:hAnsi="TH SarabunPSK" w:cs="TH SarabunPSK"/>
          <w:b/>
          <w:bCs/>
          <w:sz w:val="32"/>
          <w:szCs w:val="32"/>
          <w:u w:val="single"/>
        </w:rPr>
        <w:t>1</w:t>
      </w:r>
      <w:r w:rsidR="00DA05B6" w:rsidRPr="005E106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t xml:space="preserve"> </w:t>
      </w:r>
      <w:r w:rsidR="00DA05B6" w:rsidRPr="005E1067">
        <w:rPr>
          <w:rFonts w:ascii="TH SarabunPSK" w:hAnsi="TH SarabunPSK" w:cs="TH SarabunPSK"/>
          <w:sz w:val="32"/>
          <w:szCs w:val="32"/>
          <w:cs/>
        </w:rPr>
        <w:t xml:space="preserve"> ให้นักศึกษาทำ</w:t>
      </w:r>
      <w:r w:rsidR="00F61B32">
        <w:rPr>
          <w:rFonts w:ascii="TH SarabunPSK" w:hAnsi="TH SarabunPSK" w:cs="TH SarabunPSK" w:hint="cs"/>
          <w:sz w:val="32"/>
          <w:szCs w:val="32"/>
          <w:cs/>
        </w:rPr>
        <w:t>การวัด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ความถี่ดำเนินงาน สัมประสิทธิ์การสะท้อน </w:t>
      </w:r>
      <w:r w:rsidR="00F61B32">
        <w:rPr>
          <w:rFonts w:ascii="TH SarabunPSK" w:hAnsi="TH SarabunPSK" w:cs="TH SarabunPSK" w:hint="cs"/>
          <w:sz w:val="32"/>
          <w:szCs w:val="32"/>
          <w:cs/>
        </w:rPr>
        <w:t>แบนด์วิดท์</w:t>
      </w:r>
      <w:r w:rsidRPr="005E10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E1067">
        <w:rPr>
          <w:rFonts w:ascii="TH SarabunPSK" w:hAnsi="TH SarabunPSK" w:cs="TH SarabunPSK"/>
          <w:sz w:val="32"/>
          <w:szCs w:val="32"/>
        </w:rPr>
        <w:t>(</w:t>
      </w:r>
      <w:r w:rsidR="00595120" w:rsidRPr="005E1067">
        <w:rPr>
          <w:rFonts w:ascii="TH SarabunPSK" w:hAnsi="TH SarabunPSK" w:cs="TH SarabunPSK"/>
          <w:sz w:val="32"/>
          <w:szCs w:val="32"/>
        </w:rPr>
        <w:t>Bandwidth</w:t>
      </w:r>
      <w:r w:rsidRPr="005E1067">
        <w:rPr>
          <w:rFonts w:ascii="TH SarabunPSK" w:hAnsi="TH SarabunPSK" w:cs="TH SarabunPSK"/>
          <w:sz w:val="32"/>
          <w:szCs w:val="32"/>
        </w:rPr>
        <w:t>)</w:t>
      </w:r>
      <w:r w:rsidR="00F61B32">
        <w:rPr>
          <w:rFonts w:ascii="TH SarabunPSK" w:hAnsi="TH SarabunPSK" w:cs="TH SarabunPSK" w:hint="cs"/>
          <w:sz w:val="32"/>
          <w:szCs w:val="32"/>
          <w:cs/>
        </w:rPr>
        <w:t xml:space="preserve"> และอิมพีแดนซ์ของสายอากาศ</w:t>
      </w:r>
    </w:p>
    <w:p w14:paraId="12A42D0C" w14:textId="6119A4CB" w:rsidR="003A5372" w:rsidRDefault="003A5372" w:rsidP="004F6E3B">
      <w:pPr>
        <w:rPr>
          <w:rFonts w:ascii="TH SarabunPSK" w:hAnsi="TH SarabunPSK" w:cs="TH SarabunPSK"/>
          <w:sz w:val="32"/>
          <w:szCs w:val="32"/>
        </w:rPr>
      </w:pPr>
      <w:r w:rsidRPr="00A36A8C">
        <w:rPr>
          <w:rFonts w:ascii="TH SarabunPSK" w:hAnsi="TH SarabunPSK" w:cs="TH SarabunPSK"/>
          <w:b/>
          <w:bCs/>
          <w:sz w:val="32"/>
          <w:szCs w:val="32"/>
        </w:rPr>
        <w:t xml:space="preserve">Network Analyzer </w:t>
      </w:r>
      <w:r w:rsidRPr="00A36A8C">
        <w:rPr>
          <w:rFonts w:ascii="TH SarabunPSK" w:hAnsi="TH SarabunPSK" w:cs="TH SarabunPSK"/>
          <w:b/>
          <w:bCs/>
          <w:sz w:val="32"/>
          <w:szCs w:val="32"/>
          <w:cs/>
        </w:rPr>
        <w:t>ที่ใช้คือ</w:t>
      </w:r>
      <w:r w:rsidRPr="005E1067">
        <w:rPr>
          <w:rFonts w:ascii="TH SarabunPSK" w:hAnsi="TH SarabunPSK" w:cs="TH SarabunPSK"/>
          <w:sz w:val="32"/>
          <w:szCs w:val="32"/>
        </w:rPr>
        <w:t>………………………………</w:t>
      </w:r>
      <w:r w:rsidR="009034FF" w:rsidRPr="00657EDE">
        <w:rPr>
          <w:rFonts w:ascii="TH SarabunPSK" w:hAnsi="TH SarabunPSK" w:cs="TH SarabunPSK"/>
          <w:color w:val="FF0000"/>
          <w:sz w:val="32"/>
          <w:szCs w:val="32"/>
        </w:rPr>
        <w:t>TRANSCOM</w:t>
      </w:r>
      <w:r w:rsidR="00A710A6" w:rsidRPr="00657EDE">
        <w:rPr>
          <w:rFonts w:ascii="TH SarabunPSK" w:hAnsi="TH SarabunPSK" w:cs="TH SarabunPSK"/>
          <w:sz w:val="32"/>
          <w:szCs w:val="32"/>
        </w:rPr>
        <w:t>…</w:t>
      </w:r>
      <w:r w:rsidR="009034FF" w:rsidRPr="00657EDE">
        <w:rPr>
          <w:rFonts w:ascii="TH SarabunPSK" w:hAnsi="TH SarabunPSK" w:cs="TH SarabunPSK"/>
          <w:color w:val="FF0000"/>
          <w:sz w:val="32"/>
          <w:szCs w:val="32"/>
        </w:rPr>
        <w:t>T6</w:t>
      </w:r>
      <w:r w:rsidR="00A710A6">
        <w:rPr>
          <w:rFonts w:ascii="TH SarabunPSK" w:hAnsi="TH SarabunPSK" w:cs="TH SarabunPSK"/>
          <w:sz w:val="32"/>
          <w:szCs w:val="32"/>
        </w:rPr>
        <w:t>……</w:t>
      </w:r>
      <w:r w:rsidR="009034FF">
        <w:rPr>
          <w:rFonts w:ascii="TH SarabunPSK" w:hAnsi="TH SarabunPSK" w:cs="TH SarabunPSK"/>
          <w:sz w:val="32"/>
          <w:szCs w:val="32"/>
        </w:rPr>
        <w:t>...</w:t>
      </w:r>
      <w:r w:rsidRPr="005E1067">
        <w:rPr>
          <w:rFonts w:ascii="TH SarabunPSK" w:hAnsi="TH SarabunPSK" w:cs="TH SarabunPSK"/>
          <w:sz w:val="32"/>
          <w:szCs w:val="32"/>
        </w:rPr>
        <w:t>…………………………………………….</w:t>
      </w:r>
    </w:p>
    <w:p w14:paraId="5E54F36F" w14:textId="77777777" w:rsidR="00F61B32" w:rsidRPr="005E1067" w:rsidRDefault="00F61B32" w:rsidP="004F6E3B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417"/>
        <w:gridCol w:w="1843"/>
        <w:gridCol w:w="1701"/>
        <w:gridCol w:w="1559"/>
      </w:tblGrid>
      <w:tr w:rsidR="00A710A6" w:rsidRPr="005E1067" w14:paraId="19C75AB6" w14:textId="77777777" w:rsidTr="009F0420">
        <w:tc>
          <w:tcPr>
            <w:tcW w:w="2694" w:type="dxa"/>
          </w:tcPr>
          <w:p w14:paraId="29366523" w14:textId="77777777" w:rsidR="009F0420" w:rsidRDefault="00A710A6" w:rsidP="000D6902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รูป</w:t>
            </w:r>
            <w:r w:rsidRPr="000D6902">
              <w:rPr>
                <w:rFonts w:ascii="TH SarabunPSK" w:hAnsi="TH SarabunPSK" w:cs="TH SarabunPSK"/>
                <w:b/>
                <w:bCs/>
                <w:cs/>
              </w:rPr>
              <w:t>สายอากาศ</w:t>
            </w:r>
          </w:p>
          <w:p w14:paraId="3F60D70A" w14:textId="26D2AF2E" w:rsidR="00A710A6" w:rsidRPr="000D6902" w:rsidRDefault="00A710A6" w:rsidP="009F0420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ที่ทำการวัดทดสอบ</w:t>
            </w:r>
          </w:p>
        </w:tc>
        <w:tc>
          <w:tcPr>
            <w:tcW w:w="1417" w:type="dxa"/>
          </w:tcPr>
          <w:p w14:paraId="54727211" w14:textId="77777777" w:rsidR="00A710A6" w:rsidRDefault="00A710A6" w:rsidP="000D6902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ช่วงความถี่ดำเนินงาน</w:t>
            </w:r>
          </w:p>
          <w:p w14:paraId="01265E86" w14:textId="28C4C8BB" w:rsidR="000D6902" w:rsidRPr="000D6902" w:rsidRDefault="000D6902" w:rsidP="000D6902">
            <w:pPr>
              <w:tabs>
                <w:tab w:val="left" w:pos="496"/>
              </w:tabs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(GHz)</w:t>
            </w:r>
          </w:p>
        </w:tc>
        <w:tc>
          <w:tcPr>
            <w:tcW w:w="1843" w:type="dxa"/>
          </w:tcPr>
          <w:p w14:paraId="3804DD86" w14:textId="14005E51" w:rsidR="00A710A6" w:rsidRPr="000D6902" w:rsidRDefault="00A710A6" w:rsidP="000D6902">
            <w:pPr>
              <w:jc w:val="center"/>
              <w:rPr>
                <w:rFonts w:ascii="TH SarabunPSK" w:hAnsi="TH SarabunPSK" w:cs="TH SarabunPSK"/>
              </w:rPr>
            </w:pPr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แบนด์วิดท์</w:t>
            </w:r>
            <w:r w:rsidRPr="000D6902">
              <w:rPr>
                <w:rFonts w:ascii="TH SarabunPSK" w:hAnsi="TH SarabunPSK" w:cs="TH SarabunPSK"/>
                <w:b/>
                <w:bCs/>
              </w:rPr>
              <w:t>/</w:t>
            </w:r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เปอร์เซ็นต์แบนด</w:t>
            </w:r>
            <w:r w:rsidR="000F4639" w:rsidRPr="000D6902">
              <w:rPr>
                <w:rFonts w:ascii="TH SarabunPSK" w:hAnsi="TH SarabunPSK" w:cs="TH SarabunPSK" w:hint="cs"/>
                <w:b/>
                <w:bCs/>
                <w:cs/>
              </w:rPr>
              <w:t>์</w:t>
            </w:r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วิดท์</w:t>
            </w:r>
          </w:p>
        </w:tc>
        <w:tc>
          <w:tcPr>
            <w:tcW w:w="1701" w:type="dxa"/>
          </w:tcPr>
          <w:p w14:paraId="236D3EDA" w14:textId="1E85311C" w:rsidR="00A710A6" w:rsidRPr="000D6902" w:rsidRDefault="00A710A6" w:rsidP="000D6902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ค่า</w:t>
            </w:r>
            <m:oMath>
              <m:sSub>
                <m:sSubPr>
                  <m:ctrlPr>
                    <w:rPr>
                      <w:rFonts w:ascii="Cambria Math" w:hAnsi="TH SarabunPSK" w:cs="TH SarabunPSK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TH SarabunPSK" w:cs="TH SarabunPSK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TH SarabunPSK" w:cs="TH SarabunPSK"/>
                    </w:rPr>
                    <m:t>11</m:t>
                  </m:r>
                  <m:ctrlPr>
                    <w:rPr>
                      <w:rFonts w:ascii="Cambria Math" w:hAnsi="Cambria Math" w:cs="TH SarabunPSK"/>
                      <w:b/>
                      <w:bCs/>
                      <w:i/>
                    </w:rPr>
                  </m:ctrlPr>
                </m:sub>
              </m:sSub>
            </m:oMath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ต่ำสุด</w:t>
            </w:r>
            <w:r w:rsidR="000F4639" w:rsidRPr="000D6902">
              <w:rPr>
                <w:rFonts w:ascii="TH SarabunPSK" w:hAnsi="TH SarabunPSK" w:cs="TH SarabunPSK" w:hint="cs"/>
                <w:b/>
                <w:bCs/>
                <w:cs/>
              </w:rPr>
              <w:t xml:space="preserve"> </w:t>
            </w:r>
            <w:r w:rsidR="000F4639" w:rsidRPr="000D6902">
              <w:rPr>
                <w:rFonts w:ascii="TH SarabunPSK" w:hAnsi="TH SarabunPSK" w:cs="TH SarabunPSK"/>
                <w:b/>
                <w:bCs/>
              </w:rPr>
              <w:t>(dB)</w:t>
            </w:r>
          </w:p>
          <w:p w14:paraId="2DB322EB" w14:textId="1086E239" w:rsidR="00A710A6" w:rsidRPr="000D6902" w:rsidRDefault="000D6902" w:rsidP="000D6902">
            <w:pPr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m:oMathPara>
              <m:oMath>
                <m:r>
                  <w:rPr>
                    <w:rFonts w:ascii="Cambria Math" w:hAnsi="TH SarabunPSK" w:cs="TH SarabunPSK"/>
                  </w:rPr>
                  <m:t>f(GHz)</m:t>
                </m:r>
              </m:oMath>
            </m:oMathPara>
          </w:p>
        </w:tc>
        <w:tc>
          <w:tcPr>
            <w:tcW w:w="1559" w:type="dxa"/>
          </w:tcPr>
          <w:p w14:paraId="18D76195" w14:textId="5B1BFBD0" w:rsidR="00A710A6" w:rsidRPr="000D6902" w:rsidRDefault="00A710A6" w:rsidP="000D6902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 xml:space="preserve">อิมพีแดนซ์ที่ความถี่ที่ </w:t>
            </w:r>
            <m:oMath>
              <m:sSub>
                <m:sSubPr>
                  <m:ctrlPr>
                    <w:rPr>
                      <w:rFonts w:ascii="Cambria Math" w:hAnsi="TH SarabunPSK" w:cs="TH SarabunPSK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TH SarabunPSK" w:cs="TH SarabunPSK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TH SarabunPSK" w:cs="TH SarabunPSK"/>
                    </w:rPr>
                    <m:t>11</m:t>
                  </m:r>
                  <m:ctrlPr>
                    <w:rPr>
                      <w:rFonts w:ascii="Cambria Math" w:hAnsi="Cambria Math" w:cs="TH SarabunPSK"/>
                      <w:b/>
                      <w:bCs/>
                      <w:i/>
                    </w:rPr>
                  </m:ctrlPr>
                </m:sub>
              </m:sSub>
            </m:oMath>
            <w:r w:rsidRPr="000D6902">
              <w:rPr>
                <w:rFonts w:ascii="TH SarabunPSK" w:hAnsi="TH SarabunPSK" w:cs="TH SarabunPSK" w:hint="cs"/>
                <w:b/>
                <w:bCs/>
                <w:cs/>
              </w:rPr>
              <w:t>ต่ำสุด</w:t>
            </w:r>
          </w:p>
        </w:tc>
      </w:tr>
      <w:tr w:rsidR="00A710A6" w:rsidRPr="005E1067" w14:paraId="185137B7" w14:textId="77777777" w:rsidTr="009F0420">
        <w:tc>
          <w:tcPr>
            <w:tcW w:w="2694" w:type="dxa"/>
            <w:vAlign w:val="center"/>
          </w:tcPr>
          <w:p w14:paraId="7AB8DF51" w14:textId="547470D0" w:rsidR="00A710A6" w:rsidRPr="005E1067" w:rsidRDefault="000D6902" w:rsidP="000D690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D6902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1218C5AA" wp14:editId="57391F79">
                  <wp:extent cx="1764030" cy="876512"/>
                  <wp:effectExtent l="0" t="0" r="0" b="0"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384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215C1672" w14:textId="136EB283" w:rsidR="00A710A6" w:rsidRPr="00C87E91" w:rsidRDefault="000D6902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 w:hint="cs"/>
                <w:i/>
                <w:iCs/>
                <w:color w:val="FF0000"/>
                <w:cs/>
              </w:rPr>
              <w:t xml:space="preserve">1.78 </w:t>
            </w:r>
            <w:r w:rsidRPr="00C87E91">
              <w:rPr>
                <w:rFonts w:ascii="TH SarabunPSK" w:hAnsi="TH SarabunPSK" w:cs="TH SarabunPSK"/>
                <w:i/>
                <w:iCs/>
                <w:color w:val="FF0000"/>
                <w:cs/>
              </w:rPr>
              <w:t>–</w:t>
            </w:r>
            <w:r w:rsidRPr="00C87E91">
              <w:rPr>
                <w:rFonts w:ascii="TH SarabunPSK" w:hAnsi="TH SarabunPSK" w:cs="TH SarabunPSK" w:hint="cs"/>
                <w:i/>
                <w:iCs/>
                <w:color w:val="FF0000"/>
                <w:cs/>
              </w:rPr>
              <w:t xml:space="preserve"> 1</w:t>
            </w: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.95</w:t>
            </w:r>
          </w:p>
        </w:tc>
        <w:tc>
          <w:tcPr>
            <w:tcW w:w="1843" w:type="dxa"/>
            <w:vAlign w:val="center"/>
          </w:tcPr>
          <w:p w14:paraId="64D5DC2B" w14:textId="045CE2A9" w:rsidR="00A710A6" w:rsidRPr="00C87E91" w:rsidRDefault="000D6902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170 MHz /</w:t>
            </w:r>
            <w:r w:rsidR="009F0420" w:rsidRPr="00C87E91">
              <w:rPr>
                <w:rFonts w:ascii="TH SarabunPSK" w:hAnsi="TH SarabunPSK" w:cs="TH SarabunPSK"/>
                <w:i/>
                <w:iCs/>
                <w:color w:val="FF0000"/>
              </w:rPr>
              <w:t xml:space="preserve"> </w:t>
            </w: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9.11%</w:t>
            </w:r>
          </w:p>
        </w:tc>
        <w:tc>
          <w:tcPr>
            <w:tcW w:w="1701" w:type="dxa"/>
            <w:vAlign w:val="center"/>
          </w:tcPr>
          <w:p w14:paraId="54B69767" w14:textId="77777777" w:rsidR="009F0420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 xml:space="preserve">-21.5 dB / </w:t>
            </w:r>
          </w:p>
          <w:p w14:paraId="7B6C45C5" w14:textId="3D3C7DE5" w:rsidR="00A710A6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1.86 GHz</w:t>
            </w:r>
          </w:p>
        </w:tc>
        <w:tc>
          <w:tcPr>
            <w:tcW w:w="1559" w:type="dxa"/>
          </w:tcPr>
          <w:p w14:paraId="39C10729" w14:textId="77777777" w:rsidR="009F0420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03BD82D8" w14:textId="7A701ACC" w:rsidR="00A710A6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59.290+j2.27</w:t>
            </w:r>
          </w:p>
        </w:tc>
      </w:tr>
      <w:tr w:rsidR="00A710A6" w:rsidRPr="005E1067" w14:paraId="06238C64" w14:textId="77777777" w:rsidTr="009F0420">
        <w:tc>
          <w:tcPr>
            <w:tcW w:w="2694" w:type="dxa"/>
            <w:vAlign w:val="center"/>
          </w:tcPr>
          <w:p w14:paraId="08052968" w14:textId="3CEC99BA" w:rsidR="00A710A6" w:rsidRPr="005E1067" w:rsidRDefault="009F0420" w:rsidP="009F042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F0420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5BD249C3" wp14:editId="39789E63">
                  <wp:extent cx="1470660" cy="1265906"/>
                  <wp:effectExtent l="0" t="0" r="0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600" cy="12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vAlign w:val="center"/>
          </w:tcPr>
          <w:p w14:paraId="491230A8" w14:textId="3F407099" w:rsidR="00A710A6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2.15 - 2.23</w:t>
            </w:r>
          </w:p>
        </w:tc>
        <w:tc>
          <w:tcPr>
            <w:tcW w:w="1843" w:type="dxa"/>
            <w:vAlign w:val="center"/>
          </w:tcPr>
          <w:p w14:paraId="59E16782" w14:textId="09AD882D" w:rsidR="00A710A6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80 MHz / 3.65%</w:t>
            </w:r>
          </w:p>
        </w:tc>
        <w:tc>
          <w:tcPr>
            <w:tcW w:w="1701" w:type="dxa"/>
            <w:vAlign w:val="center"/>
          </w:tcPr>
          <w:p w14:paraId="418345DD" w14:textId="77777777" w:rsidR="00A710A6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-12.609 dB /</w:t>
            </w:r>
          </w:p>
          <w:p w14:paraId="374CD532" w14:textId="469B13CE" w:rsidR="009F0420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2.21 GHz</w:t>
            </w:r>
          </w:p>
        </w:tc>
        <w:tc>
          <w:tcPr>
            <w:tcW w:w="1559" w:type="dxa"/>
          </w:tcPr>
          <w:p w14:paraId="7B0F92D2" w14:textId="77777777" w:rsidR="00A710A6" w:rsidRPr="00C87E91" w:rsidRDefault="00A710A6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1C74B7A1" w14:textId="77777777" w:rsidR="009F0420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199BB961" w14:textId="5B7E1415" w:rsidR="009F0420" w:rsidRPr="00C87E91" w:rsidRDefault="009F0420" w:rsidP="00A710A6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31.663+j5.73</w:t>
            </w:r>
          </w:p>
        </w:tc>
      </w:tr>
      <w:tr w:rsidR="00A5772C" w:rsidRPr="005E1067" w14:paraId="6A6479C7" w14:textId="77777777" w:rsidTr="005141CE">
        <w:tc>
          <w:tcPr>
            <w:tcW w:w="2694" w:type="dxa"/>
          </w:tcPr>
          <w:p w14:paraId="435D10E4" w14:textId="46AC1A20" w:rsidR="00A5772C" w:rsidRPr="009F0420" w:rsidRDefault="00A5772C" w:rsidP="00A5772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C87E91">
              <w:rPr>
                <w:rFonts w:ascii="TH SarabunPSK" w:hAnsi="TH SarabunPSK" w:cs="TH SarabunPSK"/>
                <w:b/>
                <w:bCs/>
                <w:noProof/>
              </w:rPr>
              <w:drawing>
                <wp:inline distT="0" distB="0" distL="0" distR="0" wp14:anchorId="5373160A" wp14:editId="0121645D">
                  <wp:extent cx="1496909" cy="1112520"/>
                  <wp:effectExtent l="0" t="0" r="0" b="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84" cy="1139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7913F862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645DC3BB" w14:textId="0E2CB514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2.48 – 2.53</w:t>
            </w:r>
          </w:p>
        </w:tc>
        <w:tc>
          <w:tcPr>
            <w:tcW w:w="1843" w:type="dxa"/>
          </w:tcPr>
          <w:p w14:paraId="642B6774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7C2AD304" w14:textId="702CA6E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 w:hint="cs"/>
                <w:i/>
                <w:iCs/>
                <w:color w:val="FF0000"/>
                <w:cs/>
              </w:rPr>
              <w:t xml:space="preserve">50 </w:t>
            </w: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MHz / 1.99%</w:t>
            </w:r>
          </w:p>
        </w:tc>
        <w:tc>
          <w:tcPr>
            <w:tcW w:w="1701" w:type="dxa"/>
          </w:tcPr>
          <w:p w14:paraId="7C0BDCFB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6E298D21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-18.33 dB /</w:t>
            </w:r>
          </w:p>
          <w:p w14:paraId="11EE4AD9" w14:textId="4B18263F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2.51 GHz</w:t>
            </w:r>
          </w:p>
        </w:tc>
        <w:tc>
          <w:tcPr>
            <w:tcW w:w="1559" w:type="dxa"/>
          </w:tcPr>
          <w:p w14:paraId="78801114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7DBA2D30" w14:textId="641C366E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61.473-j6.98</w:t>
            </w:r>
          </w:p>
        </w:tc>
      </w:tr>
      <w:tr w:rsidR="00A5772C" w:rsidRPr="005E1067" w14:paraId="05102454" w14:textId="77777777" w:rsidTr="005141CE">
        <w:tc>
          <w:tcPr>
            <w:tcW w:w="2694" w:type="dxa"/>
          </w:tcPr>
          <w:p w14:paraId="02D4B483" w14:textId="574E62C9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C87E91">
              <w:rPr>
                <w:rFonts w:ascii="TH SarabunPSK" w:hAnsi="TH SarabunPSK" w:cs="TH SarabunPSK"/>
                <w:b/>
                <w:bCs/>
                <w:noProof/>
              </w:rPr>
              <w:drawing>
                <wp:inline distT="0" distB="0" distL="0" distR="0" wp14:anchorId="7530A2AA" wp14:editId="65DD584E">
                  <wp:extent cx="1333500" cy="1398232"/>
                  <wp:effectExtent l="0" t="0" r="0" b="0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64180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77918E9C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2618F48E" w14:textId="77777777" w:rsidR="00A5772C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351DB206" w14:textId="266AA50F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2.21 – 2.30</w:t>
            </w:r>
          </w:p>
        </w:tc>
        <w:tc>
          <w:tcPr>
            <w:tcW w:w="1843" w:type="dxa"/>
          </w:tcPr>
          <w:p w14:paraId="644AF023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29EB57B1" w14:textId="77777777" w:rsidR="00A5772C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4F435F02" w14:textId="448FE722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90 MHz / 3.99%</w:t>
            </w:r>
          </w:p>
        </w:tc>
        <w:tc>
          <w:tcPr>
            <w:tcW w:w="1701" w:type="dxa"/>
          </w:tcPr>
          <w:p w14:paraId="5FA2E847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07B5DF56" w14:textId="77777777" w:rsidR="00A5772C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67459D2A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-14.38 dB /</w:t>
            </w:r>
          </w:p>
          <w:p w14:paraId="66A09D80" w14:textId="74AB3390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2.36 GHz</w:t>
            </w:r>
          </w:p>
        </w:tc>
        <w:tc>
          <w:tcPr>
            <w:tcW w:w="1559" w:type="dxa"/>
          </w:tcPr>
          <w:p w14:paraId="66E61D50" w14:textId="77777777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24FF6599" w14:textId="77777777" w:rsidR="00A5772C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</w:p>
          <w:p w14:paraId="3AC7262B" w14:textId="74E968C2" w:rsidR="00A5772C" w:rsidRPr="00C87E91" w:rsidRDefault="00A5772C" w:rsidP="00A5772C">
            <w:pPr>
              <w:jc w:val="center"/>
              <w:rPr>
                <w:rFonts w:ascii="TH SarabunPSK" w:hAnsi="TH SarabunPSK" w:cs="TH SarabunPSK"/>
                <w:i/>
                <w:iCs/>
                <w:color w:val="FF0000"/>
              </w:rPr>
            </w:pPr>
            <w:r w:rsidRPr="00C87E91">
              <w:rPr>
                <w:rFonts w:ascii="TH SarabunPSK" w:hAnsi="TH SarabunPSK" w:cs="TH SarabunPSK"/>
                <w:i/>
                <w:iCs/>
                <w:color w:val="FF0000"/>
              </w:rPr>
              <w:t>37.02-j10.17</w:t>
            </w:r>
          </w:p>
        </w:tc>
      </w:tr>
    </w:tbl>
    <w:p w14:paraId="7847A8CF" w14:textId="36994103" w:rsidR="004D70D6" w:rsidRDefault="004D70D6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305FED87" w14:textId="6B281AEC" w:rsidR="009F0420" w:rsidRDefault="009F0420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7C9DC97D" w14:textId="77777777" w:rsidR="009F0420" w:rsidRDefault="009F0420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789"/>
      </w:tblGrid>
      <w:tr w:rsidR="00DF60E1" w14:paraId="343CBCE9" w14:textId="77777777" w:rsidTr="00DF60E1">
        <w:tc>
          <w:tcPr>
            <w:tcW w:w="8789" w:type="dxa"/>
          </w:tcPr>
          <w:p w14:paraId="25AF35BF" w14:textId="77777777" w:rsidR="00F46EFC" w:rsidRDefault="00C87E91" w:rsidP="00C87E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4EA6CE2E" wp14:editId="2D8293F5">
                  <wp:extent cx="4724400" cy="2795770"/>
                  <wp:effectExtent l="0" t="0" r="0" b="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รูปภาพ 10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079" cy="281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8BD22" w14:textId="0572F1B4" w:rsidR="00DF60E1" w:rsidRPr="00DF60E1" w:rsidRDefault="00DF60E1" w:rsidP="00C87E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F60E1">
              <w:rPr>
                <w:rFonts w:ascii="TH SarabunPSK" w:hAnsi="TH SarabunPSK" w:cs="TH SarabunPSK"/>
                <w:sz w:val="32"/>
                <w:szCs w:val="32"/>
              </w:rPr>
              <w:t>(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Pr="00DF60E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DF60E1" w14:paraId="2E559604" w14:textId="77777777" w:rsidTr="00DF60E1">
        <w:tc>
          <w:tcPr>
            <w:tcW w:w="8789" w:type="dxa"/>
          </w:tcPr>
          <w:p w14:paraId="1927FE5B" w14:textId="73D992AE" w:rsidR="00DF60E1" w:rsidRPr="00DF60E1" w:rsidRDefault="00C87E91" w:rsidP="00C87E91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7CDD0AE7" wp14:editId="72DC99A4">
                  <wp:extent cx="5356860" cy="3020060"/>
                  <wp:effectExtent l="0" t="0" r="0" b="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รูปภาพ 11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18"/>
                          <a:stretch/>
                        </pic:blipFill>
                        <pic:spPr bwMode="auto">
                          <a:xfrm>
                            <a:off x="0" y="0"/>
                            <a:ext cx="5364113" cy="3024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60E1" w:rsidRPr="00DF60E1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DF60E1" w:rsidRPr="00DF60E1">
              <w:rPr>
                <w:rFonts w:ascii="TH SarabunPSK" w:hAnsi="TH SarabunPSK" w:cs="TH SarabunPSK" w:hint="cs"/>
                <w:sz w:val="32"/>
                <w:szCs w:val="32"/>
                <w:cs/>
              </w:rPr>
              <w:t>ข</w:t>
            </w:r>
            <w:r w:rsidR="00DF60E1" w:rsidRPr="00DF60E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6C27FA29" w14:textId="77777777" w:rsidR="00A0204E" w:rsidRDefault="00A0204E" w:rsidP="00DF60E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242B47" w14:textId="15C2C5B9" w:rsidR="006228D8" w:rsidRDefault="00DF60E1" w:rsidP="00DF60E1">
      <w:pPr>
        <w:jc w:val="center"/>
        <w:rPr>
          <w:rFonts w:ascii="TH SarabunPSK" w:hAnsi="TH SarabunPSK" w:cs="TH SarabunPSK"/>
          <w:sz w:val="32"/>
          <w:szCs w:val="32"/>
        </w:rPr>
      </w:pPr>
      <w:r w:rsidRPr="00EF0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 w:rsidRPr="00EF0DF1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สัมประสิทธิ์การสะท้อน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อิมพีแดนซ์ ของสายอากาศตัวที่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1C8B5808" w14:textId="77777777" w:rsidR="00A0204E" w:rsidRDefault="00A0204E" w:rsidP="00DF60E1">
      <w:pPr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832"/>
      </w:tblGrid>
      <w:tr w:rsidR="00A0204E" w14:paraId="5080AC8F" w14:textId="77777777" w:rsidTr="006709CE">
        <w:tc>
          <w:tcPr>
            <w:tcW w:w="8789" w:type="dxa"/>
          </w:tcPr>
          <w:p w14:paraId="5EC1EBD1" w14:textId="2D9A543E" w:rsidR="00A0204E" w:rsidRPr="00DF60E1" w:rsidRDefault="00F46EFC" w:rsidP="00F46E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149E8D8B" wp14:editId="7FC4A955">
                  <wp:extent cx="5418946" cy="3055620"/>
                  <wp:effectExtent l="0" t="0" r="0" b="0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รูปภาพ 12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486" cy="305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A0204E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A0204E" w14:paraId="74EA0EFF" w14:textId="77777777" w:rsidTr="006709CE">
        <w:tc>
          <w:tcPr>
            <w:tcW w:w="8789" w:type="dxa"/>
          </w:tcPr>
          <w:p w14:paraId="1364C31C" w14:textId="77777777" w:rsidR="00F46EFC" w:rsidRDefault="00F46EFC" w:rsidP="00F46E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0BF027C9" wp14:editId="28B3A52F">
                  <wp:extent cx="5471160" cy="3085062"/>
                  <wp:effectExtent l="0" t="0" r="0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รูปภาพ 13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991" cy="308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BB0CA" w14:textId="0ED4C3B6" w:rsidR="00A0204E" w:rsidRPr="00DF60E1" w:rsidRDefault="00A0204E" w:rsidP="00F46E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F60E1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Pr="00DF60E1">
              <w:rPr>
                <w:rFonts w:ascii="TH SarabunPSK" w:hAnsi="TH SarabunPSK" w:cs="TH SarabunPSK" w:hint="cs"/>
                <w:sz w:val="32"/>
                <w:szCs w:val="32"/>
                <w:cs/>
              </w:rPr>
              <w:t>ข</w:t>
            </w:r>
            <w:r w:rsidRPr="00DF60E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04A57CCE" w14:textId="5BB1A3C8" w:rsidR="00EF0DF1" w:rsidRDefault="00EF0DF1" w:rsidP="00DF60E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5EF1BB5" w14:textId="4BEFABF9" w:rsidR="00EF0DF1" w:rsidRDefault="00EF0DF1" w:rsidP="00EF0DF1">
      <w:pPr>
        <w:jc w:val="center"/>
        <w:rPr>
          <w:rFonts w:ascii="TH SarabunPSK" w:hAnsi="TH SarabunPSK" w:cs="TH SarabunPSK"/>
          <w:sz w:val="32"/>
          <w:szCs w:val="32"/>
        </w:rPr>
      </w:pPr>
      <w:r w:rsidRPr="00EF0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สัมประสิทธิ์การสะท้อน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อิมพีแดนซ์ ของสายอากาศตัวที่ </w:t>
      </w:r>
      <w:r>
        <w:rPr>
          <w:rFonts w:ascii="TH SarabunPSK" w:hAnsi="TH SarabunPSK" w:cs="TH SarabunPSK"/>
          <w:sz w:val="32"/>
          <w:szCs w:val="32"/>
        </w:rPr>
        <w:t>2</w:t>
      </w: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940"/>
      </w:tblGrid>
      <w:tr w:rsidR="00A0204E" w14:paraId="023D8BA6" w14:textId="77777777" w:rsidTr="006709CE">
        <w:tc>
          <w:tcPr>
            <w:tcW w:w="8789" w:type="dxa"/>
          </w:tcPr>
          <w:p w14:paraId="2419862F" w14:textId="5FCD6421" w:rsidR="00A0204E" w:rsidRPr="00DF60E1" w:rsidRDefault="00F46EFC" w:rsidP="00F46E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65872AD7" wp14:editId="5C6E9B42">
                  <wp:extent cx="5409938" cy="3050540"/>
                  <wp:effectExtent l="0" t="0" r="0" b="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รูปภาพ 14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166" cy="3059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A0204E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A0204E" w14:paraId="355145FF" w14:textId="77777777" w:rsidTr="006709CE">
        <w:tc>
          <w:tcPr>
            <w:tcW w:w="8789" w:type="dxa"/>
          </w:tcPr>
          <w:p w14:paraId="00E3917E" w14:textId="34D747AC" w:rsidR="00A0204E" w:rsidRPr="00DF60E1" w:rsidRDefault="00F46EFC" w:rsidP="00F46E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41E56FBF" wp14:editId="47628E61">
                  <wp:extent cx="5539740" cy="3123733"/>
                  <wp:effectExtent l="0" t="0" r="0" b="0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รูปภาพ 15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2353" cy="313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A0204E" w:rsidRPr="00DF60E1">
              <w:rPr>
                <w:rFonts w:ascii="TH SarabunPSK" w:hAnsi="TH SarabunPSK" w:cs="TH SarabunPSK" w:hint="cs"/>
                <w:sz w:val="32"/>
                <w:szCs w:val="32"/>
                <w:cs/>
              </w:rPr>
              <w:t>ข</w:t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22A05BFB" w14:textId="7CF57071" w:rsidR="00EF0DF1" w:rsidRDefault="00EF0DF1" w:rsidP="00EF0DF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3D01539" w14:textId="504466D6" w:rsidR="00EF0DF1" w:rsidRDefault="00EF0DF1" w:rsidP="00EF0DF1">
      <w:pPr>
        <w:jc w:val="center"/>
        <w:rPr>
          <w:rFonts w:ascii="TH SarabunPSK" w:hAnsi="TH SarabunPSK" w:cs="TH SarabunPSK"/>
          <w:sz w:val="32"/>
          <w:szCs w:val="32"/>
        </w:rPr>
      </w:pPr>
      <w:r w:rsidRPr="00EF0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สัมประสิทธิ์การสะท้อน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อิมพีแดนซ์ ของสายอากาศตัวที่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6B2A0BC9" w14:textId="09F71C76" w:rsidR="00EF0DF1" w:rsidRDefault="00EF0DF1" w:rsidP="00EF0DF1">
      <w:pPr>
        <w:jc w:val="center"/>
        <w:rPr>
          <w:rFonts w:ascii="TH SarabunPSK" w:hAnsi="TH SarabunPSK" w:cs="TH SarabunPSK"/>
          <w:sz w:val="32"/>
          <w:szCs w:val="32"/>
        </w:rPr>
      </w:pPr>
    </w:p>
    <w:tbl>
      <w:tblPr>
        <w:tblStyle w:val="aa"/>
        <w:tblW w:w="0" w:type="auto"/>
        <w:tblInd w:w="250" w:type="dxa"/>
        <w:tblLook w:val="04A0" w:firstRow="1" w:lastRow="0" w:firstColumn="1" w:lastColumn="0" w:noHBand="0" w:noVBand="1"/>
      </w:tblPr>
      <w:tblGrid>
        <w:gridCol w:w="8940"/>
      </w:tblGrid>
      <w:tr w:rsidR="00A0204E" w14:paraId="5D82AC16" w14:textId="77777777" w:rsidTr="006709CE">
        <w:tc>
          <w:tcPr>
            <w:tcW w:w="8789" w:type="dxa"/>
          </w:tcPr>
          <w:p w14:paraId="5A111C97" w14:textId="4556CCAA" w:rsidR="00A0204E" w:rsidRPr="00DF60E1" w:rsidRDefault="00F46EFC" w:rsidP="00F46E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lastRenderedPageBreak/>
              <w:drawing>
                <wp:inline distT="0" distB="0" distL="0" distR="0" wp14:anchorId="2DF65F44" wp14:editId="790DCDB8">
                  <wp:extent cx="5539740" cy="3123733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รูปภาพ 16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520" cy="312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A0204E">
              <w:rPr>
                <w:rFonts w:ascii="TH SarabunPSK" w:hAnsi="TH SarabunPSK" w:cs="TH SarabunPSK" w:hint="cs"/>
                <w:sz w:val="32"/>
                <w:szCs w:val="32"/>
                <w:cs/>
              </w:rPr>
              <w:t>ก</w:t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  <w:tr w:rsidR="00A0204E" w14:paraId="1E44AEB9" w14:textId="77777777" w:rsidTr="006709CE">
        <w:tc>
          <w:tcPr>
            <w:tcW w:w="8789" w:type="dxa"/>
          </w:tcPr>
          <w:p w14:paraId="552241D7" w14:textId="2B1DF8F1" w:rsidR="00A0204E" w:rsidRPr="00DF60E1" w:rsidRDefault="00F46EFC" w:rsidP="00F46EF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inline distT="0" distB="0" distL="0" distR="0" wp14:anchorId="37E4026E" wp14:editId="7A9E9218">
                  <wp:extent cx="5494020" cy="3097952"/>
                  <wp:effectExtent l="0" t="0" r="0" b="0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รูปภาพ 17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3213" cy="3103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(</w:t>
            </w:r>
            <w:r w:rsidR="00A0204E" w:rsidRPr="00DF60E1">
              <w:rPr>
                <w:rFonts w:ascii="TH SarabunPSK" w:hAnsi="TH SarabunPSK" w:cs="TH SarabunPSK" w:hint="cs"/>
                <w:sz w:val="32"/>
                <w:szCs w:val="32"/>
                <w:cs/>
              </w:rPr>
              <w:t>ข</w:t>
            </w:r>
            <w:r w:rsidR="00A0204E" w:rsidRPr="00DF60E1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</w:tr>
    </w:tbl>
    <w:p w14:paraId="680B8B28" w14:textId="77777777" w:rsidR="00A0204E" w:rsidRDefault="00A0204E" w:rsidP="00EF0DF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3D84A8" w14:textId="482E08D9" w:rsidR="00EF0DF1" w:rsidRPr="00DF60E1" w:rsidRDefault="00EF0DF1" w:rsidP="00EF0DF1">
      <w:pPr>
        <w:jc w:val="center"/>
        <w:rPr>
          <w:rFonts w:ascii="TH SarabunPSK" w:hAnsi="TH SarabunPSK" w:cs="TH SarabunPSK"/>
          <w:sz w:val="32"/>
          <w:szCs w:val="32"/>
        </w:rPr>
      </w:pPr>
      <w:r w:rsidRPr="00EF0DF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สัมประสิทธิ์การสะท้อน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ข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อิมพีแดนซ์ ของสายอากาศตัวที่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46A70D64" w14:textId="77777777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14B0CD93" w14:textId="77777777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96F3AF1" w14:textId="77777777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5D9C08A7" w14:textId="77777777" w:rsidR="00A5772C" w:rsidRDefault="00A5772C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70240DEC" w14:textId="1B350F63" w:rsidR="004F6E3B" w:rsidRPr="005E1067" w:rsidRDefault="004F6E3B" w:rsidP="004F6E3B">
      <w:pPr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5E1067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w:lastRenderedPageBreak/>
        <w:t>สรุปผลการทดลอง</w:t>
      </w:r>
    </w:p>
    <w:p w14:paraId="50B9F54E" w14:textId="4FD78035" w:rsidR="006F434F" w:rsidRPr="00A5772C" w:rsidRDefault="006F434F" w:rsidP="006F434F">
      <w:pPr>
        <w:pStyle w:val="a5"/>
        <w:tabs>
          <w:tab w:val="clear" w:pos="4153"/>
          <w:tab w:val="clear" w:pos="8306"/>
        </w:tabs>
        <w:jc w:val="thaiDistribute"/>
        <w:rPr>
          <w:rFonts w:ascii="TH SarabunPSK" w:hAnsi="TH SarabunPSK" w:cs="TH SarabunPSK"/>
          <w:color w:val="548DD4" w:themeColor="text2" w:themeTint="99"/>
          <w:sz w:val="32"/>
          <w:szCs w:val="32"/>
        </w:rPr>
      </w:pP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          </w:t>
      </w:r>
      <w:r w:rsidR="004D3D70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การทดลองที่ 4 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ในส่วนของ</w:t>
      </w:r>
      <w:r w:rsidR="004D3D70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การวัด </w:t>
      </w:r>
      <w:r w:rsidR="004D3D70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>S-parameters</w:t>
      </w:r>
      <w:r w:rsidR="004D3D70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ของสายอากาศนั้นจะช่วยอธิบายถึงความสามารถในการรับ </w:t>
      </w:r>
      <w:r w:rsidR="004D3D70" w:rsidRPr="00A5772C">
        <w:rPr>
          <w:rFonts w:ascii="TH SarabunPSK" w:hAnsi="TH SarabunPSK" w:cs="TH SarabunPSK"/>
          <w:color w:val="548DD4" w:themeColor="text2" w:themeTint="99"/>
          <w:sz w:val="32"/>
          <w:szCs w:val="32"/>
          <w:cs/>
        </w:rPr>
        <w:t>–</w:t>
      </w:r>
      <w:r w:rsidR="004D3D70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ส่งสัญญาณ โดยจะขึ้นกับขนาดของสัมประสิทธิ์การสะท้อนของพอร์ตที่ 1 </w:t>
      </w:r>
      <w:r w:rsidR="004D3D70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>(</w:t>
      </w:r>
      <m:oMath>
        <m:sSub>
          <m:sSubPr>
            <m:ctrlPr>
              <w:rPr>
                <w:rFonts w:ascii="Cambria Math" w:hAnsi="Cambria Math" w:cs="TH SarabunPSK"/>
                <w:i/>
                <w:color w:val="548DD4" w:themeColor="text2" w:themeTint="99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|S</m:t>
            </m:r>
          </m:e>
          <m:sub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11</m:t>
            </m:r>
          </m:sub>
        </m:sSub>
        <m:r>
          <w:rPr>
            <w:rFonts w:ascii="Cambria Math" w:hAnsi="Cambria Math" w:cs="TH SarabunPSK"/>
            <w:color w:val="548DD4" w:themeColor="text2" w:themeTint="99"/>
            <w:sz w:val="32"/>
            <w:szCs w:val="32"/>
          </w:rPr>
          <m:t>|</m:t>
        </m:r>
      </m:oMath>
      <w:r w:rsidR="004D3D70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) </w:t>
      </w:r>
      <w:r w:rsidR="00C163B3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โดยเมื่อ</w:t>
      </w:r>
      <w:r w:rsidR="004D3D70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ขนาดของ </w:t>
      </w:r>
      <m:oMath>
        <m:sSub>
          <m:sSubPr>
            <m:ctrlPr>
              <w:rPr>
                <w:rFonts w:ascii="Cambria Math" w:hAnsi="Cambria Math" w:cs="TH SarabunPSK"/>
                <w:i/>
                <w:color w:val="548DD4" w:themeColor="text2" w:themeTint="99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11</m:t>
            </m:r>
          </m:sub>
        </m:sSub>
      </m:oMath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</w:t>
      </w:r>
      <w:r w:rsidR="004D3D70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มีค่าสูง ๆ จะทำให้</w:t>
      </w:r>
      <w:r w:rsidR="00C163B3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สัญญาณที่ส่งผ่านมายังพอร์ตที่ 1 เกิดการสะท้อนกลับ ทำให้เกิดการสูญเสียกำลังที่</w:t>
      </w:r>
    </w:p>
    <w:p w14:paraId="676E0F52" w14:textId="40A3487B" w:rsidR="004D3D70" w:rsidRPr="00A5772C" w:rsidRDefault="00C163B3" w:rsidP="006F434F">
      <w:pPr>
        <w:pStyle w:val="a5"/>
        <w:tabs>
          <w:tab w:val="clear" w:pos="4153"/>
          <w:tab w:val="clear" w:pos="8306"/>
        </w:tabs>
        <w:jc w:val="thaiDistribute"/>
        <w:rPr>
          <w:rFonts w:ascii="TH SarabunPSK" w:hAnsi="TH SarabunPSK" w:cs="TH SarabunPSK"/>
          <w:color w:val="548DD4" w:themeColor="text2" w:themeTint="99"/>
          <w:sz w:val="32"/>
          <w:szCs w:val="32"/>
          <w:cs/>
        </w:rPr>
      </w:pP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รั</w:t>
      </w:r>
      <w:r w:rsidR="006F434F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บ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-ส่งไป การเลือกใช้สายอากาศควรเลือกใช้สายอากาศที่ขนาดของสัมประสิทธิ์การสะท้อนของพอร์ตที่ 1 ต่ำกว่า -10 </w:t>
      </w:r>
      <w:r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>dB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ยิ่งมีค่ามากยิ่งดี เพราะจะทำให้รับ </w:t>
      </w:r>
      <w:r w:rsidRPr="00A5772C">
        <w:rPr>
          <w:rFonts w:ascii="TH SarabunPSK" w:hAnsi="TH SarabunPSK" w:cs="TH SarabunPSK"/>
          <w:color w:val="548DD4" w:themeColor="text2" w:themeTint="99"/>
          <w:sz w:val="32"/>
          <w:szCs w:val="32"/>
          <w:cs/>
        </w:rPr>
        <w:t>–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ส่งสัญญาณได้ดีขึ้น และเกิดการสูญเสีย</w:t>
      </w:r>
      <w:r w:rsidR="006F434F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ลดลง</w:t>
      </w:r>
      <w:r w:rsidR="00453CAB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 </w:t>
      </w:r>
      <w:r w:rsidR="00453CAB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ตัวอย่างเช่น สายอากาศทดสอบตัวที่ 1 มีค่า </w:t>
      </w:r>
      <m:oMath>
        <m:sSub>
          <m:sSubPr>
            <m:ctrlPr>
              <w:rPr>
                <w:rFonts w:ascii="Cambria Math" w:hAnsi="Cambria Math" w:cs="TH SarabunPSK"/>
                <w:i/>
                <w:color w:val="548DD4" w:themeColor="text2" w:themeTint="99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|S</m:t>
            </m:r>
          </m:e>
          <m:sub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11</m:t>
            </m:r>
          </m:sub>
        </m:sSub>
        <m:r>
          <w:rPr>
            <w:rFonts w:ascii="Cambria Math" w:hAnsi="Cambria Math" w:cs="TH SarabunPSK"/>
            <w:color w:val="548DD4" w:themeColor="text2" w:themeTint="99"/>
            <w:sz w:val="32"/>
            <w:szCs w:val="32"/>
          </w:rPr>
          <m:t>|</m:t>
        </m:r>
      </m:oMath>
      <w:r w:rsidR="00453CAB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เท่ากับ -21.5 </w:t>
      </w:r>
      <w:r w:rsidR="00453CAB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dB </w:t>
      </w:r>
      <w:r w:rsidR="00453CAB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สูงที่สุดสำหรับสายอากาศทดสอบทั้ง 4 ตัว เมื่อเราให้สายอากาศตัวที่ 1 ทำหน้าที่เป็นตัวรับสัญญาณ เมื่อเทียบกับสายอากาศที่รับความถี่ในช่วงเดียวกัน แต่มี </w:t>
      </w:r>
      <m:oMath>
        <m:sSub>
          <m:sSubPr>
            <m:ctrlPr>
              <w:rPr>
                <w:rFonts w:ascii="Cambria Math" w:hAnsi="Cambria Math" w:cs="TH SarabunPSK"/>
                <w:i/>
                <w:color w:val="548DD4" w:themeColor="text2" w:themeTint="99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|S</m:t>
            </m:r>
          </m:e>
          <m:sub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11</m:t>
            </m:r>
          </m:sub>
        </m:sSub>
        <m:r>
          <w:rPr>
            <w:rFonts w:ascii="Cambria Math" w:hAnsi="Cambria Math" w:cs="TH SarabunPSK"/>
            <w:color w:val="548DD4" w:themeColor="text2" w:themeTint="99"/>
            <w:sz w:val="32"/>
            <w:szCs w:val="32"/>
          </w:rPr>
          <m:t>|</m:t>
        </m:r>
      </m:oMath>
      <w:r w:rsidR="00453CAB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ที่สูงกว่าสายอากาศทดสอบตัวที่ 1 จะเกิดการสูญเสียมากกว่า หรือกล่าวได้ว่า สายอากาศทดสอบตัวที่ 1 รับสัญญาณได้ดีกว่าสายอากาศที่มีค่า </w:t>
      </w:r>
      <m:oMath>
        <m:sSub>
          <m:sSubPr>
            <m:ctrlPr>
              <w:rPr>
                <w:rFonts w:ascii="Cambria Math" w:hAnsi="Cambria Math" w:cs="TH SarabunPSK"/>
                <w:i/>
                <w:color w:val="548DD4" w:themeColor="text2" w:themeTint="99"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|S</m:t>
            </m:r>
          </m:e>
          <m:sub>
            <m:r>
              <w:rPr>
                <w:rFonts w:ascii="Cambria Math" w:hAnsi="Cambria Math" w:cs="TH SarabunPSK"/>
                <w:color w:val="548DD4" w:themeColor="text2" w:themeTint="99"/>
                <w:sz w:val="32"/>
                <w:szCs w:val="32"/>
              </w:rPr>
              <m:t>11</m:t>
            </m:r>
          </m:sub>
        </m:sSub>
        <m:r>
          <w:rPr>
            <w:rFonts w:ascii="Cambria Math" w:hAnsi="Cambria Math" w:cs="TH SarabunPSK"/>
            <w:color w:val="548DD4" w:themeColor="text2" w:themeTint="99"/>
            <w:sz w:val="32"/>
            <w:szCs w:val="32"/>
          </w:rPr>
          <m:t>|</m:t>
        </m:r>
      </m:oMath>
      <w:r w:rsidR="00453CAB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 </w:t>
      </w:r>
      <w:r w:rsidR="00453CAB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สูงกว่านั่นเอง</w:t>
      </w:r>
    </w:p>
    <w:p w14:paraId="21906671" w14:textId="306F2EF3" w:rsidR="006F434F" w:rsidRPr="00A5772C" w:rsidRDefault="006F434F" w:rsidP="00872FEE">
      <w:pPr>
        <w:pStyle w:val="a5"/>
        <w:tabs>
          <w:tab w:val="clear" w:pos="4153"/>
          <w:tab w:val="clear" w:pos="8306"/>
        </w:tabs>
        <w:rPr>
          <w:rFonts w:ascii="TH SarabunPSK" w:hAnsi="TH SarabunPSK" w:cs="TH SarabunPSK"/>
          <w:color w:val="548DD4" w:themeColor="text2" w:themeTint="99"/>
          <w:sz w:val="32"/>
          <w:szCs w:val="32"/>
          <w:cs/>
        </w:rPr>
      </w:pP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         การทดลองที่ 4 ในส่วนของแบนด์วิดท์ </w:t>
      </w:r>
      <w:r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(Bandwidth : BW) 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เมื่อเราทราบแล้วว่าขนาดของสัมประสิทธิ์การสะท้อนของพอร์ตที่ 1 ควรมีค่าต่ำกว่า -10 </w:t>
      </w:r>
      <w:r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dB 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ทำให้สามารถพิจารณาย่านความถี่สำหรับรับ </w:t>
      </w:r>
      <w:r w:rsidRPr="00A5772C">
        <w:rPr>
          <w:rFonts w:ascii="TH SarabunPSK" w:hAnsi="TH SarabunPSK" w:cs="TH SarabunPSK"/>
          <w:color w:val="548DD4" w:themeColor="text2" w:themeTint="99"/>
          <w:sz w:val="32"/>
          <w:szCs w:val="32"/>
          <w:cs/>
        </w:rPr>
        <w:t>–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 ส่งสัญญาณได้ ย่านที่เราจะพิจารณาขอเรียกว่า แบนด์วิดท์ หรือย่านที่สายอากาศสามารถใช้งานได้ นั่นคือความถี่ตั้งแต่ช่วง  ที่ต่ำกว่า -10 </w:t>
      </w:r>
      <w:r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dB 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ทั้งหมด เราจะกำหนดความถี่ต่ำสุดที่สายอากาศสามารถทำงานได้ว่า ความถี่ต่ำสุด </w:t>
      </w:r>
      <w:r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(Lower Frequency) </w:t>
      </w:r>
      <w:r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และความถี่สูงที่สุดที่สายอากาศสามารถทำงานได้ว่า ความถี่สูงสุด </w:t>
      </w:r>
      <w:r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(Upper Frequency) </w:t>
      </w:r>
      <w:r w:rsidR="00453CAB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การที่แบนด์วิดท์กว้างมีข้อดีคือเราสามารถรับสัญญาณได้หลายความถี่ หลายช่วงนั่นเอง แต่ก็มีข้อเสียคือหากเราไม่ได้ตั้งย่านวัดที่เครื่องรับไว้ เราอาจได้รับสัญญาณที่เราไม่ต้องการเช่น สายอากาศหนึ่งมีแบนด์วิดท์กว้างมาก รับสัญญาณได้หลายช่วง เมื่อทำหน้าที่เป็นตัวรับสัญญาณ เมื่อทำการอ่านค่าผ่าน </w:t>
      </w:r>
      <w:r w:rsidR="00453CAB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Spectrum Analyzer </w:t>
      </w:r>
      <w:r w:rsidR="00453CAB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อาจจะทำให้เราเห็นสัญญาณอื่นที่เราไม่ได้ต้องการ 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เช่น เราใช้เครื่อง </w:t>
      </w:r>
      <w:r w:rsidR="00A5772C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Signal Generator 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ส่งความถี่ 1.9 </w:t>
      </w:r>
      <w:r w:rsidR="00A5772C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GHz 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ผ่านสายอากาศตัวส่ง มายังสายอากาศตัวรับ อ่านค่าผ่าน </w:t>
      </w:r>
      <w:r w:rsidR="00A5772C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Spectrum Analyzer 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แต่ในขณะเดียวกันบริเวณนั้นมีสัญญาณ 1.8 </w:t>
      </w:r>
      <w:r w:rsidR="00A5772C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>GHz (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สัญญาณโทรศัพท์</w:t>
      </w:r>
      <w:r w:rsidR="00A5772C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) 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ถ้าสายอากาศตัวรับสามารถทำงานบนช่วงความถี่ 1.8 </w:t>
      </w:r>
      <w:r w:rsidR="00A5772C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GHz 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ได้ด้วย จะทำให้เราอ่านค่า 1.8 และ 1.9 </w:t>
      </w:r>
      <w:r w:rsidR="00A5772C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GHz 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 xml:space="preserve">บน </w:t>
      </w:r>
      <w:r w:rsidR="00A5772C" w:rsidRPr="00A5772C">
        <w:rPr>
          <w:rFonts w:ascii="TH SarabunPSK" w:hAnsi="TH SarabunPSK" w:cs="TH SarabunPSK"/>
          <w:color w:val="548DD4" w:themeColor="text2" w:themeTint="99"/>
          <w:sz w:val="32"/>
          <w:szCs w:val="32"/>
        </w:rPr>
        <w:t xml:space="preserve">Spectrum Analyzer </w:t>
      </w:r>
      <w:r w:rsidR="00A5772C" w:rsidRPr="00A5772C">
        <w:rPr>
          <w:rFonts w:ascii="TH SarabunPSK" w:hAnsi="TH SarabunPSK" w:cs="TH SarabunPSK" w:hint="cs"/>
          <w:color w:val="548DD4" w:themeColor="text2" w:themeTint="99"/>
          <w:sz w:val="32"/>
          <w:szCs w:val="32"/>
          <w:cs/>
        </w:rPr>
        <w:t>ได้ทั้งสองความถี่นั่นเอง</w:t>
      </w:r>
    </w:p>
    <w:p w14:paraId="225B4148" w14:textId="77777777" w:rsidR="004D3D70" w:rsidRPr="004D3D70" w:rsidRDefault="004D3D70" w:rsidP="00872FEE">
      <w:pPr>
        <w:pStyle w:val="a5"/>
        <w:tabs>
          <w:tab w:val="clear" w:pos="4153"/>
          <w:tab w:val="clear" w:pos="8306"/>
        </w:tabs>
        <w:rPr>
          <w:rFonts w:ascii="TH SarabunPSK" w:hAnsi="TH SarabunPSK" w:cs="TH SarabunPSK"/>
          <w:sz w:val="32"/>
          <w:szCs w:val="32"/>
        </w:rPr>
      </w:pPr>
    </w:p>
    <w:sectPr w:rsidR="004D3D70" w:rsidRPr="004D3D70" w:rsidSect="00D42DD7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 w:code="9"/>
      <w:pgMar w:top="1134" w:right="992" w:bottom="1134" w:left="1701" w:header="567" w:footer="567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50B1A" w14:textId="77777777" w:rsidR="007C53A4" w:rsidRDefault="007C53A4">
      <w:r>
        <w:separator/>
      </w:r>
    </w:p>
  </w:endnote>
  <w:endnote w:type="continuationSeparator" w:id="0">
    <w:p w14:paraId="773C3E91" w14:textId="77777777" w:rsidR="007C53A4" w:rsidRDefault="007C5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AB31E" w14:textId="77777777" w:rsidR="00A0204E" w:rsidRDefault="00A0204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497E0" w14:textId="77777777" w:rsidR="006D09C4" w:rsidRDefault="00000000" w:rsidP="00C3032B">
    <w:pPr>
      <w:pStyle w:val="a7"/>
      <w:tabs>
        <w:tab w:val="clear" w:pos="8306"/>
        <w:tab w:val="right" w:pos="9356"/>
      </w:tabs>
      <w:ind w:left="-142" w:right="-569"/>
      <w:rPr>
        <w:cs/>
      </w:rPr>
    </w:pPr>
    <w:r>
      <w:pict w14:anchorId="7441A563">
        <v:line id="_x0000_s1030" style="position:absolute;left:0;text-align:left;flip:y;z-index:251658240" from="-13.05pt,21.65pt" to="469.35pt,21.65pt" o:allowincell="f" strokeweight="1.5pt"/>
      </w:pict>
    </w:r>
    <w:r>
      <w:pict w14:anchorId="1572B364">
        <v:line id="_x0000_s1029" style="position:absolute;left:0;text-align:left;z-index:251657216" from="-13.05pt,-4.35pt" to="469.35pt,-4.35pt" o:allowincell="f" strokeweight="1.5pt"/>
      </w:pict>
    </w:r>
    <w:r w:rsidR="006D09C4">
      <w:t xml:space="preserve">                         </w:t>
    </w:r>
    <w:r w:rsidR="006D09C4">
      <w:rPr>
        <w:cs/>
      </w:rPr>
      <w:t>ภาควิชาวิศวกรรมไฟฟ้า</w:t>
    </w:r>
    <w:r w:rsidR="006D09C4">
      <w:rPr>
        <w:rFonts w:hint="cs"/>
        <w:cs/>
      </w:rPr>
      <w:t>และคอมพิวเตอร์  มหาวิทยาลัยเทคโนโลยีพระจอมเกล้าพระนครเหนือ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D6703" w14:textId="77777777" w:rsidR="00A0204E" w:rsidRDefault="00A0204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8D064" w14:textId="77777777" w:rsidR="007C53A4" w:rsidRDefault="007C53A4">
      <w:r>
        <w:separator/>
      </w:r>
    </w:p>
  </w:footnote>
  <w:footnote w:type="continuationSeparator" w:id="0">
    <w:p w14:paraId="78E5533F" w14:textId="77777777" w:rsidR="007C53A4" w:rsidRDefault="007C5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87D7E" w14:textId="77777777" w:rsidR="00A0204E" w:rsidRDefault="00A0204E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C1B11" w14:textId="6C417150" w:rsidR="006D09C4" w:rsidRDefault="00000000">
    <w:pPr>
      <w:pStyle w:val="a5"/>
      <w:jc w:val="center"/>
      <w:rPr>
        <w:b/>
        <w:bCs/>
        <w:sz w:val="40"/>
        <w:szCs w:val="40"/>
      </w:rPr>
    </w:pPr>
    <w:r>
      <w:rPr>
        <w:b/>
        <w:bCs/>
        <w:sz w:val="40"/>
        <w:szCs w:val="40"/>
      </w:rPr>
      <w:pict w14:anchorId="2B2F0B0C">
        <v:line id="_x0000_s1034" style="position:absolute;left:0;text-align:left;flip:x;z-index:251661312;mso-position-horizontal-relative:text;mso-position-vertical-relative:text" from="418.4pt,22.6pt" to="418.95pt,78.75pt" o:allowincell="f" strokeweight="1.5pt"/>
      </w:pict>
    </w:r>
    <w:r>
      <w:rPr>
        <w:b/>
        <w:bCs/>
        <w:sz w:val="40"/>
        <w:szCs w:val="40"/>
      </w:rPr>
      <w:pict w14:anchorId="46C7A63F">
        <v:line id="_x0000_s1033" style="position:absolute;left:0;text-align:left;flip:x;z-index:251660288;mso-position-horizontal-relative:text;mso-position-vertical-relative:text" from="44.55pt,22.6pt" to="44.55pt,80pt" o:allowincell="f" strokeweight="1.5pt"/>
      </w:pict>
    </w:r>
    <w:r>
      <w:rPr>
        <w:b/>
        <w:bCs/>
        <w:sz w:val="48"/>
        <w:szCs w:val="48"/>
      </w:rPr>
      <w:pict w14:anchorId="56EEC019">
        <v:line id="_x0000_s1028" style="position:absolute;left:0;text-align:left;flip:y;z-index:251656192" from="468.45pt,22.6pt" to="468.45pt,787.45pt" o:allowincell="f" strokeweight="1.5pt"/>
      </w:pict>
    </w:r>
    <w:r>
      <w:rPr>
        <w:b/>
        <w:bCs/>
        <w:sz w:val="48"/>
        <w:szCs w:val="48"/>
      </w:rPr>
      <w:pict w14:anchorId="204C6FB4">
        <v:line id="_x0000_s1027" style="position:absolute;left:0;text-align:left;flip:y;z-index:251655168" from="-13.05pt,22.6pt" to="-13.05pt,787.45pt" o:allowincell="f" strokeweight="1.5pt"/>
      </w:pict>
    </w:r>
  </w:p>
  <w:p w14:paraId="7D975BF9" w14:textId="4EBDA9C2" w:rsidR="006D09C4" w:rsidRDefault="00000000" w:rsidP="005E1067">
    <w:pPr>
      <w:pStyle w:val="a5"/>
      <w:spacing w:before="120"/>
      <w:jc w:val="center"/>
      <w:rPr>
        <w:rFonts w:ascii="TH SarabunPSK" w:hAnsi="TH SarabunPSK" w:cs="TH SarabunPSK"/>
        <w:b/>
        <w:bCs/>
        <w:sz w:val="32"/>
        <w:szCs w:val="32"/>
      </w:rPr>
    </w:pPr>
    <w:r>
      <w:rPr>
        <w:b/>
        <w:bCs/>
        <w:sz w:val="48"/>
        <w:szCs w:val="48"/>
        <w:lang w:val="th-TH"/>
      </w:rPr>
      <w:object w:dxaOrig="1440" w:dyaOrig="1440" w14:anchorId="771E58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left:0;text-align:left;margin-left:-5.85pt;margin-top:.65pt;width:42.5pt;height:43.2pt;z-index:251662336;visibility:visible;mso-wrap-edited:f" o:allowincell="f">
          <v:imagedata r:id="rId1" o:title=""/>
          <w10:wrap type="topAndBottom"/>
        </v:shape>
        <o:OLEObject Type="Embed" ProgID="Word.Picture.8" ShapeID="_x0000_s1039" DrawAspect="Content" ObjectID="_1742756476" r:id="rId2"/>
      </w:object>
    </w:r>
    <w:r>
      <w:rPr>
        <w:b/>
        <w:bCs/>
        <w:sz w:val="48"/>
        <w:szCs w:val="48"/>
      </w:rPr>
      <w:pict w14:anchorId="624695D9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left:0;text-align:left;margin-left:418.95pt;margin-top:.65pt;width:48.2pt;height:50.4pt;z-index:251659264" o:allowincell="f" filled="f" stroked="f">
          <v:textbox style="mso-next-textbox:#_x0000_s1032">
            <w:txbxContent>
              <w:p w14:paraId="21096BF4" w14:textId="77777777" w:rsidR="006D09C4" w:rsidRDefault="006D09C4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  <w:cs/>
                  </w:rPr>
                  <w:t>หน้า</w:t>
                </w:r>
              </w:p>
              <w:p w14:paraId="017F2C56" w14:textId="51011311" w:rsidR="006D09C4" w:rsidRDefault="00CF42A1">
                <w:pPr>
                  <w:jc w:val="center"/>
                  <w:rPr>
                    <w:sz w:val="32"/>
                    <w:szCs w:val="32"/>
                  </w:rPr>
                </w:pPr>
                <w:r>
                  <w:rPr>
                    <w:rStyle w:val="a8"/>
                  </w:rPr>
                  <w:t>1/</w:t>
                </w:r>
                <w:r w:rsidR="00A0204E">
                  <w:rPr>
                    <w:rStyle w:val="a8"/>
                  </w:rPr>
                  <w:t>7</w:t>
                </w:r>
              </w:p>
            </w:txbxContent>
          </v:textbox>
        </v:shape>
      </w:pict>
    </w:r>
    <w:r w:rsidR="006D09C4" w:rsidRPr="005E1067">
      <w:rPr>
        <w:rFonts w:ascii="TH SarabunPSK" w:hAnsi="TH SarabunPSK" w:cs="TH SarabunPSK"/>
        <w:b/>
        <w:bCs/>
        <w:sz w:val="32"/>
        <w:szCs w:val="32"/>
        <w:cs/>
      </w:rPr>
      <w:t xml:space="preserve">การทดลองที่ </w:t>
    </w:r>
    <w:r w:rsidR="002135F5">
      <w:rPr>
        <w:rFonts w:ascii="TH SarabunPSK" w:hAnsi="TH SarabunPSK" w:cs="TH SarabunPSK"/>
        <w:b/>
        <w:bCs/>
        <w:sz w:val="32"/>
        <w:szCs w:val="32"/>
      </w:rPr>
      <w:t>4</w:t>
    </w:r>
    <w:r w:rsidR="006D09C4" w:rsidRPr="00D42DD7">
      <w:rPr>
        <w:b/>
        <w:bCs/>
        <w:sz w:val="40"/>
        <w:szCs w:val="40"/>
      </w:rPr>
      <w:t xml:space="preserve"> </w:t>
    </w:r>
    <w:r>
      <w:rPr>
        <w:b/>
        <w:bCs/>
        <w:sz w:val="40"/>
        <w:szCs w:val="40"/>
      </w:rPr>
      <w:pict w14:anchorId="48EF9B8B">
        <v:line id="_x0000_s1025" style="position:absolute;left:0;text-align:left;z-index:251653120;mso-position-horizontal-relative:text;mso-position-vertical-relative:text" from="-13.05pt,-2.4pt" to="469.1pt,-2.4pt" o:allowincell="f" strokeweight="1.5pt"/>
      </w:pict>
    </w:r>
    <w:r w:rsidR="006D09C4" w:rsidRPr="005E1067">
      <w:rPr>
        <w:rFonts w:ascii="TH SarabunPSK" w:hAnsi="TH SarabunPSK" w:cs="TH SarabunPSK"/>
        <w:b/>
        <w:bCs/>
        <w:sz w:val="32"/>
        <w:szCs w:val="32"/>
        <w:cs/>
      </w:rPr>
      <w:t>การวัด</w:t>
    </w:r>
    <w:r w:rsidR="005E1067">
      <w:rPr>
        <w:rFonts w:ascii="TH SarabunPSK" w:hAnsi="TH SarabunPSK" w:cs="TH SarabunPSK" w:hint="cs"/>
        <w:b/>
        <w:bCs/>
        <w:sz w:val="32"/>
        <w:szCs w:val="32"/>
        <w:cs/>
      </w:rPr>
      <w:t>สัมประสิทธิ์การสะท้อน แบนด์วิดท์ และอิมพีแดนซ์อินพุท</w:t>
    </w:r>
  </w:p>
  <w:p w14:paraId="2E1B99E0" w14:textId="6FAB8C3C" w:rsidR="005E1067" w:rsidRDefault="005E1067" w:rsidP="005E1067">
    <w:pPr>
      <w:pStyle w:val="a5"/>
      <w:jc w:val="center"/>
      <w:rPr>
        <w:rFonts w:ascii="TH SarabunPSK" w:hAnsi="TH SarabunPSK" w:cs="TH SarabunPSK"/>
        <w:b/>
        <w:bCs/>
        <w:sz w:val="32"/>
        <w:szCs w:val="32"/>
      </w:rPr>
    </w:pPr>
    <w:r>
      <w:rPr>
        <w:rFonts w:ascii="TH SarabunPSK" w:hAnsi="TH SarabunPSK" w:cs="TH SarabunPSK" w:hint="cs"/>
        <w:b/>
        <w:bCs/>
        <w:sz w:val="32"/>
        <w:szCs w:val="32"/>
        <w:cs/>
      </w:rPr>
      <w:t>ของสายอากาศ</w:t>
    </w:r>
  </w:p>
  <w:p w14:paraId="32B068F4" w14:textId="64CBD129" w:rsidR="006D09C4" w:rsidRPr="005E1067" w:rsidRDefault="00000000" w:rsidP="005E1067">
    <w:pPr>
      <w:pStyle w:val="a5"/>
      <w:spacing w:before="240"/>
      <w:rPr>
        <w:b/>
        <w:bCs/>
        <w:sz w:val="20"/>
        <w:szCs w:val="20"/>
        <w:cs/>
        <w:lang w:val="th-TH"/>
      </w:rPr>
    </w:pPr>
    <w:r>
      <w:rPr>
        <w:rFonts w:cs="AngsanaUPC"/>
        <w:b/>
        <w:bCs/>
        <w:sz w:val="20"/>
        <w:szCs w:val="20"/>
      </w:rPr>
      <w:pict w14:anchorId="2F660018">
        <v:line id="_x0000_s1026" style="position:absolute;z-index:251654144" from="-13.05pt,6.1pt" to="468.45pt,6.1pt" o:allowincell="f" strokeweight="1.5pt"/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58E71" w14:textId="77777777" w:rsidR="00A0204E" w:rsidRDefault="00A0204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3BC362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0206BE6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B46AB54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3F29EF8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BBC9BB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  <w:cs w:val="0"/>
        <w:lang w:bidi="th-TH"/>
      </w:rPr>
    </w:lvl>
  </w:abstractNum>
  <w:abstractNum w:abstractNumId="5" w15:restartNumberingAfterBreak="0">
    <w:nsid w:val="FFFFFF81"/>
    <w:multiLevelType w:val="singleLevel"/>
    <w:tmpl w:val="6C5A25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  <w:cs w:val="0"/>
        <w:lang w:bidi="th-TH"/>
      </w:rPr>
    </w:lvl>
  </w:abstractNum>
  <w:abstractNum w:abstractNumId="6" w15:restartNumberingAfterBreak="0">
    <w:nsid w:val="FFFFFF82"/>
    <w:multiLevelType w:val="singleLevel"/>
    <w:tmpl w:val="1C9CF9D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  <w:cs w:val="0"/>
        <w:lang w:bidi="th-TH"/>
      </w:rPr>
    </w:lvl>
  </w:abstractNum>
  <w:abstractNum w:abstractNumId="7" w15:restartNumberingAfterBreak="0">
    <w:nsid w:val="FFFFFF83"/>
    <w:multiLevelType w:val="singleLevel"/>
    <w:tmpl w:val="FF388ED6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cs w:val="0"/>
        <w:lang w:bidi="th-TH"/>
      </w:rPr>
    </w:lvl>
  </w:abstractNum>
  <w:abstractNum w:abstractNumId="8" w15:restartNumberingAfterBreak="0">
    <w:nsid w:val="FFFFFF88"/>
    <w:multiLevelType w:val="singleLevel"/>
    <w:tmpl w:val="7B086B7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90870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s w:val="0"/>
        <w:lang w:bidi="th-TH"/>
      </w:rPr>
    </w:lvl>
  </w:abstractNum>
  <w:abstractNum w:abstractNumId="10" w15:restartNumberingAfterBreak="0">
    <w:nsid w:val="00014715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1" w15:restartNumberingAfterBreak="0">
    <w:nsid w:val="02CA268F"/>
    <w:multiLevelType w:val="hybridMultilevel"/>
    <w:tmpl w:val="06565BA0"/>
    <w:lvl w:ilvl="0" w:tplc="51744B24">
      <w:start w:val="1"/>
      <w:numFmt w:val="decimal"/>
      <w:lvlText w:val="%1."/>
      <w:lvlJc w:val="left"/>
      <w:pPr>
        <w:ind w:left="2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6" w:hanging="360"/>
      </w:pPr>
    </w:lvl>
    <w:lvl w:ilvl="2" w:tplc="0409001B" w:tentative="1">
      <w:start w:val="1"/>
      <w:numFmt w:val="lowerRoman"/>
      <w:lvlText w:val="%3."/>
      <w:lvlJc w:val="right"/>
      <w:pPr>
        <w:ind w:left="3976" w:hanging="180"/>
      </w:pPr>
    </w:lvl>
    <w:lvl w:ilvl="3" w:tplc="0409000F" w:tentative="1">
      <w:start w:val="1"/>
      <w:numFmt w:val="decimal"/>
      <w:lvlText w:val="%4."/>
      <w:lvlJc w:val="left"/>
      <w:pPr>
        <w:ind w:left="4696" w:hanging="360"/>
      </w:pPr>
    </w:lvl>
    <w:lvl w:ilvl="4" w:tplc="04090019" w:tentative="1">
      <w:start w:val="1"/>
      <w:numFmt w:val="lowerLetter"/>
      <w:lvlText w:val="%5."/>
      <w:lvlJc w:val="left"/>
      <w:pPr>
        <w:ind w:left="5416" w:hanging="360"/>
      </w:pPr>
    </w:lvl>
    <w:lvl w:ilvl="5" w:tplc="0409001B" w:tentative="1">
      <w:start w:val="1"/>
      <w:numFmt w:val="lowerRoman"/>
      <w:lvlText w:val="%6."/>
      <w:lvlJc w:val="right"/>
      <w:pPr>
        <w:ind w:left="6136" w:hanging="180"/>
      </w:pPr>
    </w:lvl>
    <w:lvl w:ilvl="6" w:tplc="0409000F" w:tentative="1">
      <w:start w:val="1"/>
      <w:numFmt w:val="decimal"/>
      <w:lvlText w:val="%7."/>
      <w:lvlJc w:val="left"/>
      <w:pPr>
        <w:ind w:left="6856" w:hanging="360"/>
      </w:pPr>
    </w:lvl>
    <w:lvl w:ilvl="7" w:tplc="04090019" w:tentative="1">
      <w:start w:val="1"/>
      <w:numFmt w:val="lowerLetter"/>
      <w:lvlText w:val="%8."/>
      <w:lvlJc w:val="left"/>
      <w:pPr>
        <w:ind w:left="7576" w:hanging="360"/>
      </w:pPr>
    </w:lvl>
    <w:lvl w:ilvl="8" w:tplc="0409001B" w:tentative="1">
      <w:start w:val="1"/>
      <w:numFmt w:val="lowerRoman"/>
      <w:lvlText w:val="%9."/>
      <w:lvlJc w:val="right"/>
      <w:pPr>
        <w:ind w:left="8296" w:hanging="180"/>
      </w:pPr>
    </w:lvl>
  </w:abstractNum>
  <w:abstractNum w:abstractNumId="12" w15:restartNumberingAfterBreak="0">
    <w:nsid w:val="077A76A5"/>
    <w:multiLevelType w:val="hybridMultilevel"/>
    <w:tmpl w:val="71DC8640"/>
    <w:lvl w:ilvl="0" w:tplc="804C5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0B405895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0D151C5C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5" w15:restartNumberingAfterBreak="0">
    <w:nsid w:val="1D5D3E65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6" w15:restartNumberingAfterBreak="0">
    <w:nsid w:val="20993F4C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7" w15:restartNumberingAfterBreak="0">
    <w:nsid w:val="26610E4A"/>
    <w:multiLevelType w:val="hybridMultilevel"/>
    <w:tmpl w:val="3A565116"/>
    <w:lvl w:ilvl="0" w:tplc="0ED449EE">
      <w:start w:val="1"/>
      <w:numFmt w:val="decimal"/>
      <w:lvlText w:val="%1."/>
      <w:lvlJc w:val="left"/>
      <w:pPr>
        <w:ind w:left="1164" w:hanging="360"/>
      </w:pPr>
      <w:rPr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18" w15:restartNumberingAfterBreak="0">
    <w:nsid w:val="2D8F05A9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s w:val="0"/>
        <w:lang w:bidi="th-TH"/>
      </w:rPr>
    </w:lvl>
  </w:abstractNum>
  <w:abstractNum w:abstractNumId="19" w15:restartNumberingAfterBreak="0">
    <w:nsid w:val="324F40EA"/>
    <w:multiLevelType w:val="hybridMultilevel"/>
    <w:tmpl w:val="9E86F8C8"/>
    <w:lvl w:ilvl="0" w:tplc="B4409A28">
      <w:start w:val="1"/>
      <w:numFmt w:val="decimal"/>
      <w:lvlText w:val="%1."/>
      <w:lvlJc w:val="left"/>
      <w:pPr>
        <w:ind w:left="25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56" w:hanging="360"/>
      </w:pPr>
    </w:lvl>
    <w:lvl w:ilvl="2" w:tplc="0409001B" w:tentative="1">
      <w:start w:val="1"/>
      <w:numFmt w:val="lowerRoman"/>
      <w:lvlText w:val="%3."/>
      <w:lvlJc w:val="right"/>
      <w:pPr>
        <w:ind w:left="3976" w:hanging="180"/>
      </w:pPr>
    </w:lvl>
    <w:lvl w:ilvl="3" w:tplc="0409000F" w:tentative="1">
      <w:start w:val="1"/>
      <w:numFmt w:val="decimal"/>
      <w:lvlText w:val="%4."/>
      <w:lvlJc w:val="left"/>
      <w:pPr>
        <w:ind w:left="4696" w:hanging="360"/>
      </w:pPr>
    </w:lvl>
    <w:lvl w:ilvl="4" w:tplc="04090019" w:tentative="1">
      <w:start w:val="1"/>
      <w:numFmt w:val="lowerLetter"/>
      <w:lvlText w:val="%5."/>
      <w:lvlJc w:val="left"/>
      <w:pPr>
        <w:ind w:left="5416" w:hanging="360"/>
      </w:pPr>
    </w:lvl>
    <w:lvl w:ilvl="5" w:tplc="0409001B" w:tentative="1">
      <w:start w:val="1"/>
      <w:numFmt w:val="lowerRoman"/>
      <w:lvlText w:val="%6."/>
      <w:lvlJc w:val="right"/>
      <w:pPr>
        <w:ind w:left="6136" w:hanging="180"/>
      </w:pPr>
    </w:lvl>
    <w:lvl w:ilvl="6" w:tplc="0409000F" w:tentative="1">
      <w:start w:val="1"/>
      <w:numFmt w:val="decimal"/>
      <w:lvlText w:val="%7."/>
      <w:lvlJc w:val="left"/>
      <w:pPr>
        <w:ind w:left="6856" w:hanging="360"/>
      </w:pPr>
    </w:lvl>
    <w:lvl w:ilvl="7" w:tplc="04090019" w:tentative="1">
      <w:start w:val="1"/>
      <w:numFmt w:val="lowerLetter"/>
      <w:lvlText w:val="%8."/>
      <w:lvlJc w:val="left"/>
      <w:pPr>
        <w:ind w:left="7576" w:hanging="360"/>
      </w:pPr>
    </w:lvl>
    <w:lvl w:ilvl="8" w:tplc="0409001B" w:tentative="1">
      <w:start w:val="1"/>
      <w:numFmt w:val="lowerRoman"/>
      <w:lvlText w:val="%9."/>
      <w:lvlJc w:val="right"/>
      <w:pPr>
        <w:ind w:left="8296" w:hanging="180"/>
      </w:pPr>
    </w:lvl>
  </w:abstractNum>
  <w:abstractNum w:abstractNumId="20" w15:restartNumberingAfterBreak="0">
    <w:nsid w:val="3D3C6E19"/>
    <w:multiLevelType w:val="hybridMultilevel"/>
    <w:tmpl w:val="91364A02"/>
    <w:lvl w:ilvl="0" w:tplc="04090001">
      <w:start w:val="1"/>
      <w:numFmt w:val="bullet"/>
      <w:lvlText w:val=""/>
      <w:lvlJc w:val="left"/>
      <w:pPr>
        <w:ind w:left="2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6" w:hanging="360"/>
      </w:pPr>
      <w:rPr>
        <w:rFonts w:ascii="Wingdings" w:hAnsi="Wingdings" w:hint="default"/>
      </w:rPr>
    </w:lvl>
  </w:abstractNum>
  <w:abstractNum w:abstractNumId="21" w15:restartNumberingAfterBreak="0">
    <w:nsid w:val="3EE34C00"/>
    <w:multiLevelType w:val="hybridMultilevel"/>
    <w:tmpl w:val="9C46D056"/>
    <w:lvl w:ilvl="0" w:tplc="ED0EAFA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43D502D5"/>
    <w:multiLevelType w:val="multilevel"/>
    <w:tmpl w:val="702CE7B4"/>
    <w:lvl w:ilvl="0">
      <w:start w:val="1"/>
      <w:numFmt w:val="decimal"/>
      <w:lvlText w:val="%1."/>
      <w:lvlJc w:val="left"/>
      <w:pPr>
        <w:tabs>
          <w:tab w:val="num" w:pos="804"/>
        </w:tabs>
        <w:ind w:left="804" w:hanging="360"/>
      </w:pPr>
      <w:rPr>
        <w:rFonts w:hint="default"/>
        <w:cs w:val="0"/>
        <w:lang w:bidi="th-TH"/>
      </w:rPr>
    </w:lvl>
    <w:lvl w:ilvl="1" w:tentative="1">
      <w:start w:val="1"/>
      <w:numFmt w:val="lowerLetter"/>
      <w:lvlText w:val="%2."/>
      <w:lvlJc w:val="left"/>
      <w:pPr>
        <w:tabs>
          <w:tab w:val="num" w:pos="1524"/>
        </w:tabs>
        <w:ind w:left="1524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244"/>
        </w:tabs>
        <w:ind w:left="2244" w:hanging="180"/>
      </w:pPr>
    </w:lvl>
    <w:lvl w:ilvl="3">
      <w:start w:val="1"/>
      <w:numFmt w:val="decimal"/>
      <w:lvlText w:val="%4."/>
      <w:lvlJc w:val="left"/>
      <w:pPr>
        <w:tabs>
          <w:tab w:val="num" w:pos="2964"/>
        </w:tabs>
        <w:ind w:left="2964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84"/>
        </w:tabs>
        <w:ind w:left="3684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404"/>
        </w:tabs>
        <w:ind w:left="4404" w:hanging="180"/>
      </w:pPr>
    </w:lvl>
    <w:lvl w:ilvl="6">
      <w:start w:val="1"/>
      <w:numFmt w:val="decimal"/>
      <w:lvlText w:val="%7."/>
      <w:lvlJc w:val="left"/>
      <w:pPr>
        <w:tabs>
          <w:tab w:val="num" w:pos="5124"/>
        </w:tabs>
        <w:ind w:left="5124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844"/>
        </w:tabs>
        <w:ind w:left="5844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564"/>
        </w:tabs>
        <w:ind w:left="6564" w:hanging="180"/>
      </w:pPr>
    </w:lvl>
  </w:abstractNum>
  <w:abstractNum w:abstractNumId="23" w15:restartNumberingAfterBreak="0">
    <w:nsid w:val="4EBF37EF"/>
    <w:multiLevelType w:val="hybridMultilevel"/>
    <w:tmpl w:val="7AFC793E"/>
    <w:lvl w:ilvl="0" w:tplc="33325A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27C4EAEC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9D02324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D2CEB4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B5C16AC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D425AF8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6680AE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FD2062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C96802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10B6BCD"/>
    <w:multiLevelType w:val="hybridMultilevel"/>
    <w:tmpl w:val="98B86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107FB8"/>
    <w:multiLevelType w:val="hybridMultilevel"/>
    <w:tmpl w:val="BCE2B510"/>
    <w:lvl w:ilvl="0" w:tplc="65F0FF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1CF89BC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1C2D73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7F48CC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324E1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A62FBD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D08D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8EEC90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1B6584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7CE4518"/>
    <w:multiLevelType w:val="hybridMultilevel"/>
    <w:tmpl w:val="F49E1330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7" w15:restartNumberingAfterBreak="0">
    <w:nsid w:val="59E31073"/>
    <w:multiLevelType w:val="hybridMultilevel"/>
    <w:tmpl w:val="D444E7C8"/>
    <w:lvl w:ilvl="0" w:tplc="86887B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s w:val="0"/>
        <w:lang w:bidi="th-TH"/>
      </w:rPr>
    </w:lvl>
    <w:lvl w:ilvl="1" w:tplc="BC62B23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7BA747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8ACCD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0AD25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CEA529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7C02CC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7644E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D52777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F5A3CFB"/>
    <w:multiLevelType w:val="hybridMultilevel"/>
    <w:tmpl w:val="3F260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EE6FA7"/>
    <w:multiLevelType w:val="hybridMultilevel"/>
    <w:tmpl w:val="08748B02"/>
    <w:lvl w:ilvl="0" w:tplc="9C12C8F6">
      <w:start w:val="1"/>
      <w:numFmt w:val="bullet"/>
      <w:lvlText w:val="-"/>
      <w:lvlJc w:val="left"/>
      <w:pPr>
        <w:ind w:left="2176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6" w:hanging="360"/>
      </w:pPr>
      <w:rPr>
        <w:rFonts w:ascii="Wingdings" w:hAnsi="Wingdings" w:hint="default"/>
      </w:rPr>
    </w:lvl>
  </w:abstractNum>
  <w:abstractNum w:abstractNumId="30" w15:restartNumberingAfterBreak="0">
    <w:nsid w:val="61A2518E"/>
    <w:multiLevelType w:val="hybridMultilevel"/>
    <w:tmpl w:val="71DC8640"/>
    <w:lvl w:ilvl="0" w:tplc="804C5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2440594">
    <w:abstractNumId w:val="9"/>
  </w:num>
  <w:num w:numId="2" w16cid:durableId="1944804114">
    <w:abstractNumId w:val="7"/>
  </w:num>
  <w:num w:numId="3" w16cid:durableId="1235168355">
    <w:abstractNumId w:val="6"/>
  </w:num>
  <w:num w:numId="4" w16cid:durableId="49230676">
    <w:abstractNumId w:val="5"/>
  </w:num>
  <w:num w:numId="5" w16cid:durableId="1502424619">
    <w:abstractNumId w:val="4"/>
  </w:num>
  <w:num w:numId="6" w16cid:durableId="303504938">
    <w:abstractNumId w:val="8"/>
  </w:num>
  <w:num w:numId="7" w16cid:durableId="1468545807">
    <w:abstractNumId w:val="3"/>
  </w:num>
  <w:num w:numId="8" w16cid:durableId="1997294212">
    <w:abstractNumId w:val="2"/>
  </w:num>
  <w:num w:numId="9" w16cid:durableId="1606302523">
    <w:abstractNumId w:val="1"/>
  </w:num>
  <w:num w:numId="10" w16cid:durableId="1696804237">
    <w:abstractNumId w:val="0"/>
  </w:num>
  <w:num w:numId="11" w16cid:durableId="369889397">
    <w:abstractNumId w:val="23"/>
  </w:num>
  <w:num w:numId="12" w16cid:durableId="325019101">
    <w:abstractNumId w:val="22"/>
  </w:num>
  <w:num w:numId="13" w16cid:durableId="757023439">
    <w:abstractNumId w:val="14"/>
  </w:num>
  <w:num w:numId="14" w16cid:durableId="187106675">
    <w:abstractNumId w:val="16"/>
  </w:num>
  <w:num w:numId="15" w16cid:durableId="2006275483">
    <w:abstractNumId w:val="10"/>
  </w:num>
  <w:num w:numId="16" w16cid:durableId="11687294">
    <w:abstractNumId w:val="18"/>
  </w:num>
  <w:num w:numId="17" w16cid:durableId="223687118">
    <w:abstractNumId w:val="27"/>
  </w:num>
  <w:num w:numId="18" w16cid:durableId="1600136352">
    <w:abstractNumId w:val="25"/>
  </w:num>
  <w:num w:numId="19" w16cid:durableId="1210146448">
    <w:abstractNumId w:val="17"/>
  </w:num>
  <w:num w:numId="20" w16cid:durableId="1230766742">
    <w:abstractNumId w:val="28"/>
  </w:num>
  <w:num w:numId="21" w16cid:durableId="1460027782">
    <w:abstractNumId w:val="30"/>
  </w:num>
  <w:num w:numId="22" w16cid:durableId="1904291538">
    <w:abstractNumId w:val="24"/>
  </w:num>
  <w:num w:numId="23" w16cid:durableId="2364607">
    <w:abstractNumId w:val="29"/>
  </w:num>
  <w:num w:numId="24" w16cid:durableId="515270886">
    <w:abstractNumId w:val="19"/>
  </w:num>
  <w:num w:numId="25" w16cid:durableId="1373846496">
    <w:abstractNumId w:val="11"/>
  </w:num>
  <w:num w:numId="26" w16cid:durableId="1431850808">
    <w:abstractNumId w:val="20"/>
  </w:num>
  <w:num w:numId="27" w16cid:durableId="887685975">
    <w:abstractNumId w:val="13"/>
  </w:num>
  <w:num w:numId="28" w16cid:durableId="644240431">
    <w:abstractNumId w:val="21"/>
  </w:num>
  <w:num w:numId="29" w16cid:durableId="1367678489">
    <w:abstractNumId w:val="15"/>
  </w:num>
  <w:num w:numId="30" w16cid:durableId="652178931">
    <w:abstractNumId w:val="26"/>
  </w:num>
  <w:num w:numId="31" w16cid:durableId="1914119063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drawingGridHorizontalSpacing w:val="140"/>
  <w:displayHorizontalDrawingGridEvery w:val="0"/>
  <w:displayVerticalDrawingGridEvery w:val="0"/>
  <w:noPunctuationKerning/>
  <w:characterSpacingControl w:val="doNotCompress"/>
  <w:hdrShapeDefaults>
    <o:shapedefaults v:ext="edit" spidmax="2051" fill="f" fillcolor="white" stroke="f">
      <v:fill color="white" on="f"/>
      <v:stroke on="f"/>
      <o:colormru v:ext="edit" colors="teal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052C"/>
    <w:rsid w:val="00005436"/>
    <w:rsid w:val="00011E96"/>
    <w:rsid w:val="000229EA"/>
    <w:rsid w:val="00023A26"/>
    <w:rsid w:val="00023D51"/>
    <w:rsid w:val="00035A69"/>
    <w:rsid w:val="0003655B"/>
    <w:rsid w:val="00040F07"/>
    <w:rsid w:val="000463B7"/>
    <w:rsid w:val="00052FB4"/>
    <w:rsid w:val="00063BC5"/>
    <w:rsid w:val="000838B1"/>
    <w:rsid w:val="00085E1A"/>
    <w:rsid w:val="0009447B"/>
    <w:rsid w:val="000C4E14"/>
    <w:rsid w:val="000D482A"/>
    <w:rsid w:val="000D6902"/>
    <w:rsid w:val="000E0DF5"/>
    <w:rsid w:val="000E3A34"/>
    <w:rsid w:val="000F4639"/>
    <w:rsid w:val="000F51DA"/>
    <w:rsid w:val="000F5F52"/>
    <w:rsid w:val="000F6C16"/>
    <w:rsid w:val="001032FB"/>
    <w:rsid w:val="0012052C"/>
    <w:rsid w:val="00121B71"/>
    <w:rsid w:val="00123485"/>
    <w:rsid w:val="0012468D"/>
    <w:rsid w:val="00130423"/>
    <w:rsid w:val="0014577C"/>
    <w:rsid w:val="00151FD0"/>
    <w:rsid w:val="00153A80"/>
    <w:rsid w:val="001570FC"/>
    <w:rsid w:val="00161A0B"/>
    <w:rsid w:val="001624DF"/>
    <w:rsid w:val="00162F64"/>
    <w:rsid w:val="00175012"/>
    <w:rsid w:val="00185038"/>
    <w:rsid w:val="001850A5"/>
    <w:rsid w:val="001B4048"/>
    <w:rsid w:val="001D02BD"/>
    <w:rsid w:val="001D23B3"/>
    <w:rsid w:val="001E2D33"/>
    <w:rsid w:val="001E328D"/>
    <w:rsid w:val="001F109B"/>
    <w:rsid w:val="001F4641"/>
    <w:rsid w:val="00211F73"/>
    <w:rsid w:val="002135F5"/>
    <w:rsid w:val="002176BB"/>
    <w:rsid w:val="00221048"/>
    <w:rsid w:val="002430DA"/>
    <w:rsid w:val="00244316"/>
    <w:rsid w:val="00250E6D"/>
    <w:rsid w:val="0026070F"/>
    <w:rsid w:val="00267A94"/>
    <w:rsid w:val="00271D52"/>
    <w:rsid w:val="00276D40"/>
    <w:rsid w:val="002863A4"/>
    <w:rsid w:val="002A021D"/>
    <w:rsid w:val="002A0362"/>
    <w:rsid w:val="002A5B12"/>
    <w:rsid w:val="002B3A4D"/>
    <w:rsid w:val="002C4661"/>
    <w:rsid w:val="002C5340"/>
    <w:rsid w:val="002D107E"/>
    <w:rsid w:val="002D17FE"/>
    <w:rsid w:val="002E1EC2"/>
    <w:rsid w:val="002F5491"/>
    <w:rsid w:val="0030040B"/>
    <w:rsid w:val="00311945"/>
    <w:rsid w:val="00312447"/>
    <w:rsid w:val="00317B64"/>
    <w:rsid w:val="00317BFB"/>
    <w:rsid w:val="003335D2"/>
    <w:rsid w:val="003369CF"/>
    <w:rsid w:val="00342420"/>
    <w:rsid w:val="00343890"/>
    <w:rsid w:val="003447E8"/>
    <w:rsid w:val="003770F4"/>
    <w:rsid w:val="00380B76"/>
    <w:rsid w:val="003867C1"/>
    <w:rsid w:val="00386E52"/>
    <w:rsid w:val="003874B0"/>
    <w:rsid w:val="0039147F"/>
    <w:rsid w:val="003A1E63"/>
    <w:rsid w:val="003A5372"/>
    <w:rsid w:val="003B0707"/>
    <w:rsid w:val="003C3525"/>
    <w:rsid w:val="003C3E64"/>
    <w:rsid w:val="003D1887"/>
    <w:rsid w:val="003D45E0"/>
    <w:rsid w:val="003E2B49"/>
    <w:rsid w:val="003F68AD"/>
    <w:rsid w:val="00406349"/>
    <w:rsid w:val="00407599"/>
    <w:rsid w:val="004210A1"/>
    <w:rsid w:val="0042652D"/>
    <w:rsid w:val="00430DB8"/>
    <w:rsid w:val="00433D74"/>
    <w:rsid w:val="004423D8"/>
    <w:rsid w:val="00451666"/>
    <w:rsid w:val="00453CAB"/>
    <w:rsid w:val="004639E5"/>
    <w:rsid w:val="004655C9"/>
    <w:rsid w:val="00465978"/>
    <w:rsid w:val="004704DE"/>
    <w:rsid w:val="00477FA6"/>
    <w:rsid w:val="0048155C"/>
    <w:rsid w:val="00484181"/>
    <w:rsid w:val="0048777A"/>
    <w:rsid w:val="004923E3"/>
    <w:rsid w:val="00492735"/>
    <w:rsid w:val="004A6CFA"/>
    <w:rsid w:val="004A74DF"/>
    <w:rsid w:val="004B2A7E"/>
    <w:rsid w:val="004C1BBB"/>
    <w:rsid w:val="004D3D70"/>
    <w:rsid w:val="004D4041"/>
    <w:rsid w:val="004D408F"/>
    <w:rsid w:val="004D486D"/>
    <w:rsid w:val="004D65D4"/>
    <w:rsid w:val="004D70D6"/>
    <w:rsid w:val="004E25C0"/>
    <w:rsid w:val="004E266A"/>
    <w:rsid w:val="004F06CA"/>
    <w:rsid w:val="004F6E3B"/>
    <w:rsid w:val="004F73D1"/>
    <w:rsid w:val="00501DED"/>
    <w:rsid w:val="00503E94"/>
    <w:rsid w:val="00505659"/>
    <w:rsid w:val="00520D59"/>
    <w:rsid w:val="00522115"/>
    <w:rsid w:val="00526AF0"/>
    <w:rsid w:val="00544F10"/>
    <w:rsid w:val="0054662D"/>
    <w:rsid w:val="00574288"/>
    <w:rsid w:val="00574A6B"/>
    <w:rsid w:val="00574CDC"/>
    <w:rsid w:val="005801C8"/>
    <w:rsid w:val="00582D99"/>
    <w:rsid w:val="0059293A"/>
    <w:rsid w:val="00594B8B"/>
    <w:rsid w:val="00595120"/>
    <w:rsid w:val="0059755F"/>
    <w:rsid w:val="005A077B"/>
    <w:rsid w:val="005A51E9"/>
    <w:rsid w:val="005B2514"/>
    <w:rsid w:val="005D0457"/>
    <w:rsid w:val="005D4CFC"/>
    <w:rsid w:val="005D7599"/>
    <w:rsid w:val="005E1067"/>
    <w:rsid w:val="005E38F9"/>
    <w:rsid w:val="005E79B1"/>
    <w:rsid w:val="005F7B5D"/>
    <w:rsid w:val="006052BB"/>
    <w:rsid w:val="006104A6"/>
    <w:rsid w:val="00611010"/>
    <w:rsid w:val="00614A6D"/>
    <w:rsid w:val="0061524E"/>
    <w:rsid w:val="006170B9"/>
    <w:rsid w:val="0062128A"/>
    <w:rsid w:val="006228D8"/>
    <w:rsid w:val="0063044E"/>
    <w:rsid w:val="006403C7"/>
    <w:rsid w:val="00640B38"/>
    <w:rsid w:val="006417D2"/>
    <w:rsid w:val="00642C34"/>
    <w:rsid w:val="00657EDE"/>
    <w:rsid w:val="00673672"/>
    <w:rsid w:val="0067541B"/>
    <w:rsid w:val="00676E7D"/>
    <w:rsid w:val="00682ECA"/>
    <w:rsid w:val="006A0650"/>
    <w:rsid w:val="006B44B2"/>
    <w:rsid w:val="006B5BC9"/>
    <w:rsid w:val="006D09C4"/>
    <w:rsid w:val="006D16D3"/>
    <w:rsid w:val="006D7FFD"/>
    <w:rsid w:val="006E623A"/>
    <w:rsid w:val="006F434F"/>
    <w:rsid w:val="006F4405"/>
    <w:rsid w:val="006F5459"/>
    <w:rsid w:val="00706F1E"/>
    <w:rsid w:val="00713B8F"/>
    <w:rsid w:val="007169CF"/>
    <w:rsid w:val="007241E2"/>
    <w:rsid w:val="00730834"/>
    <w:rsid w:val="00735109"/>
    <w:rsid w:val="0073648C"/>
    <w:rsid w:val="00737291"/>
    <w:rsid w:val="00774AF1"/>
    <w:rsid w:val="00774EFB"/>
    <w:rsid w:val="0078244F"/>
    <w:rsid w:val="007841C2"/>
    <w:rsid w:val="007854DB"/>
    <w:rsid w:val="00787220"/>
    <w:rsid w:val="007919AF"/>
    <w:rsid w:val="007A0780"/>
    <w:rsid w:val="007A43A4"/>
    <w:rsid w:val="007A5432"/>
    <w:rsid w:val="007A77B0"/>
    <w:rsid w:val="007A7A9A"/>
    <w:rsid w:val="007B38CF"/>
    <w:rsid w:val="007C12AA"/>
    <w:rsid w:val="007C2417"/>
    <w:rsid w:val="007C4191"/>
    <w:rsid w:val="007C53A4"/>
    <w:rsid w:val="007E4290"/>
    <w:rsid w:val="007F37AF"/>
    <w:rsid w:val="00820FA6"/>
    <w:rsid w:val="00822650"/>
    <w:rsid w:val="00830829"/>
    <w:rsid w:val="00832EF4"/>
    <w:rsid w:val="008333BF"/>
    <w:rsid w:val="00835BFD"/>
    <w:rsid w:val="00840792"/>
    <w:rsid w:val="0084258B"/>
    <w:rsid w:val="00843E14"/>
    <w:rsid w:val="00851E6A"/>
    <w:rsid w:val="00851F73"/>
    <w:rsid w:val="008558B9"/>
    <w:rsid w:val="0085616B"/>
    <w:rsid w:val="00861C13"/>
    <w:rsid w:val="00867980"/>
    <w:rsid w:val="00872FEE"/>
    <w:rsid w:val="00876671"/>
    <w:rsid w:val="00876A8F"/>
    <w:rsid w:val="0088044F"/>
    <w:rsid w:val="00880D3E"/>
    <w:rsid w:val="008862EE"/>
    <w:rsid w:val="00887E80"/>
    <w:rsid w:val="00895BF2"/>
    <w:rsid w:val="00896349"/>
    <w:rsid w:val="008A2AC8"/>
    <w:rsid w:val="008A337E"/>
    <w:rsid w:val="008B408D"/>
    <w:rsid w:val="008B5252"/>
    <w:rsid w:val="008B6285"/>
    <w:rsid w:val="008D1DAE"/>
    <w:rsid w:val="008E1EE6"/>
    <w:rsid w:val="008F0978"/>
    <w:rsid w:val="008F34CF"/>
    <w:rsid w:val="00900223"/>
    <w:rsid w:val="009034FF"/>
    <w:rsid w:val="0090415A"/>
    <w:rsid w:val="00916AC3"/>
    <w:rsid w:val="00926913"/>
    <w:rsid w:val="009279F2"/>
    <w:rsid w:val="00927BE4"/>
    <w:rsid w:val="00934B57"/>
    <w:rsid w:val="00935C84"/>
    <w:rsid w:val="009410A1"/>
    <w:rsid w:val="00946582"/>
    <w:rsid w:val="00960EB5"/>
    <w:rsid w:val="00961DE9"/>
    <w:rsid w:val="0096751A"/>
    <w:rsid w:val="00970FF1"/>
    <w:rsid w:val="0098268E"/>
    <w:rsid w:val="00987C18"/>
    <w:rsid w:val="00996C92"/>
    <w:rsid w:val="009A1F28"/>
    <w:rsid w:val="009A620D"/>
    <w:rsid w:val="009A73A7"/>
    <w:rsid w:val="009B0499"/>
    <w:rsid w:val="009B1B6E"/>
    <w:rsid w:val="009B32BA"/>
    <w:rsid w:val="009B5D09"/>
    <w:rsid w:val="009C15C8"/>
    <w:rsid w:val="009C5978"/>
    <w:rsid w:val="009C794D"/>
    <w:rsid w:val="009D0BF4"/>
    <w:rsid w:val="009E548D"/>
    <w:rsid w:val="009F0420"/>
    <w:rsid w:val="009F349D"/>
    <w:rsid w:val="00A0204E"/>
    <w:rsid w:val="00A03EF8"/>
    <w:rsid w:val="00A07AB6"/>
    <w:rsid w:val="00A23B8B"/>
    <w:rsid w:val="00A278EC"/>
    <w:rsid w:val="00A32FFA"/>
    <w:rsid w:val="00A36A8C"/>
    <w:rsid w:val="00A42839"/>
    <w:rsid w:val="00A51913"/>
    <w:rsid w:val="00A5676C"/>
    <w:rsid w:val="00A5772C"/>
    <w:rsid w:val="00A61414"/>
    <w:rsid w:val="00A63158"/>
    <w:rsid w:val="00A670E3"/>
    <w:rsid w:val="00A710A6"/>
    <w:rsid w:val="00A711BA"/>
    <w:rsid w:val="00A7555B"/>
    <w:rsid w:val="00A8026F"/>
    <w:rsid w:val="00A80B46"/>
    <w:rsid w:val="00A83C2D"/>
    <w:rsid w:val="00A90275"/>
    <w:rsid w:val="00AA09E3"/>
    <w:rsid w:val="00AA20B8"/>
    <w:rsid w:val="00AA5BAE"/>
    <w:rsid w:val="00AA635C"/>
    <w:rsid w:val="00AB04CB"/>
    <w:rsid w:val="00AB75B0"/>
    <w:rsid w:val="00AB7B74"/>
    <w:rsid w:val="00AD073C"/>
    <w:rsid w:val="00AD2870"/>
    <w:rsid w:val="00AE28A7"/>
    <w:rsid w:val="00AF1A71"/>
    <w:rsid w:val="00AF48B8"/>
    <w:rsid w:val="00AF491C"/>
    <w:rsid w:val="00AF5602"/>
    <w:rsid w:val="00B02C82"/>
    <w:rsid w:val="00B036D2"/>
    <w:rsid w:val="00B106A1"/>
    <w:rsid w:val="00B12F14"/>
    <w:rsid w:val="00B154EA"/>
    <w:rsid w:val="00B25D59"/>
    <w:rsid w:val="00B262BF"/>
    <w:rsid w:val="00B35602"/>
    <w:rsid w:val="00B360D6"/>
    <w:rsid w:val="00B45807"/>
    <w:rsid w:val="00B50CFA"/>
    <w:rsid w:val="00B67F43"/>
    <w:rsid w:val="00B77EBF"/>
    <w:rsid w:val="00BA32A0"/>
    <w:rsid w:val="00BB2A91"/>
    <w:rsid w:val="00BB2C0D"/>
    <w:rsid w:val="00BC4512"/>
    <w:rsid w:val="00BC572D"/>
    <w:rsid w:val="00BD0752"/>
    <w:rsid w:val="00BD4A8A"/>
    <w:rsid w:val="00BD65A6"/>
    <w:rsid w:val="00BD7B26"/>
    <w:rsid w:val="00BE0A19"/>
    <w:rsid w:val="00BE0E91"/>
    <w:rsid w:val="00BE7300"/>
    <w:rsid w:val="00BF0789"/>
    <w:rsid w:val="00BF5F93"/>
    <w:rsid w:val="00BF750F"/>
    <w:rsid w:val="00C048A4"/>
    <w:rsid w:val="00C06DAB"/>
    <w:rsid w:val="00C07857"/>
    <w:rsid w:val="00C15528"/>
    <w:rsid w:val="00C163B3"/>
    <w:rsid w:val="00C168D4"/>
    <w:rsid w:val="00C3032B"/>
    <w:rsid w:val="00C32240"/>
    <w:rsid w:val="00C361FE"/>
    <w:rsid w:val="00C37D92"/>
    <w:rsid w:val="00C40E49"/>
    <w:rsid w:val="00C42590"/>
    <w:rsid w:val="00C43E90"/>
    <w:rsid w:val="00C51023"/>
    <w:rsid w:val="00C6373E"/>
    <w:rsid w:val="00C813BB"/>
    <w:rsid w:val="00C81E80"/>
    <w:rsid w:val="00C8512A"/>
    <w:rsid w:val="00C86E9F"/>
    <w:rsid w:val="00C87E91"/>
    <w:rsid w:val="00C97929"/>
    <w:rsid w:val="00CA1FC4"/>
    <w:rsid w:val="00CA4285"/>
    <w:rsid w:val="00CA4D30"/>
    <w:rsid w:val="00CA6D05"/>
    <w:rsid w:val="00CA70E3"/>
    <w:rsid w:val="00CB17BB"/>
    <w:rsid w:val="00CB521D"/>
    <w:rsid w:val="00CC467C"/>
    <w:rsid w:val="00CD051F"/>
    <w:rsid w:val="00CD5580"/>
    <w:rsid w:val="00CE3279"/>
    <w:rsid w:val="00CE4714"/>
    <w:rsid w:val="00CF42A1"/>
    <w:rsid w:val="00CF51D6"/>
    <w:rsid w:val="00D1040A"/>
    <w:rsid w:val="00D1545F"/>
    <w:rsid w:val="00D167F5"/>
    <w:rsid w:val="00D21065"/>
    <w:rsid w:val="00D227E0"/>
    <w:rsid w:val="00D42DD7"/>
    <w:rsid w:val="00D46364"/>
    <w:rsid w:val="00D46627"/>
    <w:rsid w:val="00D60706"/>
    <w:rsid w:val="00D6471C"/>
    <w:rsid w:val="00D65F9E"/>
    <w:rsid w:val="00D8191E"/>
    <w:rsid w:val="00D81A9A"/>
    <w:rsid w:val="00D8395F"/>
    <w:rsid w:val="00D90DE9"/>
    <w:rsid w:val="00D9122A"/>
    <w:rsid w:val="00D91D3D"/>
    <w:rsid w:val="00D92FF7"/>
    <w:rsid w:val="00D94500"/>
    <w:rsid w:val="00DA05B6"/>
    <w:rsid w:val="00DA3B2B"/>
    <w:rsid w:val="00DB4184"/>
    <w:rsid w:val="00DB7B3D"/>
    <w:rsid w:val="00DC10B3"/>
    <w:rsid w:val="00DC5F3C"/>
    <w:rsid w:val="00DD5981"/>
    <w:rsid w:val="00DE5720"/>
    <w:rsid w:val="00DF3603"/>
    <w:rsid w:val="00DF60E1"/>
    <w:rsid w:val="00DF65D5"/>
    <w:rsid w:val="00DF665F"/>
    <w:rsid w:val="00E032FF"/>
    <w:rsid w:val="00E14A67"/>
    <w:rsid w:val="00E14B57"/>
    <w:rsid w:val="00E2133E"/>
    <w:rsid w:val="00E24773"/>
    <w:rsid w:val="00E273EA"/>
    <w:rsid w:val="00E31361"/>
    <w:rsid w:val="00E31A76"/>
    <w:rsid w:val="00E43BE0"/>
    <w:rsid w:val="00E4475D"/>
    <w:rsid w:val="00E53441"/>
    <w:rsid w:val="00E57083"/>
    <w:rsid w:val="00E66EDE"/>
    <w:rsid w:val="00E81182"/>
    <w:rsid w:val="00E85D8C"/>
    <w:rsid w:val="00E9105B"/>
    <w:rsid w:val="00E964A5"/>
    <w:rsid w:val="00EA41AD"/>
    <w:rsid w:val="00EB5248"/>
    <w:rsid w:val="00EC0815"/>
    <w:rsid w:val="00EC387F"/>
    <w:rsid w:val="00ED6757"/>
    <w:rsid w:val="00EE697E"/>
    <w:rsid w:val="00EF0DF1"/>
    <w:rsid w:val="00F03608"/>
    <w:rsid w:val="00F06F65"/>
    <w:rsid w:val="00F14847"/>
    <w:rsid w:val="00F14E89"/>
    <w:rsid w:val="00F2688D"/>
    <w:rsid w:val="00F27A66"/>
    <w:rsid w:val="00F41158"/>
    <w:rsid w:val="00F44648"/>
    <w:rsid w:val="00F46EFC"/>
    <w:rsid w:val="00F572A6"/>
    <w:rsid w:val="00F61B32"/>
    <w:rsid w:val="00F63D5A"/>
    <w:rsid w:val="00F64868"/>
    <w:rsid w:val="00F648D5"/>
    <w:rsid w:val="00F65E9C"/>
    <w:rsid w:val="00F7592E"/>
    <w:rsid w:val="00F82E12"/>
    <w:rsid w:val="00F83B15"/>
    <w:rsid w:val="00F91E7C"/>
    <w:rsid w:val="00F9562A"/>
    <w:rsid w:val="00F95F26"/>
    <w:rsid w:val="00FB3F23"/>
    <w:rsid w:val="00FC32C1"/>
    <w:rsid w:val="00FD215E"/>
    <w:rsid w:val="00FD3909"/>
    <w:rsid w:val="00FE1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="f" fillcolor="white" stroke="f">
      <v:fill color="white" on="f"/>
      <v:stroke on="f"/>
      <o:colormru v:ext="edit" colors="teal"/>
    </o:shapedefaults>
    <o:shapelayout v:ext="edit">
      <o:idmap v:ext="edit" data="2"/>
    </o:shapelayout>
  </w:shapeDefaults>
  <w:decimalSymbol w:val="."/>
  <w:listSeparator w:val=","/>
  <w14:docId w14:val="0298237E"/>
  <w15:docId w15:val="{5176858F-857C-4A93-887F-749252E30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E53441"/>
    <w:rPr>
      <w:rFonts w:cs="Cordia New"/>
      <w:sz w:val="28"/>
      <w:szCs w:val="28"/>
    </w:rPr>
  </w:style>
  <w:style w:type="paragraph" w:styleId="1">
    <w:name w:val="heading 1"/>
    <w:basedOn w:val="a1"/>
    <w:next w:val="a1"/>
    <w:qFormat/>
    <w:rsid w:val="00E53441"/>
    <w:pPr>
      <w:keepNext/>
      <w:outlineLvl w:val="0"/>
    </w:pPr>
    <w:rPr>
      <w:b/>
      <w:bCs/>
      <w:u w:val="single"/>
    </w:rPr>
  </w:style>
  <w:style w:type="paragraph" w:styleId="21">
    <w:name w:val="heading 2"/>
    <w:basedOn w:val="a1"/>
    <w:next w:val="a1"/>
    <w:qFormat/>
    <w:rsid w:val="00E53441"/>
    <w:pPr>
      <w:keepNext/>
      <w:outlineLvl w:val="1"/>
    </w:pPr>
    <w:rPr>
      <w:b/>
      <w:bCs/>
    </w:rPr>
  </w:style>
  <w:style w:type="paragraph" w:styleId="31">
    <w:name w:val="heading 3"/>
    <w:basedOn w:val="a1"/>
    <w:next w:val="a1"/>
    <w:qFormat/>
    <w:rsid w:val="00E53441"/>
    <w:pPr>
      <w:keepNext/>
      <w:outlineLvl w:val="2"/>
    </w:pPr>
    <w:rPr>
      <w:b/>
      <w:bCs/>
      <w:sz w:val="32"/>
      <w:szCs w:val="32"/>
      <w:u w:val="single"/>
    </w:rPr>
  </w:style>
  <w:style w:type="paragraph" w:styleId="41">
    <w:name w:val="heading 4"/>
    <w:basedOn w:val="a1"/>
    <w:next w:val="a1"/>
    <w:qFormat/>
    <w:rsid w:val="00E53441"/>
    <w:pPr>
      <w:keepNext/>
      <w:outlineLvl w:val="3"/>
    </w:pPr>
    <w:rPr>
      <w:sz w:val="32"/>
      <w:szCs w:val="32"/>
      <w:u w:val="single"/>
    </w:rPr>
  </w:style>
  <w:style w:type="paragraph" w:styleId="51">
    <w:name w:val="heading 5"/>
    <w:basedOn w:val="a1"/>
    <w:next w:val="a1"/>
    <w:qFormat/>
    <w:rsid w:val="00E53441"/>
    <w:pPr>
      <w:keepNext/>
      <w:ind w:left="-142" w:right="-1"/>
      <w:jc w:val="both"/>
      <w:outlineLvl w:val="4"/>
    </w:pPr>
    <w:rPr>
      <w:rFonts w:cs="AngsanaUPC"/>
      <w:b/>
      <w:bCs/>
      <w:sz w:val="36"/>
      <w:szCs w:val="36"/>
    </w:rPr>
  </w:style>
  <w:style w:type="paragraph" w:styleId="6">
    <w:name w:val="heading 6"/>
    <w:basedOn w:val="a1"/>
    <w:next w:val="a1"/>
    <w:qFormat/>
    <w:rsid w:val="00E53441"/>
    <w:pPr>
      <w:keepNext/>
      <w:ind w:left="-142" w:right="-1"/>
      <w:jc w:val="both"/>
      <w:outlineLvl w:val="5"/>
    </w:pPr>
    <w:rPr>
      <w:rFonts w:cs="AngsanaUPC"/>
      <w:sz w:val="32"/>
      <w:szCs w:val="32"/>
    </w:rPr>
  </w:style>
  <w:style w:type="paragraph" w:styleId="7">
    <w:name w:val="heading 7"/>
    <w:basedOn w:val="a1"/>
    <w:next w:val="a1"/>
    <w:qFormat/>
    <w:rsid w:val="00E53441"/>
    <w:pPr>
      <w:keepNext/>
      <w:ind w:left="-142" w:right="-1"/>
      <w:jc w:val="center"/>
      <w:outlineLvl w:val="6"/>
    </w:pPr>
    <w:rPr>
      <w:rFonts w:cs="AngsanaUPC"/>
      <w:sz w:val="32"/>
      <w:szCs w:val="32"/>
    </w:rPr>
  </w:style>
  <w:style w:type="paragraph" w:styleId="8">
    <w:name w:val="heading 8"/>
    <w:basedOn w:val="a1"/>
    <w:next w:val="a1"/>
    <w:qFormat/>
    <w:rsid w:val="00E53441"/>
    <w:pPr>
      <w:keepNext/>
      <w:ind w:left="142"/>
      <w:outlineLvl w:val="7"/>
    </w:pPr>
    <w:rPr>
      <w:b/>
      <w:bCs/>
      <w:sz w:val="32"/>
      <w:szCs w:val="32"/>
      <w:u w:val="single"/>
    </w:rPr>
  </w:style>
  <w:style w:type="paragraph" w:styleId="9">
    <w:name w:val="heading 9"/>
    <w:basedOn w:val="a1"/>
    <w:next w:val="a1"/>
    <w:qFormat/>
    <w:rsid w:val="00E53441"/>
    <w:pPr>
      <w:keepNext/>
      <w:ind w:right="63"/>
      <w:jc w:val="both"/>
      <w:outlineLvl w:val="8"/>
    </w:pPr>
    <w:rPr>
      <w:b/>
      <w:bCs/>
      <w:sz w:val="36"/>
      <w:szCs w:val="36"/>
      <w:u w:val="single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rsid w:val="00E53441"/>
    <w:pPr>
      <w:tabs>
        <w:tab w:val="center" w:pos="4153"/>
        <w:tab w:val="right" w:pos="8306"/>
      </w:tabs>
    </w:pPr>
  </w:style>
  <w:style w:type="paragraph" w:styleId="a7">
    <w:name w:val="footer"/>
    <w:basedOn w:val="a1"/>
    <w:rsid w:val="00E53441"/>
    <w:pPr>
      <w:tabs>
        <w:tab w:val="center" w:pos="4153"/>
        <w:tab w:val="right" w:pos="8306"/>
      </w:tabs>
    </w:pPr>
  </w:style>
  <w:style w:type="character" w:styleId="a8">
    <w:name w:val="page number"/>
    <w:basedOn w:val="a2"/>
    <w:rsid w:val="00E53441"/>
  </w:style>
  <w:style w:type="paragraph" w:styleId="a0">
    <w:name w:val="List Bullet"/>
    <w:basedOn w:val="a1"/>
    <w:autoRedefine/>
    <w:rsid w:val="00E53441"/>
    <w:pPr>
      <w:numPr>
        <w:numId w:val="1"/>
      </w:numPr>
    </w:pPr>
  </w:style>
  <w:style w:type="paragraph" w:styleId="20">
    <w:name w:val="List Bullet 2"/>
    <w:basedOn w:val="a1"/>
    <w:autoRedefine/>
    <w:rsid w:val="00E53441"/>
    <w:pPr>
      <w:numPr>
        <w:numId w:val="2"/>
      </w:numPr>
      <w:tabs>
        <w:tab w:val="clear" w:pos="643"/>
        <w:tab w:val="num" w:pos="720"/>
      </w:tabs>
      <w:ind w:left="720"/>
    </w:pPr>
  </w:style>
  <w:style w:type="paragraph" w:styleId="30">
    <w:name w:val="List Bullet 3"/>
    <w:basedOn w:val="a1"/>
    <w:autoRedefine/>
    <w:rsid w:val="00E53441"/>
    <w:pPr>
      <w:numPr>
        <w:numId w:val="3"/>
      </w:numPr>
      <w:tabs>
        <w:tab w:val="clear" w:pos="926"/>
        <w:tab w:val="num" w:pos="1080"/>
      </w:tabs>
      <w:ind w:left="1080"/>
    </w:pPr>
  </w:style>
  <w:style w:type="paragraph" w:styleId="40">
    <w:name w:val="List Bullet 4"/>
    <w:basedOn w:val="a1"/>
    <w:autoRedefine/>
    <w:rsid w:val="00E53441"/>
    <w:pPr>
      <w:numPr>
        <w:numId w:val="4"/>
      </w:numPr>
      <w:tabs>
        <w:tab w:val="clear" w:pos="1209"/>
        <w:tab w:val="num" w:pos="1440"/>
      </w:tabs>
      <w:ind w:left="1440"/>
    </w:pPr>
  </w:style>
  <w:style w:type="paragraph" w:styleId="50">
    <w:name w:val="List Bullet 5"/>
    <w:basedOn w:val="a1"/>
    <w:autoRedefine/>
    <w:rsid w:val="00E53441"/>
    <w:pPr>
      <w:numPr>
        <w:numId w:val="5"/>
      </w:numPr>
      <w:tabs>
        <w:tab w:val="clear" w:pos="1492"/>
        <w:tab w:val="num" w:pos="1800"/>
      </w:tabs>
      <w:ind w:left="1800"/>
    </w:pPr>
  </w:style>
  <w:style w:type="paragraph" w:styleId="a">
    <w:name w:val="List Number"/>
    <w:basedOn w:val="a1"/>
    <w:rsid w:val="00E53441"/>
    <w:pPr>
      <w:numPr>
        <w:numId w:val="6"/>
      </w:numPr>
    </w:pPr>
  </w:style>
  <w:style w:type="paragraph" w:styleId="2">
    <w:name w:val="List Number 2"/>
    <w:basedOn w:val="a1"/>
    <w:rsid w:val="00E53441"/>
    <w:pPr>
      <w:numPr>
        <w:numId w:val="7"/>
      </w:numPr>
      <w:tabs>
        <w:tab w:val="clear" w:pos="643"/>
        <w:tab w:val="num" w:pos="720"/>
      </w:tabs>
      <w:ind w:left="720"/>
    </w:pPr>
  </w:style>
  <w:style w:type="paragraph" w:styleId="3">
    <w:name w:val="List Number 3"/>
    <w:basedOn w:val="a1"/>
    <w:rsid w:val="00E53441"/>
    <w:pPr>
      <w:numPr>
        <w:numId w:val="8"/>
      </w:numPr>
      <w:tabs>
        <w:tab w:val="clear" w:pos="926"/>
        <w:tab w:val="num" w:pos="1080"/>
      </w:tabs>
      <w:ind w:left="1080"/>
    </w:pPr>
  </w:style>
  <w:style w:type="paragraph" w:styleId="4">
    <w:name w:val="List Number 4"/>
    <w:basedOn w:val="a1"/>
    <w:rsid w:val="00E53441"/>
    <w:pPr>
      <w:numPr>
        <w:numId w:val="9"/>
      </w:numPr>
      <w:tabs>
        <w:tab w:val="clear" w:pos="1209"/>
        <w:tab w:val="num" w:pos="1440"/>
      </w:tabs>
      <w:ind w:left="1440"/>
    </w:pPr>
  </w:style>
  <w:style w:type="paragraph" w:styleId="5">
    <w:name w:val="List Number 5"/>
    <w:basedOn w:val="a1"/>
    <w:rsid w:val="00E53441"/>
    <w:pPr>
      <w:numPr>
        <w:numId w:val="10"/>
      </w:numPr>
      <w:tabs>
        <w:tab w:val="clear" w:pos="1492"/>
        <w:tab w:val="num" w:pos="1800"/>
      </w:tabs>
      <w:ind w:left="1800"/>
    </w:pPr>
  </w:style>
  <w:style w:type="paragraph" w:styleId="a9">
    <w:name w:val="Document Map"/>
    <w:basedOn w:val="a1"/>
    <w:semiHidden/>
    <w:rsid w:val="00E53441"/>
    <w:pPr>
      <w:shd w:val="clear" w:color="auto" w:fill="000080"/>
    </w:pPr>
    <w:rPr>
      <w:rFonts w:cs="AngsanaUPC"/>
    </w:rPr>
  </w:style>
  <w:style w:type="table" w:styleId="aa">
    <w:name w:val="Table Grid"/>
    <w:basedOn w:val="a3"/>
    <w:uiPriority w:val="59"/>
    <w:rsid w:val="00AF48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1"/>
    <w:link w:val="ac"/>
    <w:rsid w:val="00D42DD7"/>
    <w:rPr>
      <w:rFonts w:ascii="Tahoma" w:hAnsi="Tahoma" w:cs="Angsana New"/>
      <w:sz w:val="16"/>
      <w:szCs w:val="20"/>
    </w:rPr>
  </w:style>
  <w:style w:type="character" w:customStyle="1" w:styleId="ac">
    <w:name w:val="ข้อความบอลลูน อักขระ"/>
    <w:basedOn w:val="a2"/>
    <w:link w:val="ab"/>
    <w:rsid w:val="00D42DD7"/>
    <w:rPr>
      <w:rFonts w:ascii="Tahoma" w:hAnsi="Tahoma"/>
      <w:sz w:val="16"/>
    </w:rPr>
  </w:style>
  <w:style w:type="character" w:customStyle="1" w:styleId="apple-converted-space">
    <w:name w:val="apple-converted-space"/>
    <w:basedOn w:val="a2"/>
    <w:rsid w:val="00C3032B"/>
  </w:style>
  <w:style w:type="character" w:styleId="ad">
    <w:name w:val="Placeholder Text"/>
    <w:basedOn w:val="a2"/>
    <w:uiPriority w:val="99"/>
    <w:semiHidden/>
    <w:rsid w:val="00DC5F3C"/>
    <w:rPr>
      <w:color w:val="808080"/>
    </w:rPr>
  </w:style>
  <w:style w:type="paragraph" w:customStyle="1" w:styleId="Default">
    <w:name w:val="Default"/>
    <w:rsid w:val="00AF1A71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customStyle="1" w:styleId="a6">
    <w:name w:val="หัวกระดาษ อักขระ"/>
    <w:basedOn w:val="a2"/>
    <w:link w:val="a5"/>
    <w:rsid w:val="00840792"/>
    <w:rPr>
      <w:rFonts w:cs="Cordia New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4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8.wmf"/><Relationship Id="rId34" Type="http://schemas.openxmlformats.org/officeDocument/2006/relationships/image" Target="media/image20.JP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5.JP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G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image" Target="media/image17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fontTable" Target="fontTable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8.bin"/><Relationship Id="rId1" Type="http://schemas.openxmlformats.org/officeDocument/2006/relationships/image" Target="media/image23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WSO_COMP_LAB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E71B8F-6337-4478-9430-8859B84BC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WSO_COMP_LAB.dot</Template>
  <TotalTime>1075</TotalTime>
  <Pages>10</Pages>
  <Words>1118</Words>
  <Characters>6376</Characters>
  <Application>Microsoft Office Word</Application>
  <DocSecurity>0</DocSecurity>
  <Lines>53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วัตถุประสงค์</vt:lpstr>
      <vt:lpstr>วัตถุประสงค์</vt:lpstr>
    </vt:vector>
  </TitlesOfParts>
  <Company>Faculty of Engineering KMITNB</Company>
  <LinksUpToDate>false</LinksUpToDate>
  <CharactersWithSpaces>7480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วัตถุประสงค์</dc:title>
  <dc:creator>pao</dc:creator>
  <cp:lastModifiedBy>Sopon Suksomboon</cp:lastModifiedBy>
  <cp:revision>97</cp:revision>
  <cp:lastPrinted>2023-03-08T09:04:00Z</cp:lastPrinted>
  <dcterms:created xsi:type="dcterms:W3CDTF">2014-04-04T17:41:00Z</dcterms:created>
  <dcterms:modified xsi:type="dcterms:W3CDTF">2023-04-11T15:15:00Z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