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3B969" w14:textId="77777777" w:rsidR="00F30382" w:rsidRDefault="00F30382" w:rsidP="00F30382">
      <w:pPr>
        <w:autoSpaceDE w:val="0"/>
        <w:autoSpaceDN w:val="0"/>
        <w:adjustRightInd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รหัสวิชา</w:t>
      </w:r>
      <w:r>
        <w:rPr>
          <w:rFonts w:ascii="TH SarabunPSK" w:hAnsi="TH SarabunPSK" w:cs="TH SarabunPSK" w:hint="cs"/>
          <w:sz w:val="32"/>
          <w:szCs w:val="32"/>
        </w:rPr>
        <w:t xml:space="preserve">………010113340………….. </w:t>
      </w:r>
      <w:r>
        <w:rPr>
          <w:rFonts w:ascii="TH SarabunPSK" w:hAnsi="TH SarabunPSK" w:cs="TH SarabunPSK" w:hint="cs"/>
          <w:sz w:val="32"/>
          <w:szCs w:val="32"/>
          <w:cs/>
        </w:rPr>
        <w:t>ชื่อวิชา</w:t>
      </w:r>
      <w:r>
        <w:rPr>
          <w:rFonts w:ascii="TH SarabunPSK" w:hAnsi="TH SarabunPSK" w:cs="TH SarabunPSK" w:hint="cs"/>
          <w:sz w:val="32"/>
          <w:szCs w:val="32"/>
        </w:rPr>
        <w:t xml:space="preserve"> Antenna and Microwave Engineering Laboratory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490CD5EC" w14:textId="77777777" w:rsidR="00F30382" w:rsidRDefault="00F30382" w:rsidP="00F30382">
      <w:pPr>
        <w:autoSpaceDE w:val="0"/>
        <w:autoSpaceDN w:val="0"/>
        <w:adjustRightInd w:val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ภาคการศึกษาที่</w:t>
      </w:r>
      <w:r>
        <w:rPr>
          <w:rFonts w:ascii="TH SarabunPSK" w:hAnsi="TH SarabunPSK" w:cs="TH SarabunPSK" w:hint="cs"/>
          <w:sz w:val="32"/>
          <w:szCs w:val="32"/>
        </w:rPr>
        <w:t>…….……2.……………</w:t>
      </w:r>
      <w:r>
        <w:rPr>
          <w:rFonts w:ascii="TH SarabunPSK" w:hAnsi="TH SarabunPSK" w:cs="TH SarabunPSK" w:hint="cs"/>
          <w:sz w:val="32"/>
          <w:szCs w:val="32"/>
          <w:cs/>
        </w:rPr>
        <w:t>ประจำปีการศึกษา</w:t>
      </w:r>
      <w:r>
        <w:rPr>
          <w:rFonts w:ascii="TH SarabunPSK" w:hAnsi="TH SarabunPSK" w:cs="TH SarabunPSK" w:hint="cs"/>
          <w:sz w:val="32"/>
          <w:szCs w:val="32"/>
        </w:rPr>
        <w:t>……...........2565……………………….....……….</w:t>
      </w:r>
    </w:p>
    <w:p w14:paraId="0C77A457" w14:textId="77777777" w:rsidR="00F30382" w:rsidRDefault="00F30382" w:rsidP="00F30382">
      <w:pPr>
        <w:autoSpaceDE w:val="0"/>
        <w:autoSpaceDN w:val="0"/>
        <w:adjustRightInd w:val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รหัสนักศึกษา</w:t>
      </w:r>
      <w:r>
        <w:rPr>
          <w:rFonts w:ascii="TH SarabunPSK" w:hAnsi="TH SarabunPSK" w:cs="TH SarabunPSK" w:hint="cs"/>
          <w:sz w:val="32"/>
          <w:szCs w:val="32"/>
        </w:rPr>
        <w:t>…6201011631188................</w:t>
      </w:r>
      <w:r>
        <w:rPr>
          <w:rFonts w:ascii="TH SarabunPSK" w:hAnsi="TH SarabunPSK" w:cs="TH SarabunPSK" w:hint="cs"/>
          <w:sz w:val="32"/>
          <w:szCs w:val="32"/>
          <w:cs/>
        </w:rPr>
        <w:t>ชื่อ</w:t>
      </w:r>
      <w:r>
        <w:rPr>
          <w:rFonts w:ascii="TH SarabunPSK" w:hAnsi="TH SarabunPSK" w:cs="TH SarabunPSK" w:hint="cs"/>
          <w:sz w:val="32"/>
          <w:szCs w:val="32"/>
        </w:rPr>
        <w:t>-</w:t>
      </w:r>
      <w:r>
        <w:rPr>
          <w:rFonts w:ascii="TH SarabunPSK" w:hAnsi="TH SarabunPSK" w:cs="TH SarabunPSK" w:hint="cs"/>
          <w:sz w:val="32"/>
          <w:szCs w:val="32"/>
          <w:cs/>
        </w:rPr>
        <w:t>นามสกุล</w:t>
      </w:r>
      <w:r>
        <w:rPr>
          <w:rFonts w:ascii="TH SarabunPSK" w:hAnsi="TH SarabunPSK" w:cs="TH SarabunPSK" w:hint="cs"/>
          <w:sz w:val="32"/>
          <w:szCs w:val="32"/>
        </w:rPr>
        <w:t>…..………</w:t>
      </w:r>
      <w:r>
        <w:rPr>
          <w:rFonts w:ascii="TH SarabunPSK" w:hAnsi="TH SarabunPSK" w:cs="TH SarabunPSK" w:hint="cs"/>
          <w:sz w:val="32"/>
          <w:szCs w:val="32"/>
          <w:cs/>
        </w:rPr>
        <w:t>นาย..โสภณ</w:t>
      </w:r>
      <w:r>
        <w:rPr>
          <w:rFonts w:ascii="TH SarabunPSK" w:hAnsi="TH SarabunPSK" w:cs="TH SarabunPSK" w:hint="cs"/>
          <w:sz w:val="32"/>
          <w:szCs w:val="32"/>
        </w:rPr>
        <w:t>……</w:t>
      </w:r>
      <w:r>
        <w:rPr>
          <w:rFonts w:ascii="TH SarabunPSK" w:hAnsi="TH SarabunPSK" w:cs="TH SarabunPSK" w:hint="cs"/>
          <w:sz w:val="32"/>
          <w:szCs w:val="32"/>
          <w:cs/>
        </w:rPr>
        <w:t>สุขสมบูรณ์</w:t>
      </w:r>
      <w:r>
        <w:rPr>
          <w:rFonts w:ascii="TH SarabunPSK" w:hAnsi="TH SarabunPSK" w:cs="TH SarabunPSK" w:hint="cs"/>
          <w:sz w:val="32"/>
          <w:szCs w:val="32"/>
        </w:rPr>
        <w:t>…….</w:t>
      </w:r>
    </w:p>
    <w:p w14:paraId="64E85CC5" w14:textId="77777777" w:rsidR="00F30382" w:rsidRDefault="00F30382" w:rsidP="00F30382">
      <w:pPr>
        <w:autoSpaceDE w:val="0"/>
        <w:autoSpaceDN w:val="0"/>
        <w:adjustRightInd w:val="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รหัสนักศึกษา</w:t>
      </w:r>
      <w:r>
        <w:rPr>
          <w:rFonts w:ascii="TH Sarabun New" w:hAnsi="TH Sarabun New" w:cs="TH Sarabun New"/>
          <w:sz w:val="32"/>
          <w:szCs w:val="32"/>
        </w:rPr>
        <w:t>……6201011631072….………</w:t>
      </w:r>
      <w:r>
        <w:rPr>
          <w:rFonts w:ascii="TH Sarabun New" w:hAnsi="TH Sarabun New" w:cs="TH Sarabun New" w:hint="cs"/>
          <w:sz w:val="32"/>
          <w:szCs w:val="32"/>
          <w:cs/>
        </w:rPr>
        <w:t>ชื่อ</w:t>
      </w:r>
      <w:r>
        <w:rPr>
          <w:rFonts w:ascii="TH Sarabun New" w:hAnsi="TH Sarabun New" w:cs="TH Sarabun New"/>
          <w:sz w:val="32"/>
          <w:szCs w:val="32"/>
        </w:rPr>
        <w:t>-</w:t>
      </w:r>
      <w:r>
        <w:rPr>
          <w:rFonts w:ascii="TH Sarabun New" w:hAnsi="TH Sarabun New" w:cs="TH Sarabun New" w:hint="cs"/>
          <w:sz w:val="32"/>
          <w:szCs w:val="32"/>
          <w:cs/>
        </w:rPr>
        <w:t>นามสกุล</w:t>
      </w:r>
      <w:r>
        <w:rPr>
          <w:rFonts w:ascii="TH Sarabun New" w:hAnsi="TH Sarabun New" w:cs="TH Sarabun New"/>
          <w:sz w:val="32"/>
          <w:szCs w:val="32"/>
        </w:rPr>
        <w:t>……</w:t>
      </w:r>
      <w:r>
        <w:rPr>
          <w:rFonts w:ascii="TH Sarabun New" w:hAnsi="TH Sarabun New" w:cs="TH Sarabun New" w:hint="cs"/>
          <w:sz w:val="32"/>
          <w:szCs w:val="32"/>
          <w:cs/>
        </w:rPr>
        <w:t>นาย ธนภูมิ</w:t>
      </w:r>
      <w:r>
        <w:rPr>
          <w:rFonts w:ascii="TH Sarabun New" w:hAnsi="TH Sarabun New" w:cs="TH Sarabun New"/>
          <w:sz w:val="32"/>
          <w:szCs w:val="32"/>
        </w:rPr>
        <w:t>……</w:t>
      </w:r>
      <w:r>
        <w:rPr>
          <w:rFonts w:ascii="TH Sarabun New" w:hAnsi="TH Sarabun New" w:cs="TH Sarabun New" w:hint="cs"/>
          <w:sz w:val="32"/>
          <w:szCs w:val="32"/>
          <w:cs/>
        </w:rPr>
        <w:t>อังอำนวยศิริ</w:t>
      </w:r>
      <w:r>
        <w:rPr>
          <w:rFonts w:ascii="TH Sarabun New" w:hAnsi="TH Sarabun New" w:cs="TH Sarabun New"/>
          <w:sz w:val="32"/>
          <w:szCs w:val="32"/>
        </w:rPr>
        <w:t>…………</w:t>
      </w:r>
      <w:r>
        <w:rPr>
          <w:rFonts w:ascii="TH Sarabun New" w:hAnsi="TH Sarabun New" w:cs="TH Sarabun New" w:hint="cs"/>
          <w:sz w:val="32"/>
          <w:szCs w:val="32"/>
          <w:cs/>
        </w:rPr>
        <w:t>..</w:t>
      </w:r>
    </w:p>
    <w:p w14:paraId="413BD020" w14:textId="78B815E1" w:rsidR="00F30382" w:rsidRDefault="00F30382" w:rsidP="00F30382">
      <w:pPr>
        <w:autoSpaceDE w:val="0"/>
        <w:autoSpaceDN w:val="0"/>
        <w:adjustRightInd w:val="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วันที่ และช่วงเวลาที่ทำการทดลอง</w:t>
      </w:r>
      <w:r>
        <w:rPr>
          <w:rFonts w:ascii="TH SarabunPSK" w:hAnsi="TH SarabunPSK" w:cs="TH SarabunPSK" w:hint="cs"/>
          <w:sz w:val="32"/>
          <w:szCs w:val="32"/>
        </w:rPr>
        <w:t xml:space="preserve"> ..........................</w:t>
      </w:r>
      <w:bookmarkStart w:id="0" w:name="_Hlk132053739"/>
      <w:r>
        <w:rPr>
          <w:rFonts w:ascii="TH SarabunPSK" w:hAnsi="TH SarabunPSK" w:cs="TH SarabunPSK"/>
          <w:sz w:val="32"/>
          <w:szCs w:val="32"/>
        </w:rPr>
        <w:t>Wed..13.00-16.00</w:t>
      </w:r>
      <w:bookmarkEnd w:id="0"/>
      <w:r>
        <w:rPr>
          <w:rFonts w:ascii="TH SarabunPSK" w:hAnsi="TH SarabunPSK" w:cs="TH SarabunPSK" w:hint="cs"/>
          <w:sz w:val="32"/>
          <w:szCs w:val="32"/>
        </w:rPr>
        <w:t>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</w:t>
      </w:r>
    </w:p>
    <w:p w14:paraId="2EAC3E4F" w14:textId="77777777" w:rsidR="00F30382" w:rsidRDefault="00F30382" w:rsidP="00F30382">
      <w:pPr>
        <w:autoSpaceDE w:val="0"/>
        <w:autoSpaceDN w:val="0"/>
        <w:adjustRightInd w:val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อาจารย์ผู้สอน</w:t>
      </w:r>
      <w:r>
        <w:rPr>
          <w:rFonts w:ascii="TH SarabunPSK" w:hAnsi="TH SarabunPSK" w:cs="TH SarabunPSK" w:hint="cs"/>
          <w:sz w:val="32"/>
          <w:szCs w:val="32"/>
        </w:rPr>
        <w:t>………………PTD...,…WWT…………..……….……</w:t>
      </w:r>
    </w:p>
    <w:p w14:paraId="4443AB8A" w14:textId="77777777" w:rsidR="007241E2" w:rsidRPr="001351D1" w:rsidRDefault="00DD5842">
      <w:pPr>
        <w:pStyle w:val="1"/>
        <w:tabs>
          <w:tab w:val="left" w:pos="1440"/>
        </w:tabs>
        <w:jc w:val="both"/>
        <w:rPr>
          <w:rFonts w:ascii="TH SarabunPSK" w:hAnsi="TH SarabunPSK" w:cs="TH SarabunPSK"/>
          <w:sz w:val="32"/>
          <w:szCs w:val="32"/>
        </w:rPr>
      </w:pPr>
      <w:r w:rsidRPr="001351D1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74272" behindDoc="0" locked="0" layoutInCell="1" allowOverlap="1" wp14:anchorId="2C3ED893" wp14:editId="02073B80">
                <wp:simplePos x="0" y="0"/>
                <wp:positionH relativeFrom="column">
                  <wp:posOffset>-170180</wp:posOffset>
                </wp:positionH>
                <wp:positionV relativeFrom="paragraph">
                  <wp:posOffset>0</wp:posOffset>
                </wp:positionV>
                <wp:extent cx="6122035" cy="0"/>
                <wp:effectExtent l="10795" t="9525" r="10795" b="9525"/>
                <wp:wrapNone/>
                <wp:docPr id="151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203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393340" id="Line 2" o:spid="_x0000_s1026" style="position:absolute;z-index: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3.4pt,0" to="468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" strokeweight="1.5pt"/>
            </w:pict>
          </mc:Fallback>
        </mc:AlternateContent>
      </w:r>
      <w:r w:rsidR="007241E2" w:rsidRPr="001351D1">
        <w:rPr>
          <w:rFonts w:ascii="TH SarabunPSK" w:hAnsi="TH SarabunPSK" w:cs="TH SarabunPSK"/>
          <w:sz w:val="32"/>
          <w:szCs w:val="32"/>
          <w:cs/>
        </w:rPr>
        <w:t>วัตถุประสงค์</w:t>
      </w:r>
    </w:p>
    <w:p w14:paraId="7318B415" w14:textId="6133D402" w:rsidR="00F50C87" w:rsidRPr="001351D1" w:rsidRDefault="00C3032B" w:rsidP="00F50C87">
      <w:pPr>
        <w:rPr>
          <w:rFonts w:ascii="TH SarabunPSK" w:hAnsi="TH SarabunPSK" w:cs="TH SarabunPSK"/>
          <w:sz w:val="32"/>
          <w:szCs w:val="32"/>
        </w:rPr>
      </w:pPr>
      <w:r w:rsidRPr="001351D1">
        <w:rPr>
          <w:rFonts w:ascii="TH SarabunPSK" w:hAnsi="TH SarabunPSK" w:cs="TH SarabunPSK"/>
          <w:sz w:val="32"/>
          <w:szCs w:val="32"/>
        </w:rPr>
        <w:t xml:space="preserve">      </w:t>
      </w:r>
      <w:r w:rsidR="00F50C87" w:rsidRPr="001351D1">
        <w:rPr>
          <w:rFonts w:ascii="TH SarabunPSK" w:hAnsi="TH SarabunPSK" w:cs="TH SarabunPSK"/>
          <w:sz w:val="32"/>
          <w:szCs w:val="32"/>
        </w:rPr>
        <w:t xml:space="preserve">1. </w:t>
      </w:r>
      <w:r w:rsidR="00F50C87" w:rsidRPr="001351D1">
        <w:rPr>
          <w:rFonts w:ascii="TH SarabunPSK" w:hAnsi="TH SarabunPSK" w:cs="TH SarabunPSK"/>
          <w:sz w:val="32"/>
          <w:szCs w:val="32"/>
          <w:cs/>
        </w:rPr>
        <w:t>เพื่อให้นักศึกษามีค</w:t>
      </w:r>
      <w:r w:rsidR="00BB7708" w:rsidRPr="001351D1">
        <w:rPr>
          <w:rFonts w:ascii="TH SarabunPSK" w:hAnsi="TH SarabunPSK" w:cs="TH SarabunPSK"/>
          <w:sz w:val="32"/>
          <w:szCs w:val="32"/>
          <w:cs/>
        </w:rPr>
        <w:t>วามรู้ ความเข้าใจเกี่ยวกับแบบรูป</w:t>
      </w:r>
      <w:r w:rsidR="00873EA4" w:rsidRPr="001351D1">
        <w:rPr>
          <w:rFonts w:ascii="TH SarabunPSK" w:hAnsi="TH SarabunPSK" w:cs="TH SarabunPSK"/>
          <w:sz w:val="32"/>
          <w:szCs w:val="32"/>
          <w:cs/>
        </w:rPr>
        <w:t>การแผ่กระจายพลัง</w:t>
      </w:r>
      <w:r w:rsidR="00F50C87" w:rsidRPr="001351D1">
        <w:rPr>
          <w:rFonts w:ascii="TH SarabunPSK" w:hAnsi="TH SarabunPSK" w:cs="TH SarabunPSK"/>
          <w:sz w:val="32"/>
          <w:szCs w:val="32"/>
          <w:cs/>
        </w:rPr>
        <w:t>งาน</w:t>
      </w:r>
    </w:p>
    <w:p w14:paraId="15C17980" w14:textId="7EFDCE34" w:rsidR="00F50C87" w:rsidRDefault="00F50C87" w:rsidP="00F50C87">
      <w:pPr>
        <w:rPr>
          <w:rFonts w:ascii="TH SarabunPSK" w:hAnsi="TH SarabunPSK" w:cs="TH SarabunPSK"/>
          <w:sz w:val="32"/>
          <w:szCs w:val="32"/>
        </w:rPr>
      </w:pPr>
      <w:r w:rsidRPr="001351D1">
        <w:rPr>
          <w:rFonts w:ascii="TH SarabunPSK" w:hAnsi="TH SarabunPSK" w:cs="TH SarabunPSK"/>
          <w:sz w:val="32"/>
          <w:szCs w:val="32"/>
        </w:rPr>
        <w:t xml:space="preserve">      2. </w:t>
      </w:r>
      <w:r w:rsidRPr="001351D1">
        <w:rPr>
          <w:rFonts w:ascii="TH SarabunPSK" w:hAnsi="TH SarabunPSK" w:cs="TH SarabunPSK"/>
          <w:sz w:val="32"/>
          <w:szCs w:val="32"/>
          <w:cs/>
        </w:rPr>
        <w:t>เพื่อให้นักศึกษามีทักษะในการวัด</w:t>
      </w:r>
      <w:r w:rsidR="00BB7708" w:rsidRPr="001351D1">
        <w:rPr>
          <w:rFonts w:ascii="TH SarabunPSK" w:hAnsi="TH SarabunPSK" w:cs="TH SarabunPSK"/>
          <w:sz w:val="32"/>
          <w:szCs w:val="32"/>
          <w:cs/>
        </w:rPr>
        <w:t>แบบรูป</w:t>
      </w:r>
      <w:r w:rsidR="00873EA4" w:rsidRPr="001351D1">
        <w:rPr>
          <w:rFonts w:ascii="TH SarabunPSK" w:hAnsi="TH SarabunPSK" w:cs="TH SarabunPSK"/>
          <w:sz w:val="32"/>
          <w:szCs w:val="32"/>
          <w:cs/>
        </w:rPr>
        <w:t>การแผ่กระจายพลัง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งานในระบบ </w:t>
      </w:r>
      <w:r w:rsidRPr="001351D1">
        <w:rPr>
          <w:rFonts w:ascii="TH SarabunPSK" w:hAnsi="TH SarabunPSK" w:cs="TH SarabunPSK"/>
          <w:sz w:val="32"/>
          <w:szCs w:val="32"/>
        </w:rPr>
        <w:t>XYZ</w:t>
      </w:r>
    </w:p>
    <w:p w14:paraId="69DC8E6F" w14:textId="226B44D2" w:rsidR="00792E3C" w:rsidRPr="001351D1" w:rsidRDefault="00792E3C" w:rsidP="00F50C87">
      <w:pPr>
        <w:rPr>
          <w:rFonts w:ascii="TH SarabunPSK" w:hAnsi="TH SarabunPSK" w:cs="TH SarabunPSK"/>
          <w:i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      3. </w:t>
      </w:r>
      <w:r>
        <w:rPr>
          <w:rFonts w:ascii="TH SarabunPSK" w:hAnsi="TH SarabunPSK" w:cs="TH SarabunPSK" w:hint="cs"/>
          <w:sz w:val="32"/>
          <w:szCs w:val="32"/>
          <w:cs/>
        </w:rPr>
        <w:t>เพื่อให้นักศึกษาสามารถคำนวณหาอัตราขยายของสายอากาศได้</w:t>
      </w:r>
    </w:p>
    <w:p w14:paraId="3A5EDE52" w14:textId="518C1145" w:rsidR="00F50C87" w:rsidRPr="001351D1" w:rsidRDefault="00F50C87" w:rsidP="00F50C87">
      <w:pPr>
        <w:rPr>
          <w:rFonts w:ascii="TH SarabunPSK" w:hAnsi="TH SarabunPSK" w:cs="TH SarabunPSK"/>
          <w:sz w:val="32"/>
          <w:szCs w:val="32"/>
        </w:rPr>
      </w:pPr>
      <w:r w:rsidRPr="001351D1">
        <w:rPr>
          <w:rFonts w:ascii="TH SarabunPSK" w:hAnsi="TH SarabunPSK" w:cs="TH SarabunPSK"/>
          <w:sz w:val="32"/>
          <w:szCs w:val="32"/>
        </w:rPr>
        <w:t xml:space="preserve">      </w:t>
      </w:r>
      <w:r w:rsidR="00792E3C">
        <w:rPr>
          <w:rFonts w:ascii="TH SarabunPSK" w:hAnsi="TH SarabunPSK" w:cs="TH SarabunPSK"/>
          <w:sz w:val="32"/>
          <w:szCs w:val="32"/>
        </w:rPr>
        <w:t>4</w:t>
      </w:r>
      <w:r w:rsidRPr="001351D1">
        <w:rPr>
          <w:rFonts w:ascii="TH SarabunPSK" w:hAnsi="TH SarabunPSK" w:cs="TH SarabunPSK"/>
          <w:sz w:val="32"/>
          <w:szCs w:val="32"/>
        </w:rPr>
        <w:t xml:space="preserve">. 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เพื่อให้นักศึกษามีทักษะในการใช้เครื่อง </w:t>
      </w:r>
      <w:r w:rsidRPr="001351D1">
        <w:rPr>
          <w:rFonts w:ascii="TH SarabunPSK" w:hAnsi="TH SarabunPSK" w:cs="TH SarabunPSK"/>
          <w:sz w:val="32"/>
          <w:szCs w:val="32"/>
        </w:rPr>
        <w:t xml:space="preserve">Spectrum Analyzer 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1351D1">
        <w:rPr>
          <w:rFonts w:ascii="TH SarabunPSK" w:hAnsi="TH SarabunPSK" w:cs="TH SarabunPSK"/>
          <w:sz w:val="32"/>
          <w:szCs w:val="32"/>
        </w:rPr>
        <w:t>Signal Generator</w:t>
      </w:r>
    </w:p>
    <w:p w14:paraId="2C7C7273" w14:textId="77777777" w:rsidR="00C3032B" w:rsidRPr="001351D1" w:rsidRDefault="00C3032B" w:rsidP="00F50C87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3D3F725B" w14:textId="77777777" w:rsidR="00C3032B" w:rsidRPr="001351D1" w:rsidRDefault="00C3032B" w:rsidP="00C3032B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1351D1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ทฤษฎี</w:t>
      </w:r>
    </w:p>
    <w:p w14:paraId="4612D8F6" w14:textId="77777777" w:rsidR="00C3032B" w:rsidRPr="001351D1" w:rsidRDefault="00C3032B" w:rsidP="00C3032B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5C1A2F48" w14:textId="77777777" w:rsidR="00F50C87" w:rsidRPr="001351D1" w:rsidRDefault="00BB7708" w:rsidP="00F50C87">
      <w:pPr>
        <w:tabs>
          <w:tab w:val="left" w:pos="645"/>
          <w:tab w:val="left" w:pos="720"/>
        </w:tabs>
        <w:rPr>
          <w:rFonts w:ascii="TH SarabunPSK" w:hAnsi="TH SarabunPSK" w:cs="TH SarabunPSK"/>
          <w:b/>
          <w:bCs/>
          <w:sz w:val="32"/>
          <w:szCs w:val="32"/>
          <w:cs/>
        </w:rPr>
      </w:pPr>
      <w:r w:rsidRPr="001351D1">
        <w:rPr>
          <w:rFonts w:ascii="TH SarabunPSK" w:hAnsi="TH SarabunPSK" w:cs="TH SarabunPSK"/>
          <w:b/>
          <w:bCs/>
          <w:sz w:val="32"/>
          <w:szCs w:val="32"/>
          <w:cs/>
        </w:rPr>
        <w:t>แบบรูป</w:t>
      </w:r>
      <w:r w:rsidR="00873EA4" w:rsidRPr="001351D1">
        <w:rPr>
          <w:rFonts w:ascii="TH SarabunPSK" w:hAnsi="TH SarabunPSK" w:cs="TH SarabunPSK"/>
          <w:b/>
          <w:bCs/>
          <w:sz w:val="32"/>
          <w:szCs w:val="32"/>
          <w:cs/>
        </w:rPr>
        <w:t>การแผ่กระจายพลัง</w:t>
      </w:r>
      <w:r w:rsidR="00F50C87" w:rsidRPr="001351D1">
        <w:rPr>
          <w:rFonts w:ascii="TH SarabunPSK" w:hAnsi="TH SarabunPSK" w:cs="TH SarabunPSK"/>
          <w:b/>
          <w:bCs/>
          <w:sz w:val="32"/>
          <w:szCs w:val="32"/>
          <w:cs/>
        </w:rPr>
        <w:t>งาน</w:t>
      </w:r>
    </w:p>
    <w:p w14:paraId="7394B5CB" w14:textId="3FCFD9C9" w:rsidR="00F50C87" w:rsidRPr="001351D1" w:rsidRDefault="00F50C87" w:rsidP="00F50C87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351D1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="007D63F9" w:rsidRPr="001351D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03E5E">
        <w:rPr>
          <w:rFonts w:ascii="TH SarabunPSK" w:hAnsi="TH SarabunPSK" w:cs="TH SarabunPSK"/>
          <w:sz w:val="32"/>
          <w:szCs w:val="32"/>
          <w:cs/>
        </w:rPr>
        <w:t>ไอโซ</w:t>
      </w:r>
      <w:r w:rsidR="001F5E80">
        <w:rPr>
          <w:rFonts w:ascii="TH SarabunPSK" w:hAnsi="TH SarabunPSK" w:cs="TH SarabunPSK" w:hint="cs"/>
          <w:sz w:val="32"/>
          <w:szCs w:val="32"/>
          <w:cs/>
        </w:rPr>
        <w:t>ทรอ</w:t>
      </w:r>
      <w:r w:rsidRPr="00703E5E">
        <w:rPr>
          <w:rFonts w:ascii="TH SarabunPSK" w:hAnsi="TH SarabunPSK" w:cs="TH SarabunPSK"/>
          <w:sz w:val="32"/>
          <w:szCs w:val="32"/>
          <w:cs/>
        </w:rPr>
        <w:t>ปิก</w:t>
      </w:r>
      <w:r w:rsidRPr="001351D1">
        <w:rPr>
          <w:rFonts w:ascii="TH SarabunPSK" w:hAnsi="TH SarabunPSK" w:cs="TH SarabunPSK"/>
          <w:sz w:val="32"/>
          <w:szCs w:val="32"/>
        </w:rPr>
        <w:t xml:space="preserve"> (Isotropic radiation</w:t>
      </w:r>
      <w:r w:rsidR="00703E5E">
        <w:rPr>
          <w:rFonts w:ascii="TH SarabunPSK" w:hAnsi="TH SarabunPSK" w:cs="TH SarabunPSK"/>
          <w:sz w:val="32"/>
          <w:szCs w:val="32"/>
        </w:rPr>
        <w:t xml:space="preserve"> pattern</w:t>
      </w:r>
      <w:r w:rsidRPr="001351D1">
        <w:rPr>
          <w:rFonts w:ascii="TH SarabunPSK" w:hAnsi="TH SarabunPSK" w:cs="TH SarabunPSK"/>
          <w:sz w:val="32"/>
          <w:szCs w:val="32"/>
        </w:rPr>
        <w:t xml:space="preserve">) </w:t>
      </w:r>
      <w:r w:rsidR="00873EA4" w:rsidRPr="001351D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03E5E">
        <w:rPr>
          <w:rFonts w:ascii="TH SarabunPSK" w:hAnsi="TH SarabunPSK" w:cs="TH SarabunPSK" w:hint="cs"/>
          <w:sz w:val="32"/>
          <w:szCs w:val="32"/>
          <w:cs/>
        </w:rPr>
        <w:t>เป็นแบบรูป</w:t>
      </w:r>
      <w:r w:rsidR="002A21A9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873EA4" w:rsidRPr="001351D1">
        <w:rPr>
          <w:rFonts w:ascii="TH SarabunPSK" w:hAnsi="TH SarabunPSK" w:cs="TH SarabunPSK"/>
          <w:sz w:val="32"/>
          <w:szCs w:val="32"/>
          <w:cs/>
        </w:rPr>
        <w:t>มีคุณสมบัติของการแผ่กระจายพลัง</w:t>
      </w:r>
      <w:r w:rsidRPr="001351D1">
        <w:rPr>
          <w:rFonts w:ascii="TH SarabunPSK" w:hAnsi="TH SarabunPSK" w:cs="TH SarabunPSK"/>
          <w:sz w:val="32"/>
          <w:szCs w:val="32"/>
          <w:cs/>
        </w:rPr>
        <w:t>งานเท่ากันในทุกทิศทางเป็นรูปทรงกลม เช่น แหล่ง</w:t>
      </w:r>
      <w:r w:rsidR="00703E5E">
        <w:rPr>
          <w:rFonts w:ascii="TH SarabunPSK" w:hAnsi="TH SarabunPSK" w:cs="TH SarabunPSK" w:hint="cs"/>
          <w:sz w:val="32"/>
          <w:szCs w:val="32"/>
          <w:cs/>
        </w:rPr>
        <w:t>กำเนิด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แบบจุด </w:t>
      </w:r>
      <w:r w:rsidRPr="001351D1">
        <w:rPr>
          <w:rFonts w:ascii="TH SarabunPSK" w:hAnsi="TH SarabunPSK" w:cs="TH SarabunPSK"/>
          <w:sz w:val="32"/>
          <w:szCs w:val="32"/>
        </w:rPr>
        <w:t>(Point source)</w:t>
      </w:r>
    </w:p>
    <w:p w14:paraId="2B0F2861" w14:textId="070DBC49" w:rsidR="00F50C87" w:rsidRPr="00703E5E" w:rsidRDefault="00F50C87" w:rsidP="00F50C87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03E5E">
        <w:rPr>
          <w:rFonts w:ascii="TH SarabunPSK" w:hAnsi="TH SarabunPSK" w:cs="TH SarabunPSK"/>
          <w:sz w:val="32"/>
          <w:szCs w:val="32"/>
          <w:cs/>
        </w:rPr>
        <w:t xml:space="preserve">         ชี้ทิศทาง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351D1">
        <w:rPr>
          <w:rFonts w:ascii="TH SarabunPSK" w:hAnsi="TH SarabunPSK" w:cs="TH SarabunPSK"/>
          <w:sz w:val="32"/>
          <w:szCs w:val="32"/>
        </w:rPr>
        <w:t xml:space="preserve">(Directional </w:t>
      </w:r>
      <w:r w:rsidR="00703E5E">
        <w:rPr>
          <w:rFonts w:ascii="TH SarabunPSK" w:hAnsi="TH SarabunPSK" w:cs="TH SarabunPSK"/>
          <w:sz w:val="32"/>
          <w:szCs w:val="32"/>
        </w:rPr>
        <w:t>radiation pattern</w:t>
      </w:r>
      <w:r w:rsidRPr="001351D1">
        <w:rPr>
          <w:rFonts w:ascii="TH SarabunPSK" w:hAnsi="TH SarabunPSK" w:cs="TH SarabunPSK"/>
          <w:sz w:val="32"/>
          <w:szCs w:val="32"/>
        </w:rPr>
        <w:t xml:space="preserve">) </w:t>
      </w:r>
      <w:r w:rsidR="00703E5E" w:rsidRPr="00703E5E">
        <w:rPr>
          <w:rFonts w:ascii="TH SarabunPSK" w:hAnsi="TH SarabunPSK" w:cs="TH SarabunPSK" w:hint="cs"/>
          <w:sz w:val="32"/>
          <w:szCs w:val="32"/>
          <w:cs/>
        </w:rPr>
        <w:t>เป็นแบบรูปที่</w:t>
      </w:r>
      <w:r w:rsidR="00873EA4" w:rsidRPr="00703E5E">
        <w:rPr>
          <w:rFonts w:ascii="TH SarabunPSK" w:hAnsi="TH SarabunPSK" w:cs="TH SarabunPSK"/>
          <w:sz w:val="32"/>
          <w:szCs w:val="32"/>
          <w:cs/>
        </w:rPr>
        <w:t>มีคุณสมบัติของการแผ่</w:t>
      </w:r>
      <w:r w:rsidR="00703E5E" w:rsidRPr="00703E5E">
        <w:rPr>
          <w:rFonts w:ascii="TH SarabunPSK" w:hAnsi="TH SarabunPSK" w:cs="TH SarabunPSK" w:hint="cs"/>
          <w:sz w:val="32"/>
          <w:szCs w:val="32"/>
          <w:cs/>
        </w:rPr>
        <w:t>กระจาย</w:t>
      </w:r>
      <w:r w:rsidR="00703E5E" w:rsidRPr="00703E5E">
        <w:rPr>
          <w:rFonts w:ascii="TH SarabunPSK" w:hAnsi="TH SarabunPSK" w:cs="TH SarabunPSK"/>
          <w:sz w:val="32"/>
          <w:szCs w:val="32"/>
          <w:cs/>
        </w:rPr>
        <w:t>พลังงานหรือรับ</w:t>
      </w:r>
      <w:r w:rsidR="00703E5E" w:rsidRPr="00703E5E">
        <w:rPr>
          <w:rFonts w:ascii="TH SarabunPSK" w:hAnsi="TH SarabunPSK" w:cs="TH SarabunPSK" w:hint="cs"/>
          <w:sz w:val="32"/>
          <w:szCs w:val="32"/>
          <w:cs/>
        </w:rPr>
        <w:t>พลังงาน</w:t>
      </w:r>
      <w:r w:rsidR="00703E5E" w:rsidRPr="00703E5E">
        <w:rPr>
          <w:rFonts w:ascii="TH SarabunPSK" w:hAnsi="TH SarabunPSK" w:cs="TH SarabunPSK"/>
          <w:sz w:val="32"/>
          <w:szCs w:val="32"/>
          <w:cs/>
        </w:rPr>
        <w:t>เข้ามาในทิศทางใดทิศทางหนึ่งอย่างมีประสิทธิภาพมากกว่าทิศทางอื่น</w:t>
      </w:r>
      <w:r w:rsidRPr="00703E5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F8CDFFC" w14:textId="08F563D6" w:rsidR="00F50C87" w:rsidRPr="00703E5E" w:rsidRDefault="00F50C87" w:rsidP="00F50C87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03E5E">
        <w:rPr>
          <w:rFonts w:ascii="TH SarabunPSK" w:hAnsi="TH SarabunPSK" w:cs="TH SarabunPSK"/>
          <w:sz w:val="32"/>
          <w:szCs w:val="32"/>
          <w:cs/>
        </w:rPr>
        <w:t xml:space="preserve">         </w:t>
      </w:r>
      <w:r w:rsidR="00703E5E" w:rsidRPr="00703E5E">
        <w:rPr>
          <w:rFonts w:ascii="TH SarabunPSK" w:hAnsi="TH SarabunPSK" w:cs="TH SarabunPSK" w:hint="cs"/>
          <w:sz w:val="32"/>
          <w:szCs w:val="32"/>
          <w:cs/>
        </w:rPr>
        <w:t>รอบทิศทาง</w:t>
      </w:r>
      <w:r w:rsidR="00703E5E" w:rsidRPr="00703E5E">
        <w:rPr>
          <w:rFonts w:ascii="TH SarabunPSK" w:hAnsi="TH SarabunPSK" w:cs="TH SarabunPSK"/>
          <w:sz w:val="32"/>
          <w:szCs w:val="32"/>
          <w:cs/>
        </w:rPr>
        <w:t>ในระนาบเดี่ยว</w:t>
      </w:r>
      <w:r w:rsidR="00703E5E" w:rsidRPr="00703E5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03E5E">
        <w:rPr>
          <w:rFonts w:ascii="TH SarabunPSK" w:hAnsi="TH SarabunPSK" w:cs="TH SarabunPSK"/>
          <w:sz w:val="32"/>
          <w:szCs w:val="32"/>
        </w:rPr>
        <w:t>(Omnidirectional</w:t>
      </w:r>
      <w:r w:rsidR="00703E5E" w:rsidRPr="00703E5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03E5E" w:rsidRPr="00703E5E">
        <w:rPr>
          <w:rFonts w:ascii="TH SarabunPSK" w:hAnsi="TH SarabunPSK" w:cs="TH SarabunPSK"/>
          <w:sz w:val="32"/>
          <w:szCs w:val="32"/>
        </w:rPr>
        <w:t>radiation pattern</w:t>
      </w:r>
      <w:r w:rsidRPr="00703E5E">
        <w:rPr>
          <w:rFonts w:ascii="TH SarabunPSK" w:hAnsi="TH SarabunPSK" w:cs="TH SarabunPSK"/>
          <w:sz w:val="32"/>
          <w:szCs w:val="32"/>
        </w:rPr>
        <w:t xml:space="preserve">) </w:t>
      </w:r>
      <w:r w:rsidR="00703E5E" w:rsidRPr="00703E5E">
        <w:rPr>
          <w:rFonts w:ascii="TH SarabunPSK" w:hAnsi="TH SarabunPSK" w:cs="TH SarabunPSK" w:hint="cs"/>
          <w:sz w:val="32"/>
          <w:szCs w:val="32"/>
          <w:cs/>
        </w:rPr>
        <w:t>เป็นแบบรูปที่</w:t>
      </w:r>
      <w:r w:rsidR="00873EA4" w:rsidRPr="00703E5E">
        <w:rPr>
          <w:rFonts w:ascii="TH SarabunPSK" w:hAnsi="TH SarabunPSK" w:cs="TH SarabunPSK"/>
          <w:sz w:val="32"/>
          <w:szCs w:val="32"/>
          <w:cs/>
        </w:rPr>
        <w:t>มีคุณสมบัติของ</w:t>
      </w:r>
      <w:r w:rsidR="00703E5E" w:rsidRPr="00703E5E">
        <w:rPr>
          <w:rFonts w:ascii="TH SarabunPSK" w:hAnsi="TH SarabunPSK" w:cs="TH SarabunPSK"/>
          <w:sz w:val="32"/>
          <w:szCs w:val="32"/>
          <w:cs/>
        </w:rPr>
        <w:t>การแผ่</w:t>
      </w:r>
      <w:r w:rsidR="00703E5E" w:rsidRPr="00703E5E">
        <w:rPr>
          <w:rFonts w:ascii="TH SarabunPSK" w:hAnsi="TH SarabunPSK" w:cs="TH SarabunPSK" w:hint="cs"/>
          <w:sz w:val="32"/>
          <w:szCs w:val="32"/>
          <w:cs/>
        </w:rPr>
        <w:t>กระจาย</w:t>
      </w:r>
      <w:r w:rsidR="00703E5E" w:rsidRPr="00703E5E">
        <w:rPr>
          <w:rFonts w:ascii="TH SarabunPSK" w:hAnsi="TH SarabunPSK" w:cs="TH SarabunPSK"/>
          <w:sz w:val="32"/>
          <w:szCs w:val="32"/>
          <w:cs/>
        </w:rPr>
        <w:t>พลังงานออกไปรอบตัวในระนาบใดระนาบหนึ่ง ส่วนระนาบอื่นที่ตั้งฉากกันจะมีการแผ่พลังงานแบบมีทิศทาง</w:t>
      </w:r>
      <w:r w:rsidRPr="00703E5E">
        <w:rPr>
          <w:rFonts w:ascii="TH SarabunPSK" w:hAnsi="TH SarabunPSK" w:cs="TH SarabunPSK"/>
          <w:sz w:val="32"/>
          <w:szCs w:val="32"/>
        </w:rPr>
        <w:t xml:space="preserve"> </w:t>
      </w:r>
    </w:p>
    <w:p w14:paraId="5ACA58EE" w14:textId="5C32D010" w:rsidR="00F50C87" w:rsidRPr="00703E5E" w:rsidRDefault="00703E5E" w:rsidP="001F5E80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703E5E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6CC2050" wp14:editId="1DD4A78F">
            <wp:extent cx="1437005" cy="1274942"/>
            <wp:effectExtent l="0" t="0" r="0" b="1905"/>
            <wp:docPr id="48" name="Picture 10" descr="https://fbcdn-sphotos-h-a.akamaihd.net/hphotos-ak-prn2/v/7253_505257176260283_45507850_n.jpg?oh=aa87defebb3e424eaa0d65165f1002a5&amp;oe=52DAE740&amp;__gda__=1390076889_6bf45137cb8e615b0eb1b2d6e9ec0f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fbcdn-sphotos-h-a.akamaihd.net/hphotos-ak-prn2/v/7253_505257176260283_45507850_n.jpg?oh=aa87defebb3e424eaa0d65165f1002a5&amp;oe=52DAE740&amp;__gda__=1390076889_6bf45137cb8e615b0eb1b2d6e9ec0f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42" t="39278" r="45461" b="33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531" cy="1278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="001F5E80">
        <w:rPr>
          <w:rFonts w:ascii="TH SarabunPSK" w:hAnsi="TH SarabunPSK" w:cs="TH SarabunPSK" w:hint="cs"/>
          <w:noProof/>
          <w:sz w:val="32"/>
          <w:szCs w:val="32"/>
          <w:cs/>
        </w:rPr>
        <w:t xml:space="preserve">         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="001F5E80" w:rsidRPr="00703E5E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3A5F527" wp14:editId="38F5E75A">
            <wp:extent cx="1132840" cy="1679577"/>
            <wp:effectExtent l="0" t="0" r="0" b="0"/>
            <wp:docPr id="49" name="Picture 7" descr="https://fbcdn-sphotos-h-a.akamaihd.net/hphotos-ak-prn2/v/7253_505257176260283_45507850_n.jpg?oh=aa87defebb3e424eaa0d65165f1002a5&amp;oe=52DAE740&amp;__gda__=1390076889_6bf45137cb8e615b0eb1b2d6e9ec0f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fbcdn-sphotos-h-a.akamaihd.net/hphotos-ak-prn2/v/7253_505257176260283_45507850_n.jpg?oh=aa87defebb3e424eaa0d65165f1002a5&amp;oe=52DAE740&amp;__gda__=1390076889_6bf45137cb8e615b0eb1b2d6e9ec0f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88" t="38339" r="74223" b="32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950" cy="1681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F5E80">
        <w:rPr>
          <w:rFonts w:ascii="TH SarabunPSK" w:hAnsi="TH SarabunPSK" w:cs="TH SarabunPSK" w:hint="cs"/>
          <w:noProof/>
          <w:sz w:val="32"/>
          <w:szCs w:val="32"/>
          <w:cs/>
        </w:rPr>
        <w:t xml:space="preserve">            </w:t>
      </w:r>
      <w:r w:rsidR="00F50C87" w:rsidRPr="00703E5E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1B2560F" wp14:editId="1EC1BC04">
            <wp:extent cx="1719564" cy="1088390"/>
            <wp:effectExtent l="0" t="0" r="0" b="0"/>
            <wp:docPr id="50" name="Picture 13" descr="https://fbcdn-sphotos-h-a.akamaihd.net/hphotos-ak-prn2/v/7253_505257176260283_45507850_n.jpg?oh=aa87defebb3e424eaa0d65165f1002a5&amp;oe=52DAE740&amp;__gda__=1390076889_6bf45137cb8e615b0eb1b2d6e9ec0f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fbcdn-sphotos-h-a.akamaihd.net/hphotos-ak-prn2/v/7253_505257176260283_45507850_n.jpg?oh=aa87defebb3e424eaa0d65165f1002a5&amp;oe=52DAE740&amp;__gda__=1390076889_6bf45137cb8e615b0eb1b2d6e9ec0f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21" t="41446" r="7176" b="315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438" cy="1090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C2769C" w14:textId="5B70237D" w:rsidR="00F50C87" w:rsidRPr="00703E5E" w:rsidRDefault="001F5E80" w:rsidP="004F6E3B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แบบรูปไอโซทรอปิก                 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ข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แบบรูปชี้ทิศทาง        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ค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แบบรูปรอบทิศทางในระนาบเดี่ยว</w:t>
      </w:r>
    </w:p>
    <w:p w14:paraId="751CB1E9" w14:textId="20B787DA" w:rsidR="00703E5E" w:rsidRPr="00504717" w:rsidRDefault="00504717" w:rsidP="00504717">
      <w:pPr>
        <w:tabs>
          <w:tab w:val="left" w:pos="645"/>
          <w:tab w:val="left" w:pos="720"/>
        </w:tabs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 </w:t>
      </w:r>
      <w:r w:rsidRPr="00504717">
        <w:rPr>
          <w:rFonts w:ascii="TH SarabunPSK" w:hAnsi="TH SarabunPSK" w:cs="TH SarabunPSK" w:hint="cs"/>
          <w:sz w:val="32"/>
          <w:szCs w:val="32"/>
          <w:cs/>
        </w:rPr>
        <w:t>แบบรูปการแผ่กระจายพลังงานแบบต่าง ๆ</w:t>
      </w:r>
    </w:p>
    <w:p w14:paraId="02146107" w14:textId="2C6649C3" w:rsidR="00792E3C" w:rsidRDefault="00792E3C" w:rsidP="00F50C87">
      <w:pPr>
        <w:tabs>
          <w:tab w:val="left" w:pos="645"/>
          <w:tab w:val="left" w:pos="72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6B287AFB" w14:textId="77777777" w:rsidR="007A538B" w:rsidRDefault="007A538B" w:rsidP="00F50C87">
      <w:pPr>
        <w:tabs>
          <w:tab w:val="left" w:pos="645"/>
          <w:tab w:val="left" w:pos="72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024CF17A" w14:textId="414B6D5A" w:rsidR="00F50C87" w:rsidRPr="001351D1" w:rsidRDefault="00F50C87" w:rsidP="00F50C87">
      <w:pPr>
        <w:tabs>
          <w:tab w:val="left" w:pos="645"/>
          <w:tab w:val="left" w:pos="72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1351D1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ระยะที่เหมาะสมในการวัดทดสอบสายอากาศ</w:t>
      </w:r>
    </w:p>
    <w:p w14:paraId="5CD88EA4" w14:textId="77777777" w:rsidR="00F50C87" w:rsidRPr="001351D1" w:rsidRDefault="00F50C87" w:rsidP="00F50C87">
      <w:pPr>
        <w:tabs>
          <w:tab w:val="left" w:pos="360"/>
          <w:tab w:val="left" w:pos="645"/>
          <w:tab w:val="left" w:pos="720"/>
        </w:tabs>
        <w:rPr>
          <w:rFonts w:ascii="TH SarabunPSK" w:hAnsi="TH SarabunPSK" w:cs="TH SarabunPSK"/>
          <w:sz w:val="32"/>
          <w:szCs w:val="32"/>
        </w:rPr>
      </w:pPr>
    </w:p>
    <w:p w14:paraId="7AE501B1" w14:textId="77777777" w:rsidR="00F50C87" w:rsidRPr="001351D1" w:rsidRDefault="00F50C87" w:rsidP="00F50C87">
      <w:pPr>
        <w:tabs>
          <w:tab w:val="left" w:pos="360"/>
          <w:tab w:val="left" w:pos="645"/>
          <w:tab w:val="left" w:pos="720"/>
        </w:tabs>
        <w:rPr>
          <w:rFonts w:ascii="TH SarabunPSK" w:hAnsi="TH SarabunPSK" w:cs="TH SarabunPSK"/>
          <w:sz w:val="32"/>
          <w:szCs w:val="32"/>
        </w:rPr>
      </w:pPr>
      <w:r w:rsidRPr="001351D1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576320" behindDoc="0" locked="0" layoutInCell="1" allowOverlap="1" wp14:anchorId="4FEE2732" wp14:editId="7E627A28">
            <wp:simplePos x="0" y="0"/>
            <wp:positionH relativeFrom="column">
              <wp:posOffset>1443355</wp:posOffset>
            </wp:positionH>
            <wp:positionV relativeFrom="paragraph">
              <wp:posOffset>8255</wp:posOffset>
            </wp:positionV>
            <wp:extent cx="2994025" cy="1725295"/>
            <wp:effectExtent l="19050" t="0" r="0" b="0"/>
            <wp:wrapSquare wrapText="bothSides"/>
            <wp:docPr id="3" name="Picture 14" descr="C:\Users\UOK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OK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025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351D1">
        <w:rPr>
          <w:rFonts w:ascii="TH SarabunPSK" w:hAnsi="TH SarabunPSK" w:cs="TH SarabunPSK"/>
          <w:sz w:val="32"/>
          <w:szCs w:val="32"/>
          <w:cs/>
        </w:rPr>
        <w:tab/>
      </w:r>
      <w:r w:rsidRPr="001351D1">
        <w:rPr>
          <w:rFonts w:ascii="TH SarabunPSK" w:hAnsi="TH SarabunPSK" w:cs="TH SarabunPSK"/>
          <w:sz w:val="32"/>
          <w:szCs w:val="32"/>
          <w:cs/>
        </w:rPr>
        <w:tab/>
      </w:r>
      <w:r w:rsidRPr="001351D1">
        <w:rPr>
          <w:rFonts w:ascii="TH SarabunPSK" w:hAnsi="TH SarabunPSK" w:cs="TH SarabunPSK"/>
          <w:sz w:val="32"/>
          <w:szCs w:val="32"/>
          <w:cs/>
        </w:rPr>
        <w:tab/>
      </w:r>
      <w:r w:rsidRPr="001351D1">
        <w:rPr>
          <w:rFonts w:ascii="TH SarabunPSK" w:hAnsi="TH SarabunPSK" w:cs="TH SarabunPSK"/>
          <w:sz w:val="32"/>
          <w:szCs w:val="32"/>
          <w:cs/>
        </w:rPr>
        <w:tab/>
      </w:r>
    </w:p>
    <w:p w14:paraId="3E7EEB85" w14:textId="77777777" w:rsidR="00F50C87" w:rsidRPr="001351D1" w:rsidRDefault="00F50C87" w:rsidP="00F50C87">
      <w:pPr>
        <w:tabs>
          <w:tab w:val="left" w:pos="645"/>
          <w:tab w:val="left" w:pos="72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61E2FD9" w14:textId="77777777" w:rsidR="00F50C87" w:rsidRPr="001351D1" w:rsidRDefault="00F50C87" w:rsidP="00F50C87">
      <w:pPr>
        <w:tabs>
          <w:tab w:val="left" w:pos="645"/>
          <w:tab w:val="left" w:pos="720"/>
        </w:tabs>
        <w:rPr>
          <w:rFonts w:ascii="TH SarabunPSK" w:hAnsi="TH SarabunPSK" w:cs="TH SarabunPSK"/>
          <w:sz w:val="32"/>
          <w:szCs w:val="32"/>
        </w:rPr>
      </w:pPr>
    </w:p>
    <w:p w14:paraId="6F1E6C33" w14:textId="77777777" w:rsidR="00F50C87" w:rsidRPr="001351D1" w:rsidRDefault="00F50C87" w:rsidP="00F50C87">
      <w:pPr>
        <w:tabs>
          <w:tab w:val="left" w:pos="645"/>
          <w:tab w:val="left" w:pos="720"/>
        </w:tabs>
        <w:rPr>
          <w:rFonts w:ascii="TH SarabunPSK" w:hAnsi="TH SarabunPSK" w:cs="TH SarabunPSK"/>
          <w:sz w:val="32"/>
          <w:szCs w:val="32"/>
        </w:rPr>
      </w:pPr>
    </w:p>
    <w:p w14:paraId="7D29CE98" w14:textId="77777777" w:rsidR="00F50C87" w:rsidRPr="001351D1" w:rsidRDefault="00F50C87" w:rsidP="00F50C87">
      <w:pPr>
        <w:tabs>
          <w:tab w:val="left" w:pos="645"/>
          <w:tab w:val="left" w:pos="720"/>
        </w:tabs>
        <w:rPr>
          <w:rFonts w:ascii="TH SarabunPSK" w:hAnsi="TH SarabunPSK" w:cs="TH SarabunPSK"/>
          <w:sz w:val="32"/>
          <w:szCs w:val="32"/>
        </w:rPr>
      </w:pPr>
      <w:r w:rsidRPr="001351D1">
        <w:rPr>
          <w:rFonts w:ascii="TH SarabunPSK" w:hAnsi="TH SarabunPSK" w:cs="TH SarabunPSK"/>
          <w:sz w:val="32"/>
          <w:szCs w:val="32"/>
          <w:cs/>
        </w:rPr>
        <w:t xml:space="preserve">                                     </w:t>
      </w:r>
    </w:p>
    <w:p w14:paraId="47E796FA" w14:textId="77777777" w:rsidR="00F50C87" w:rsidRPr="001351D1" w:rsidRDefault="00F50C87" w:rsidP="00F50C87">
      <w:pPr>
        <w:tabs>
          <w:tab w:val="left" w:pos="645"/>
          <w:tab w:val="left" w:pos="720"/>
        </w:tabs>
        <w:rPr>
          <w:rFonts w:ascii="TH SarabunPSK" w:hAnsi="TH SarabunPSK" w:cs="TH SarabunPSK"/>
          <w:sz w:val="32"/>
          <w:szCs w:val="32"/>
        </w:rPr>
      </w:pPr>
    </w:p>
    <w:p w14:paraId="1A97D51B" w14:textId="77777777" w:rsidR="00F50C87" w:rsidRPr="001351D1" w:rsidRDefault="00F50C87" w:rsidP="00F50C87">
      <w:pPr>
        <w:tabs>
          <w:tab w:val="left" w:pos="645"/>
          <w:tab w:val="left" w:pos="720"/>
        </w:tabs>
        <w:rPr>
          <w:rFonts w:ascii="TH SarabunPSK" w:hAnsi="TH SarabunPSK" w:cs="TH SarabunPSK"/>
          <w:sz w:val="32"/>
          <w:szCs w:val="32"/>
        </w:rPr>
      </w:pPr>
    </w:p>
    <w:p w14:paraId="4DD72FF2" w14:textId="5E132FAA" w:rsidR="00F50C87" w:rsidRPr="001351D1" w:rsidRDefault="00F50C87" w:rsidP="00F50C87">
      <w:pPr>
        <w:tabs>
          <w:tab w:val="left" w:pos="645"/>
          <w:tab w:val="left" w:pos="720"/>
        </w:tabs>
        <w:rPr>
          <w:rFonts w:ascii="TH SarabunPSK" w:hAnsi="TH SarabunPSK" w:cs="TH SarabunPSK"/>
          <w:sz w:val="32"/>
          <w:szCs w:val="32"/>
          <w:cs/>
        </w:rPr>
      </w:pPr>
      <w:r w:rsidRPr="001351D1">
        <w:rPr>
          <w:rFonts w:ascii="TH SarabunPSK" w:hAnsi="TH SarabunPSK" w:cs="TH SarabunPSK"/>
          <w:sz w:val="32"/>
          <w:szCs w:val="32"/>
          <w:cs/>
        </w:rPr>
        <w:t xml:space="preserve">                                        </w:t>
      </w:r>
      <w:r w:rsidR="000D0400" w:rsidRPr="000D040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="000D0400" w:rsidRPr="000D0400">
        <w:rPr>
          <w:rFonts w:ascii="TH SarabunPSK" w:hAnsi="TH SarabunPSK" w:cs="TH SarabunPSK"/>
          <w:b/>
          <w:bCs/>
          <w:sz w:val="32"/>
          <w:szCs w:val="32"/>
        </w:rPr>
        <w:t>2</w:t>
      </w:r>
      <w:r w:rsidR="000D0400">
        <w:rPr>
          <w:rFonts w:ascii="TH SarabunPSK" w:hAnsi="TH SarabunPSK" w:cs="TH SarabunPSK"/>
          <w:sz w:val="32"/>
          <w:szCs w:val="32"/>
        </w:rPr>
        <w:t xml:space="preserve"> </w:t>
      </w:r>
      <w:r w:rsidRPr="001351D1">
        <w:rPr>
          <w:rFonts w:ascii="TH SarabunPSK" w:hAnsi="TH SarabunPSK" w:cs="TH SarabunPSK"/>
          <w:sz w:val="32"/>
          <w:szCs w:val="32"/>
          <w:cs/>
        </w:rPr>
        <w:t>ระยะห่างและความสูงระหว่างสายอากาศรับและส่ง</w:t>
      </w:r>
    </w:p>
    <w:p w14:paraId="53572729" w14:textId="77777777" w:rsidR="00F50C87" w:rsidRPr="001351D1" w:rsidRDefault="00F50C87" w:rsidP="00F50C87">
      <w:pPr>
        <w:tabs>
          <w:tab w:val="left" w:pos="360"/>
          <w:tab w:val="left" w:pos="645"/>
          <w:tab w:val="left" w:pos="720"/>
        </w:tabs>
        <w:rPr>
          <w:rFonts w:ascii="TH SarabunPSK" w:hAnsi="TH SarabunPSK" w:cs="TH SarabunPSK"/>
          <w:sz w:val="32"/>
          <w:szCs w:val="32"/>
        </w:rPr>
      </w:pPr>
    </w:p>
    <w:p w14:paraId="6A5F6738" w14:textId="7C67D2A1" w:rsidR="00AC36CA" w:rsidRDefault="00F50C87" w:rsidP="00F50C87">
      <w:pPr>
        <w:tabs>
          <w:tab w:val="left" w:pos="720"/>
          <w:tab w:val="left" w:pos="900"/>
        </w:tabs>
        <w:jc w:val="thaiDistribute"/>
        <w:rPr>
          <w:rFonts w:ascii="TH SarabunPSK" w:hAnsi="TH SarabunPSK" w:cs="TH SarabunPSK"/>
          <w:sz w:val="32"/>
          <w:szCs w:val="32"/>
        </w:rPr>
      </w:pPr>
      <w:bookmarkStart w:id="1" w:name="_Hlk97660783"/>
      <w:r w:rsidRPr="001351D1"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   </w:t>
      </w:r>
      <w:r w:rsidRPr="001351D1">
        <w:rPr>
          <w:rFonts w:ascii="TH SarabunPSK" w:hAnsi="TH SarabunPSK" w:cs="TH SarabunPSK"/>
          <w:sz w:val="32"/>
          <w:szCs w:val="32"/>
          <w:cs/>
        </w:rPr>
        <w:t>ในการวัด</w:t>
      </w:r>
      <w:r w:rsidR="003B5BAA">
        <w:rPr>
          <w:rFonts w:ascii="TH SarabunPSK" w:hAnsi="TH SarabunPSK" w:cs="TH SarabunPSK" w:hint="cs"/>
          <w:sz w:val="32"/>
          <w:szCs w:val="32"/>
          <w:cs/>
        </w:rPr>
        <w:t>ทดสอบแบบรูปการแผ่กระจายพลังงานของสายอากาศในทางปฏิบัติจะวัดในย่านสนามระยะไกล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B5BAA">
        <w:rPr>
          <w:rFonts w:ascii="TH SarabunPSK" w:hAnsi="TH SarabunPSK" w:cs="TH SarabunPSK"/>
          <w:sz w:val="32"/>
          <w:szCs w:val="32"/>
        </w:rPr>
        <w:t>(</w:t>
      </w:r>
      <w:r w:rsidRPr="001351D1">
        <w:rPr>
          <w:rFonts w:ascii="TH SarabunPSK" w:hAnsi="TH SarabunPSK" w:cs="TH SarabunPSK"/>
          <w:sz w:val="32"/>
          <w:szCs w:val="32"/>
        </w:rPr>
        <w:t>Far-field region</w:t>
      </w:r>
      <w:r w:rsidR="003B5BAA">
        <w:rPr>
          <w:rFonts w:ascii="TH SarabunPSK" w:hAnsi="TH SarabunPSK" w:cs="TH SarabunPSK"/>
          <w:sz w:val="32"/>
          <w:szCs w:val="32"/>
        </w:rPr>
        <w:t>)</w:t>
      </w:r>
      <w:r w:rsidRPr="001351D1">
        <w:rPr>
          <w:rFonts w:ascii="TH SarabunPSK" w:hAnsi="TH SarabunPSK" w:cs="TH SarabunPSK"/>
          <w:sz w:val="32"/>
          <w:szCs w:val="32"/>
        </w:rPr>
        <w:t xml:space="preserve"> </w:t>
      </w:r>
      <w:r w:rsidRPr="001351D1">
        <w:rPr>
          <w:rFonts w:ascii="TH SarabunPSK" w:hAnsi="TH SarabunPSK" w:cs="TH SarabunPSK"/>
          <w:sz w:val="32"/>
          <w:szCs w:val="32"/>
          <w:cs/>
        </w:rPr>
        <w:t>โดย</w:t>
      </w:r>
      <w:r w:rsidR="003B5BAA">
        <w:rPr>
          <w:rFonts w:ascii="TH SarabunPSK" w:hAnsi="TH SarabunPSK" w:cs="TH SarabunPSK" w:hint="cs"/>
          <w:sz w:val="32"/>
          <w:szCs w:val="32"/>
          <w:cs/>
        </w:rPr>
        <w:t>ระยะห่างระหว่างสายอากาศส่งและสายอากาศรับที่ต้องการวัดทดสอบแบบรูปการแผ่</w:t>
      </w:r>
      <w:r w:rsidR="005D0ED5">
        <w:rPr>
          <w:rFonts w:ascii="TH SarabunPSK" w:hAnsi="TH SarabunPSK" w:cs="TH SarabunPSK" w:hint="cs"/>
          <w:sz w:val="32"/>
          <w:szCs w:val="32"/>
          <w:cs/>
        </w:rPr>
        <w:t>กระจาย</w:t>
      </w:r>
      <w:r w:rsidR="003B5BAA">
        <w:rPr>
          <w:rFonts w:ascii="TH SarabunPSK" w:hAnsi="TH SarabunPSK" w:cs="TH SarabunPSK" w:hint="cs"/>
          <w:sz w:val="32"/>
          <w:szCs w:val="32"/>
          <w:cs/>
        </w:rPr>
        <w:t>พลังงานสามารถหาได้คือ</w:t>
      </w:r>
    </w:p>
    <w:p w14:paraId="2790BB25" w14:textId="77777777" w:rsidR="00F91D01" w:rsidRDefault="00F91D01" w:rsidP="00F50C87">
      <w:pPr>
        <w:tabs>
          <w:tab w:val="left" w:pos="720"/>
          <w:tab w:val="left" w:pos="90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6125F68" w14:textId="0A38CC86" w:rsidR="00F50C87" w:rsidRPr="001351D1" w:rsidRDefault="00F91D01" w:rsidP="00F91D01">
      <w:pPr>
        <w:tabs>
          <w:tab w:val="left" w:pos="720"/>
          <w:tab w:val="left" w:pos="90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                                           </w:t>
      </w:r>
      <w:r w:rsidRPr="00F91D01">
        <w:rPr>
          <w:rFonts w:ascii="TH SarabunPSK" w:hAnsi="TH SarabunPSK" w:cs="TH SarabunPSK"/>
          <w:position w:val="-24"/>
          <w:sz w:val="32"/>
          <w:szCs w:val="32"/>
          <w:cs/>
        </w:rPr>
        <w:object w:dxaOrig="999" w:dyaOrig="680" w14:anchorId="1DB4F29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.8pt;height:34.2pt" o:ole="">
            <v:imagedata r:id="rId10" o:title=""/>
          </v:shape>
          <o:OLEObject Type="Embed" ProgID="Equation.DSMT4" ShapeID="_x0000_i1025" DrawAspect="Content" ObjectID="_1742678461" r:id="rId11"/>
        </w:objec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35F9B" w:rsidRPr="001351D1">
        <w:rPr>
          <w:rFonts w:ascii="TH SarabunPSK" w:hAnsi="TH SarabunPSK" w:cs="TH SarabunPSK"/>
          <w:sz w:val="32"/>
          <w:szCs w:val="32"/>
        </w:rPr>
        <w:t>(1)</w:t>
      </w:r>
    </w:p>
    <w:p w14:paraId="29E2DD6B" w14:textId="77777777" w:rsidR="00F50C87" w:rsidRPr="001351D1" w:rsidRDefault="00F50C87" w:rsidP="00F50C87">
      <w:pPr>
        <w:tabs>
          <w:tab w:val="left" w:pos="645"/>
          <w:tab w:val="left" w:pos="72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F551407" w14:textId="176F8507" w:rsidR="00F50C87" w:rsidRPr="001351D1" w:rsidRDefault="00F91D01" w:rsidP="00F91D01">
      <w:pPr>
        <w:tabs>
          <w:tab w:val="left" w:pos="709"/>
          <w:tab w:val="left" w:pos="113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โดยที่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F91D01">
        <w:rPr>
          <w:rFonts w:ascii="TH SarabunPSK" w:hAnsi="TH SarabunPSK" w:cs="TH SarabunPSK"/>
          <w:position w:val="-4"/>
          <w:sz w:val="32"/>
          <w:szCs w:val="32"/>
          <w:cs/>
        </w:rPr>
        <w:object w:dxaOrig="260" w:dyaOrig="260" w14:anchorId="6802D7C2">
          <v:shape id="_x0000_i1026" type="#_x0000_t75" style="width:13.2pt;height:13.2pt" o:ole="">
            <v:imagedata r:id="rId12" o:title=""/>
          </v:shape>
          <o:OLEObject Type="Embed" ProgID="Equation.DSMT4" ShapeID="_x0000_i1026" DrawAspect="Content" ObjectID="_1742678462" r:id="rId13"/>
        </w:objec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F50C87" w:rsidRPr="001351D1">
        <w:rPr>
          <w:rFonts w:ascii="TH SarabunPSK" w:hAnsi="TH SarabunPSK" w:cs="TH SarabunPSK"/>
          <w:sz w:val="32"/>
          <w:szCs w:val="32"/>
          <w:cs/>
        </w:rPr>
        <w:t>คือ ความกว้างสูงสุดของสายอากาศ</w:t>
      </w:r>
      <w:r w:rsidR="00F50C87" w:rsidRPr="001351D1"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>เมตร</w:t>
      </w:r>
      <w:r w:rsidR="00F50C87" w:rsidRPr="001351D1">
        <w:rPr>
          <w:rFonts w:ascii="TH SarabunPSK" w:hAnsi="TH SarabunPSK" w:cs="TH SarabunPSK"/>
          <w:sz w:val="32"/>
          <w:szCs w:val="32"/>
        </w:rPr>
        <w:t>)</w:t>
      </w:r>
    </w:p>
    <w:p w14:paraId="7DEE5FA7" w14:textId="5B8CC2BE" w:rsidR="00F50C87" w:rsidRPr="001351D1" w:rsidRDefault="00F91D01" w:rsidP="00F91D01">
      <w:pPr>
        <w:tabs>
          <w:tab w:val="left" w:pos="709"/>
          <w:tab w:val="left" w:pos="113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91D01">
        <w:rPr>
          <w:rFonts w:ascii="TH SarabunPSK" w:hAnsi="TH SarabunPSK" w:cs="TH SarabunPSK"/>
          <w:position w:val="-6"/>
          <w:sz w:val="32"/>
          <w:szCs w:val="32"/>
          <w:cs/>
        </w:rPr>
        <w:object w:dxaOrig="200" w:dyaOrig="279" w14:anchorId="0ECFC781">
          <v:shape id="_x0000_i1027" type="#_x0000_t75" style="width:10.2pt;height:13.8pt" o:ole="">
            <v:imagedata r:id="rId14" o:title=""/>
          </v:shape>
          <o:OLEObject Type="Embed" ProgID="Equation.DSMT4" ShapeID="_x0000_i1027" DrawAspect="Content" ObjectID="_1742678463" r:id="rId15"/>
        </w:objec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F50C87" w:rsidRPr="001351D1">
        <w:rPr>
          <w:rFonts w:ascii="TH SarabunPSK" w:hAnsi="TH SarabunPSK" w:cs="TH SarabunPSK"/>
          <w:sz w:val="32"/>
          <w:szCs w:val="32"/>
          <w:cs/>
        </w:rPr>
        <w:t>คือ ความยาวคลื่น</w:t>
      </w:r>
      <w:r>
        <w:rPr>
          <w:rFonts w:ascii="TH SarabunPSK" w:hAnsi="TH SarabunPSK" w:cs="TH SarabunPSK" w:hint="cs"/>
          <w:sz w:val="32"/>
          <w:szCs w:val="32"/>
          <w:cs/>
        </w:rPr>
        <w:t>ที่ความถี่ที่ต้องการวัดทดสอบ</w:t>
      </w:r>
      <w:r w:rsidR="00F50C87" w:rsidRPr="001351D1"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>เมตร</w:t>
      </w:r>
      <w:r w:rsidR="00F50C87" w:rsidRPr="001351D1">
        <w:rPr>
          <w:rFonts w:ascii="TH SarabunPSK" w:hAnsi="TH SarabunPSK" w:cs="TH SarabunPSK"/>
          <w:sz w:val="32"/>
          <w:szCs w:val="32"/>
        </w:rPr>
        <w:t>)</w:t>
      </w:r>
    </w:p>
    <w:p w14:paraId="3CD88779" w14:textId="77777777" w:rsidR="00F50C87" w:rsidRPr="001351D1" w:rsidRDefault="00F50C87" w:rsidP="00F50C87">
      <w:pPr>
        <w:tabs>
          <w:tab w:val="left" w:pos="645"/>
          <w:tab w:val="left" w:pos="720"/>
        </w:tabs>
        <w:rPr>
          <w:rFonts w:ascii="TH SarabunPSK" w:hAnsi="TH SarabunPSK" w:cs="TH SarabunPSK"/>
          <w:sz w:val="32"/>
          <w:szCs w:val="32"/>
        </w:rPr>
      </w:pPr>
    </w:p>
    <w:p w14:paraId="59D205E5" w14:textId="49F400E1" w:rsidR="00F50C87" w:rsidRDefault="005D0ED5" w:rsidP="00F50C87">
      <w:pPr>
        <w:tabs>
          <w:tab w:val="left" w:pos="645"/>
          <w:tab w:val="left" w:pos="7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นอกจากนี้</w:t>
      </w:r>
      <w:r w:rsidR="00F50C87" w:rsidRPr="001351D1">
        <w:rPr>
          <w:rFonts w:ascii="TH SarabunPSK" w:hAnsi="TH SarabunPSK" w:cs="TH SarabunPSK"/>
          <w:sz w:val="32"/>
          <w:szCs w:val="32"/>
          <w:cs/>
        </w:rPr>
        <w:t xml:space="preserve">ความสูงของสายอากาศทั้งตัวรับและตัวส่ง ต้องมีความสูงไม่น้อยกว่าระยะ </w:t>
      </w:r>
      <w:r w:rsidR="00BB7708" w:rsidRPr="001351D1">
        <w:rPr>
          <w:rFonts w:ascii="TH SarabunPSK" w:hAnsi="TH SarabunPSK" w:cs="TH SarabunPSK"/>
          <w:position w:val="-4"/>
          <w:sz w:val="32"/>
          <w:szCs w:val="32"/>
        </w:rPr>
        <w:object w:dxaOrig="279" w:dyaOrig="300" w14:anchorId="3A2F5690">
          <v:shape id="_x0000_i1028" type="#_x0000_t75" style="width:14.4pt;height:15pt" o:ole="">
            <v:imagedata r:id="rId16" o:title=""/>
          </v:shape>
          <o:OLEObject Type="Embed" ProgID="Equation.3" ShapeID="_x0000_i1028" DrawAspect="Content" ObjectID="_1742678464" r:id="rId17"/>
        </w:object>
      </w:r>
      <w:r w:rsidR="00BB7708" w:rsidRPr="001351D1">
        <w:rPr>
          <w:rFonts w:ascii="TH SarabunPSK" w:hAnsi="TH SarabunPSK" w:cs="TH SarabunPSK"/>
          <w:sz w:val="32"/>
          <w:szCs w:val="32"/>
        </w:rPr>
        <w:t xml:space="preserve"> </w:t>
      </w:r>
      <w:r w:rsidR="009639B9" w:rsidRPr="001351D1">
        <w:rPr>
          <w:rFonts w:ascii="TH SarabunPSK" w:hAnsi="TH SarabunPSK" w:cs="TH SarabunPSK"/>
          <w:sz w:val="32"/>
          <w:szCs w:val="32"/>
        </w:rPr>
        <w:t>Fresne</w:t>
      </w:r>
      <w:r w:rsidR="00F50C87" w:rsidRPr="001351D1">
        <w:rPr>
          <w:rFonts w:ascii="TH SarabunPSK" w:hAnsi="TH SarabunPSK" w:cs="TH SarabunPSK"/>
          <w:sz w:val="32"/>
          <w:szCs w:val="32"/>
        </w:rPr>
        <w:t xml:space="preserve">l zone </w:t>
      </w:r>
      <w:r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30D2A19D" w14:textId="77777777" w:rsidR="005D0ED5" w:rsidRDefault="005D0ED5" w:rsidP="00F50C87">
      <w:pPr>
        <w:tabs>
          <w:tab w:val="left" w:pos="645"/>
          <w:tab w:val="left" w:pos="720"/>
        </w:tabs>
        <w:rPr>
          <w:rFonts w:ascii="TH SarabunPSK" w:hAnsi="TH SarabunPSK" w:cs="TH SarabunPSK"/>
          <w:sz w:val="32"/>
          <w:szCs w:val="32"/>
        </w:rPr>
      </w:pPr>
    </w:p>
    <w:p w14:paraId="522870B8" w14:textId="5BA0FC18" w:rsidR="005D0ED5" w:rsidRPr="001351D1" w:rsidRDefault="005D0ED5" w:rsidP="00F50C87">
      <w:pPr>
        <w:tabs>
          <w:tab w:val="left" w:pos="645"/>
          <w:tab w:val="left" w:pos="720"/>
        </w:tabs>
        <w:rPr>
          <w:rFonts w:ascii="TH SarabunPSK" w:hAnsi="TH SarabunPSK" w:cs="TH SarabunPSK"/>
          <w:sz w:val="32"/>
          <w:szCs w:val="32"/>
          <w:vertAlign w:val="superscript"/>
        </w:rPr>
      </w:pPr>
      <w:r>
        <w:rPr>
          <w:rFonts w:ascii="TH SarabunPSK" w:hAnsi="TH SarabunPSK" w:cs="TH SarabunPSK"/>
          <w:sz w:val="32"/>
          <w:szCs w:val="32"/>
        </w:rPr>
        <w:t xml:space="preserve">                                         </w:t>
      </w:r>
      <w:r w:rsidRPr="005D0ED5">
        <w:rPr>
          <w:rFonts w:ascii="TH SarabunPSK" w:hAnsi="TH SarabunPSK" w:cs="TH SarabunPSK"/>
          <w:position w:val="-28"/>
          <w:sz w:val="32"/>
          <w:szCs w:val="32"/>
          <w:cs/>
        </w:rPr>
        <w:object w:dxaOrig="2380" w:dyaOrig="700" w14:anchorId="0DC47545">
          <v:shape id="_x0000_i1029" type="#_x0000_t75" style="width:118.8pt;height:34.8pt" o:ole="">
            <v:imagedata r:id="rId18" o:title=""/>
          </v:shape>
          <o:OLEObject Type="Embed" ProgID="Equation.DSMT4" ShapeID="_x0000_i1029" DrawAspect="Content" ObjectID="_1742678465" r:id="rId19"/>
        </w:objec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351D1"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/>
          <w:sz w:val="32"/>
          <w:szCs w:val="32"/>
        </w:rPr>
        <w:t>2</w:t>
      </w:r>
      <w:r w:rsidRPr="001351D1">
        <w:rPr>
          <w:rFonts w:ascii="TH SarabunPSK" w:hAnsi="TH SarabunPSK" w:cs="TH SarabunPSK"/>
          <w:sz w:val="32"/>
          <w:szCs w:val="32"/>
        </w:rPr>
        <w:t>)</w:t>
      </w:r>
    </w:p>
    <w:p w14:paraId="4DA7885B" w14:textId="77777777" w:rsidR="00F50C87" w:rsidRPr="001351D1" w:rsidRDefault="00F50C87" w:rsidP="00F50C87">
      <w:pPr>
        <w:tabs>
          <w:tab w:val="left" w:pos="645"/>
          <w:tab w:val="left" w:pos="720"/>
        </w:tabs>
        <w:rPr>
          <w:rFonts w:ascii="TH SarabunPSK" w:hAnsi="TH SarabunPSK" w:cs="TH SarabunPSK"/>
          <w:sz w:val="32"/>
          <w:szCs w:val="32"/>
        </w:rPr>
      </w:pPr>
      <w:r w:rsidRPr="001351D1">
        <w:rPr>
          <w:rFonts w:ascii="TH SarabunPSK" w:hAnsi="TH SarabunPSK" w:cs="TH SarabunPSK"/>
          <w:sz w:val="32"/>
          <w:szCs w:val="32"/>
        </w:rPr>
        <w:tab/>
      </w:r>
    </w:p>
    <w:p w14:paraId="3B41D460" w14:textId="6E5C54A8" w:rsidR="005D0ED5" w:rsidRPr="001351D1" w:rsidRDefault="005D0ED5" w:rsidP="005D0ED5">
      <w:pPr>
        <w:tabs>
          <w:tab w:val="left" w:pos="709"/>
          <w:tab w:val="left" w:pos="113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โดยที่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5D0ED5">
        <w:rPr>
          <w:rFonts w:ascii="TH SarabunPSK" w:hAnsi="TH SarabunPSK" w:cs="TH SarabunPSK"/>
          <w:position w:val="-10"/>
          <w:sz w:val="32"/>
          <w:szCs w:val="32"/>
          <w:cs/>
        </w:rPr>
        <w:object w:dxaOrig="200" w:dyaOrig="320" w14:anchorId="5438A61A">
          <v:shape id="_x0000_i1030" type="#_x0000_t75" style="width:10.2pt;height:16.2pt" o:ole="">
            <v:imagedata r:id="rId20" o:title=""/>
          </v:shape>
          <o:OLEObject Type="Embed" ProgID="Equation.DSMT4" ShapeID="_x0000_i1030" DrawAspect="Content" ObjectID="_1742678466" r:id="rId21"/>
        </w:objec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ความถี่ที่ต้องการวัดทดสอบ </w:t>
      </w:r>
      <w:r>
        <w:rPr>
          <w:rFonts w:ascii="TH SarabunPSK" w:hAnsi="TH SarabunPSK" w:cs="TH SarabunPSK"/>
          <w:sz w:val="32"/>
          <w:szCs w:val="32"/>
        </w:rPr>
        <w:t>(GHz)</w:t>
      </w:r>
      <w:bookmarkEnd w:id="1"/>
    </w:p>
    <w:p w14:paraId="057DD6D2" w14:textId="77777777" w:rsidR="00F50C87" w:rsidRPr="001351D1" w:rsidRDefault="00F50C87" w:rsidP="00F50C8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9DE7050" w14:textId="6728906A" w:rsidR="00F50C87" w:rsidRPr="001351D1" w:rsidRDefault="00BB7708" w:rsidP="00F50C87">
      <w:pPr>
        <w:tabs>
          <w:tab w:val="left" w:pos="360"/>
          <w:tab w:val="left" w:pos="9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1351D1">
        <w:rPr>
          <w:rFonts w:ascii="TH SarabunPSK" w:hAnsi="TH SarabunPSK" w:cs="TH SarabunPSK"/>
          <w:b/>
          <w:bCs/>
          <w:sz w:val="32"/>
          <w:szCs w:val="32"/>
          <w:cs/>
        </w:rPr>
        <w:t>การวัดแบบรูป</w:t>
      </w:r>
      <w:r w:rsidR="00873EA4" w:rsidRPr="001351D1">
        <w:rPr>
          <w:rFonts w:ascii="TH SarabunPSK" w:hAnsi="TH SarabunPSK" w:cs="TH SarabunPSK"/>
          <w:b/>
          <w:bCs/>
          <w:sz w:val="32"/>
          <w:szCs w:val="32"/>
          <w:cs/>
        </w:rPr>
        <w:t>การแผ่กระจายพลัง</w:t>
      </w:r>
      <w:r w:rsidRPr="001351D1">
        <w:rPr>
          <w:rFonts w:ascii="TH SarabunPSK" w:hAnsi="TH SarabunPSK" w:cs="TH SarabunPSK"/>
          <w:b/>
          <w:bCs/>
          <w:sz w:val="32"/>
          <w:szCs w:val="32"/>
          <w:cs/>
        </w:rPr>
        <w:t>งาน</w:t>
      </w:r>
      <w:r w:rsidR="005D0ED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F50C87" w:rsidRPr="001351D1">
        <w:rPr>
          <w:rFonts w:ascii="TH SarabunPSK" w:hAnsi="TH SarabunPSK" w:cs="TH SarabunPSK"/>
          <w:b/>
          <w:bCs/>
          <w:sz w:val="32"/>
          <w:szCs w:val="32"/>
        </w:rPr>
        <w:t>(Radiation Pattern)</w:t>
      </w:r>
    </w:p>
    <w:p w14:paraId="15879511" w14:textId="314D362A" w:rsidR="00F50C87" w:rsidRPr="001351D1" w:rsidRDefault="00F50C87" w:rsidP="00F50C87">
      <w:pPr>
        <w:tabs>
          <w:tab w:val="left" w:pos="360"/>
          <w:tab w:val="left" w:pos="902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1351D1">
        <w:rPr>
          <w:rFonts w:ascii="TH SarabunPSK" w:hAnsi="TH SarabunPSK" w:cs="TH SarabunPSK"/>
          <w:sz w:val="32"/>
          <w:szCs w:val="32"/>
        </w:rPr>
        <w:tab/>
        <w:t xml:space="preserve">       </w:t>
      </w:r>
      <w:r w:rsidR="00BB7708" w:rsidRPr="001351D1">
        <w:rPr>
          <w:rFonts w:ascii="TH SarabunPSK" w:hAnsi="TH SarabunPSK" w:cs="TH SarabunPSK"/>
          <w:sz w:val="32"/>
          <w:szCs w:val="32"/>
          <w:cs/>
        </w:rPr>
        <w:t>การวัดแบบรูป</w:t>
      </w:r>
      <w:r w:rsidR="00873EA4" w:rsidRPr="001351D1">
        <w:rPr>
          <w:rFonts w:ascii="TH SarabunPSK" w:hAnsi="TH SarabunPSK" w:cs="TH SarabunPSK"/>
          <w:sz w:val="32"/>
          <w:szCs w:val="32"/>
          <w:cs/>
        </w:rPr>
        <w:t>การแผ่กระจายพลัง</w:t>
      </w:r>
      <w:r w:rsidRPr="001351D1">
        <w:rPr>
          <w:rFonts w:ascii="TH SarabunPSK" w:hAnsi="TH SarabunPSK" w:cs="TH SarabunPSK"/>
          <w:sz w:val="32"/>
          <w:szCs w:val="32"/>
          <w:cs/>
        </w:rPr>
        <w:t>งานของสายอากาศ</w:t>
      </w:r>
      <w:r w:rsidR="00743806">
        <w:rPr>
          <w:rFonts w:ascii="TH SarabunPSK" w:hAnsi="TH SarabunPSK" w:cs="TH SarabunPSK" w:hint="cs"/>
          <w:sz w:val="32"/>
          <w:szCs w:val="32"/>
          <w:cs/>
        </w:rPr>
        <w:t xml:space="preserve">ในระนาบ </w:t>
      </w:r>
      <w:r w:rsidR="00743806">
        <w:rPr>
          <w:rFonts w:ascii="TH SarabunPSK" w:hAnsi="TH SarabunPSK" w:cs="TH SarabunPSK"/>
          <w:sz w:val="32"/>
          <w:szCs w:val="32"/>
        </w:rPr>
        <w:t xml:space="preserve">2 </w:t>
      </w:r>
      <w:r w:rsidR="00743806">
        <w:rPr>
          <w:rFonts w:ascii="TH SarabunPSK" w:hAnsi="TH SarabunPSK" w:cs="TH SarabunPSK" w:hint="cs"/>
          <w:sz w:val="32"/>
          <w:szCs w:val="32"/>
          <w:cs/>
        </w:rPr>
        <w:t>มิติ จะ</w:t>
      </w:r>
      <w:r w:rsidRPr="001351D1">
        <w:rPr>
          <w:rFonts w:ascii="TH SarabunPSK" w:hAnsi="TH SarabunPSK" w:cs="TH SarabunPSK"/>
          <w:sz w:val="32"/>
          <w:szCs w:val="32"/>
          <w:cs/>
        </w:rPr>
        <w:t>ทำได้โดยการวัด</w:t>
      </w:r>
      <w:r w:rsidR="00743806">
        <w:rPr>
          <w:rFonts w:ascii="TH SarabunPSK" w:hAnsi="TH SarabunPSK" w:cs="TH SarabunPSK" w:hint="cs"/>
          <w:sz w:val="32"/>
          <w:szCs w:val="32"/>
          <w:cs/>
        </w:rPr>
        <w:t xml:space="preserve">ระนาบหลักที่ตั้งฉากกันสองระนาบ เช่น ระนาบสนามไฟฟ้า </w:t>
      </w:r>
      <w:r w:rsidR="00743806">
        <w:rPr>
          <w:rFonts w:ascii="TH SarabunPSK" w:hAnsi="TH SarabunPSK" w:cs="TH SarabunPSK"/>
          <w:sz w:val="32"/>
          <w:szCs w:val="32"/>
        </w:rPr>
        <w:t>(</w:t>
      </w:r>
      <w:r w:rsidR="00743806" w:rsidRPr="001351D1">
        <w:rPr>
          <w:rFonts w:ascii="TH SarabunPSK" w:hAnsi="TH SarabunPSK" w:cs="TH SarabunPSK"/>
          <w:sz w:val="32"/>
          <w:szCs w:val="32"/>
        </w:rPr>
        <w:t>E-Plane</w:t>
      </w:r>
      <w:r w:rsidR="00743806">
        <w:rPr>
          <w:rFonts w:ascii="TH SarabunPSK" w:hAnsi="TH SarabunPSK" w:cs="TH SarabunPSK"/>
          <w:sz w:val="32"/>
          <w:szCs w:val="32"/>
        </w:rPr>
        <w:t xml:space="preserve">) </w:t>
      </w:r>
      <w:r w:rsidRPr="001351D1">
        <w:rPr>
          <w:rFonts w:ascii="TH SarabunPSK" w:hAnsi="TH SarabunPSK" w:cs="TH SarabunPSK"/>
          <w:sz w:val="32"/>
          <w:szCs w:val="32"/>
          <w:cs/>
        </w:rPr>
        <w:t>และ</w:t>
      </w:r>
      <w:r w:rsidR="00743806">
        <w:rPr>
          <w:rFonts w:ascii="TH SarabunPSK" w:hAnsi="TH SarabunPSK" w:cs="TH SarabunPSK" w:hint="cs"/>
          <w:sz w:val="32"/>
          <w:szCs w:val="32"/>
          <w:cs/>
        </w:rPr>
        <w:t>ระนาบสนามแม่เหล็ก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43806">
        <w:rPr>
          <w:rFonts w:ascii="TH SarabunPSK" w:hAnsi="TH SarabunPSK" w:cs="TH SarabunPSK"/>
          <w:sz w:val="32"/>
          <w:szCs w:val="32"/>
        </w:rPr>
        <w:t>(</w:t>
      </w:r>
      <w:r w:rsidRPr="001351D1">
        <w:rPr>
          <w:rFonts w:ascii="TH SarabunPSK" w:hAnsi="TH SarabunPSK" w:cs="TH SarabunPSK"/>
          <w:sz w:val="32"/>
          <w:szCs w:val="32"/>
        </w:rPr>
        <w:t>H-plane</w:t>
      </w:r>
      <w:r w:rsidR="00743806">
        <w:rPr>
          <w:rFonts w:ascii="TH SarabunPSK" w:hAnsi="TH SarabunPSK" w:cs="TH SarabunPSK"/>
          <w:sz w:val="32"/>
          <w:szCs w:val="32"/>
        </w:rPr>
        <w:t xml:space="preserve">) </w:t>
      </w:r>
      <w:r w:rsidR="00743806">
        <w:rPr>
          <w:rFonts w:ascii="TH SarabunPSK" w:hAnsi="TH SarabunPSK" w:cs="TH SarabunPSK" w:hint="cs"/>
          <w:sz w:val="32"/>
          <w:szCs w:val="32"/>
          <w:cs/>
        </w:rPr>
        <w:t xml:space="preserve">นอกจากนี้ยังแบ่งเป็นการวัดในรูปของโพลาไรเซชั่นร่วม </w:t>
      </w:r>
      <w:r w:rsidR="00743806">
        <w:rPr>
          <w:rFonts w:ascii="TH SarabunPSK" w:hAnsi="TH SarabunPSK" w:cs="TH SarabunPSK"/>
          <w:sz w:val="32"/>
          <w:szCs w:val="32"/>
        </w:rPr>
        <w:t>(Co-polarization)</w:t>
      </w:r>
      <w:r w:rsidRPr="001351D1">
        <w:rPr>
          <w:rFonts w:ascii="TH SarabunPSK" w:hAnsi="TH SarabunPSK" w:cs="TH SarabunPSK"/>
          <w:sz w:val="32"/>
          <w:szCs w:val="32"/>
        </w:rPr>
        <w:t xml:space="preserve"> </w:t>
      </w:r>
      <w:r w:rsidR="00E840B8">
        <w:rPr>
          <w:rFonts w:ascii="TH SarabunPSK" w:hAnsi="TH SarabunPSK" w:cs="TH SarabunPSK" w:hint="cs"/>
          <w:sz w:val="32"/>
          <w:szCs w:val="32"/>
          <w:cs/>
        </w:rPr>
        <w:t xml:space="preserve">คือโพลาไรเซชั่นของสายอากาศส่งและสายอากาศรับตรงกัน </w:t>
      </w:r>
      <w:r w:rsidRPr="001351D1">
        <w:rPr>
          <w:rFonts w:ascii="TH SarabunPSK" w:hAnsi="TH SarabunPSK" w:cs="TH SarabunPSK"/>
          <w:sz w:val="32"/>
          <w:szCs w:val="32"/>
          <w:cs/>
        </w:rPr>
        <w:t>และ</w:t>
      </w:r>
      <w:r w:rsidR="00743806">
        <w:rPr>
          <w:rFonts w:ascii="TH SarabunPSK" w:hAnsi="TH SarabunPSK" w:cs="TH SarabunPSK" w:hint="cs"/>
          <w:sz w:val="32"/>
          <w:szCs w:val="32"/>
          <w:cs/>
        </w:rPr>
        <w:t xml:space="preserve">โพลาไรเซชั่นไขว้ </w:t>
      </w:r>
      <w:r w:rsidR="00743806">
        <w:rPr>
          <w:rFonts w:ascii="TH SarabunPSK" w:hAnsi="TH SarabunPSK" w:cs="TH SarabunPSK"/>
          <w:sz w:val="32"/>
          <w:szCs w:val="32"/>
        </w:rPr>
        <w:t>(Cross-polarization)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840B8">
        <w:rPr>
          <w:rFonts w:ascii="TH SarabunPSK" w:hAnsi="TH SarabunPSK" w:cs="TH SarabunPSK" w:hint="cs"/>
          <w:sz w:val="32"/>
          <w:szCs w:val="32"/>
          <w:cs/>
        </w:rPr>
        <w:t>คือโพลาไรเซชั่นของสายอากาศส่งและ</w:t>
      </w:r>
      <w:r w:rsidR="00E840B8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สายอากาศรับตั้งฉากกัน </w:t>
      </w:r>
      <w:r w:rsidR="00743806">
        <w:rPr>
          <w:rFonts w:ascii="TH SarabunPSK" w:hAnsi="TH SarabunPSK" w:cs="TH SarabunPSK" w:hint="cs"/>
          <w:sz w:val="32"/>
          <w:szCs w:val="32"/>
          <w:cs/>
        </w:rPr>
        <w:t>อย่างไรก็ตามการวัดแบบรูป</w:t>
      </w:r>
      <w:r w:rsidR="004932AD">
        <w:rPr>
          <w:rFonts w:ascii="TH SarabunPSK" w:hAnsi="TH SarabunPSK" w:cs="TH SarabunPSK" w:hint="cs"/>
          <w:sz w:val="32"/>
          <w:szCs w:val="32"/>
          <w:cs/>
        </w:rPr>
        <w:t>การแผ่กระจายพลังงาน</w:t>
      </w:r>
      <w:r w:rsidR="00743806">
        <w:rPr>
          <w:rFonts w:ascii="TH SarabunPSK" w:hAnsi="TH SarabunPSK" w:cs="TH SarabunPSK" w:hint="cs"/>
          <w:sz w:val="32"/>
          <w:szCs w:val="32"/>
          <w:cs/>
        </w:rPr>
        <w:t>ในระนาบสนามไฟฟ้าและระนาบสนามแม่เหล็ก</w:t>
      </w:r>
      <w:r w:rsidRPr="001351D1">
        <w:rPr>
          <w:rFonts w:ascii="TH SarabunPSK" w:hAnsi="TH SarabunPSK" w:cs="TH SarabunPSK"/>
          <w:sz w:val="32"/>
          <w:szCs w:val="32"/>
          <w:cs/>
        </w:rPr>
        <w:t>ของสายอากาศนั้นทำได้ค่อนข้างยาก</w:t>
      </w:r>
      <w:r w:rsidR="00743806">
        <w:rPr>
          <w:rFonts w:ascii="TH SarabunPSK" w:hAnsi="TH SarabunPSK" w:cs="TH SarabunPSK" w:hint="cs"/>
          <w:sz w:val="32"/>
          <w:szCs w:val="32"/>
          <w:cs/>
        </w:rPr>
        <w:t xml:space="preserve"> เนื่องจากต้องทราบลักษณะของสนามไฟฟ้าและสนามแม่เหล็กของสายอากาศนั้น ๆ 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932AD">
        <w:rPr>
          <w:rFonts w:ascii="TH SarabunPSK" w:hAnsi="TH SarabunPSK" w:cs="TH SarabunPSK" w:hint="cs"/>
          <w:sz w:val="32"/>
          <w:szCs w:val="32"/>
          <w:cs/>
        </w:rPr>
        <w:t>โดยทั่วไป</w:t>
      </w:r>
      <w:r w:rsidRPr="001351D1">
        <w:rPr>
          <w:rFonts w:ascii="TH SarabunPSK" w:hAnsi="TH SarabunPSK" w:cs="TH SarabunPSK"/>
          <w:sz w:val="32"/>
          <w:szCs w:val="32"/>
          <w:cs/>
        </w:rPr>
        <w:t>ลักษณะของ</w:t>
      </w:r>
      <w:r w:rsidR="00B37865">
        <w:rPr>
          <w:rFonts w:ascii="TH SarabunPSK" w:hAnsi="TH SarabunPSK" w:cs="TH SarabunPSK" w:hint="cs"/>
          <w:sz w:val="32"/>
          <w:szCs w:val="32"/>
          <w:cs/>
        </w:rPr>
        <w:t>สนามไฟฟ้าและสนามแม่เหล็กของ</w:t>
      </w:r>
      <w:r w:rsidRPr="001351D1">
        <w:rPr>
          <w:rFonts w:ascii="TH SarabunPSK" w:hAnsi="TH SarabunPSK" w:cs="TH SarabunPSK"/>
          <w:sz w:val="32"/>
          <w:szCs w:val="32"/>
          <w:cs/>
        </w:rPr>
        <w:t>สายอากาศแต่ละชนิด</w:t>
      </w:r>
      <w:r w:rsidR="0096462A">
        <w:rPr>
          <w:rFonts w:ascii="TH SarabunPSK" w:hAnsi="TH SarabunPSK" w:cs="TH SarabunPSK" w:hint="cs"/>
          <w:sz w:val="32"/>
          <w:szCs w:val="32"/>
          <w:cs/>
        </w:rPr>
        <w:t>จะ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ไม่เหมือนกัน </w:t>
      </w:r>
      <w:r w:rsidR="004932AD">
        <w:rPr>
          <w:rFonts w:ascii="TH SarabunPSK" w:hAnsi="TH SarabunPSK" w:cs="TH SarabunPSK" w:hint="cs"/>
          <w:sz w:val="32"/>
          <w:szCs w:val="32"/>
          <w:cs/>
        </w:rPr>
        <w:t>ดังนั้นจึงนิยมใช้การวัดแบบรูปการแผ่กระจายพลังงานใน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ระบบ </w:t>
      </w:r>
      <w:r w:rsidR="00955ACB" w:rsidRPr="005D0ED5">
        <w:rPr>
          <w:rFonts w:ascii="TH SarabunPSK" w:hAnsi="TH SarabunPSK" w:cs="TH SarabunPSK"/>
          <w:position w:val="-10"/>
          <w:sz w:val="32"/>
          <w:szCs w:val="32"/>
          <w:cs/>
        </w:rPr>
        <w:object w:dxaOrig="420" w:dyaOrig="260" w14:anchorId="55B6C0F9">
          <v:shape id="_x0000_i1031" type="#_x0000_t75" style="width:21pt;height:13.2pt" o:ole="">
            <v:imagedata r:id="rId22" o:title=""/>
          </v:shape>
          <o:OLEObject Type="Embed" ProgID="Equation.DSMT4" ShapeID="_x0000_i1031" DrawAspect="Content" ObjectID="_1742678467" r:id="rId23"/>
        </w:object>
      </w:r>
      <w:r w:rsidRPr="001351D1">
        <w:rPr>
          <w:rFonts w:ascii="TH SarabunPSK" w:hAnsi="TH SarabunPSK" w:cs="TH SarabunPSK"/>
          <w:sz w:val="32"/>
          <w:szCs w:val="32"/>
        </w:rPr>
        <w:t xml:space="preserve"> </w:t>
      </w:r>
      <w:r w:rsidR="004932AD">
        <w:rPr>
          <w:rFonts w:ascii="TH SarabunPSK" w:hAnsi="TH SarabunPSK" w:cs="TH SarabunPSK" w:hint="cs"/>
          <w:sz w:val="32"/>
          <w:szCs w:val="32"/>
          <w:cs/>
        </w:rPr>
        <w:t>ตาม</w:t>
      </w:r>
      <w:r w:rsidRPr="001351D1">
        <w:rPr>
          <w:rFonts w:ascii="TH SarabunPSK" w:hAnsi="TH SarabunPSK" w:cs="TH SarabunPSK"/>
          <w:sz w:val="32"/>
          <w:szCs w:val="32"/>
          <w:cs/>
        </w:rPr>
        <w:t>โครงสร้างสายอากาศต้นแบบ</w:t>
      </w:r>
      <w:r w:rsidR="004932AD">
        <w:rPr>
          <w:rFonts w:ascii="TH SarabunPSK" w:hAnsi="TH SarabunPSK" w:cs="TH SarabunPSK" w:hint="cs"/>
          <w:sz w:val="32"/>
          <w:szCs w:val="32"/>
          <w:cs/>
        </w:rPr>
        <w:t>แทน</w:t>
      </w:r>
    </w:p>
    <w:p w14:paraId="0D6E6527" w14:textId="478D9870" w:rsidR="00F50C87" w:rsidRPr="001351D1" w:rsidRDefault="00F50C87" w:rsidP="00955ACB">
      <w:pPr>
        <w:tabs>
          <w:tab w:val="left" w:pos="90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1351D1">
        <w:rPr>
          <w:rFonts w:ascii="TH SarabunPSK" w:hAnsi="TH SarabunPSK" w:cs="TH SarabunPSK"/>
          <w:sz w:val="32"/>
          <w:szCs w:val="32"/>
          <w:cs/>
        </w:rPr>
        <w:tab/>
        <w:t>การวัดแบบ</w:t>
      </w:r>
      <w:r w:rsidR="004932AD">
        <w:rPr>
          <w:rFonts w:ascii="TH SarabunPSK" w:hAnsi="TH SarabunPSK" w:cs="TH SarabunPSK" w:hint="cs"/>
          <w:sz w:val="32"/>
          <w:szCs w:val="32"/>
          <w:cs/>
        </w:rPr>
        <w:t>รูปการแผ่กระจายพลังงานใน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ระบบ </w:t>
      </w:r>
      <w:r w:rsidR="00955ACB" w:rsidRPr="005D0ED5">
        <w:rPr>
          <w:rFonts w:ascii="TH SarabunPSK" w:hAnsi="TH SarabunPSK" w:cs="TH SarabunPSK"/>
          <w:position w:val="-10"/>
          <w:sz w:val="32"/>
          <w:szCs w:val="32"/>
          <w:cs/>
        </w:rPr>
        <w:object w:dxaOrig="420" w:dyaOrig="260" w14:anchorId="08CB027E">
          <v:shape id="_x0000_i1032" type="#_x0000_t75" style="width:21pt;height:13.2pt" o:ole="">
            <v:imagedata r:id="rId22" o:title=""/>
          </v:shape>
          <o:OLEObject Type="Embed" ProgID="Equation.DSMT4" ShapeID="_x0000_i1032" DrawAspect="Content" ObjectID="_1742678468" r:id="rId24"/>
        </w:object>
      </w:r>
      <w:r w:rsidRPr="001351D1">
        <w:rPr>
          <w:rFonts w:ascii="TH SarabunPSK" w:hAnsi="TH SarabunPSK" w:cs="TH SarabunPSK"/>
          <w:sz w:val="32"/>
          <w:szCs w:val="32"/>
        </w:rPr>
        <w:t xml:space="preserve"> 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จะทำการวัดในระนาบ </w:t>
      </w:r>
      <w:r w:rsidR="00955ACB" w:rsidRPr="005D0ED5">
        <w:rPr>
          <w:rFonts w:ascii="TH SarabunPSK" w:hAnsi="TH SarabunPSK" w:cs="TH SarabunPSK"/>
          <w:position w:val="-10"/>
          <w:sz w:val="32"/>
          <w:szCs w:val="32"/>
          <w:cs/>
        </w:rPr>
        <w:object w:dxaOrig="320" w:dyaOrig="260" w14:anchorId="5DBCDE96">
          <v:shape id="_x0000_i1033" type="#_x0000_t75" style="width:16.2pt;height:13.2pt" o:ole="">
            <v:imagedata r:id="rId25" o:title=""/>
          </v:shape>
          <o:OLEObject Type="Embed" ProgID="Equation.DSMT4" ShapeID="_x0000_i1033" DrawAspect="Content" ObjectID="_1742678469" r:id="rId26"/>
        </w:object>
      </w:r>
      <w:r w:rsidRPr="001351D1">
        <w:rPr>
          <w:rFonts w:ascii="TH SarabunPSK" w:hAnsi="TH SarabunPSK" w:cs="TH SarabunPSK"/>
          <w:sz w:val="32"/>
          <w:szCs w:val="32"/>
        </w:rPr>
        <w:t xml:space="preserve"> 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 ระนาบ</w:t>
      </w:r>
      <w:r w:rsidRPr="001351D1">
        <w:rPr>
          <w:rFonts w:ascii="TH SarabunPSK" w:hAnsi="TH SarabunPSK" w:cs="TH SarabunPSK"/>
          <w:sz w:val="32"/>
          <w:szCs w:val="32"/>
        </w:rPr>
        <w:t xml:space="preserve"> </w:t>
      </w:r>
      <w:r w:rsidR="00955ACB" w:rsidRPr="00955ACB">
        <w:rPr>
          <w:rFonts w:ascii="TH SarabunPSK" w:hAnsi="TH SarabunPSK" w:cs="TH SarabunPSK"/>
          <w:position w:val="-4"/>
          <w:sz w:val="32"/>
          <w:szCs w:val="32"/>
          <w:cs/>
        </w:rPr>
        <w:object w:dxaOrig="300" w:dyaOrig="200" w14:anchorId="6E0F3996">
          <v:shape id="_x0000_i1034" type="#_x0000_t75" style="width:15pt;height:10.2pt" o:ole="">
            <v:imagedata r:id="rId27" o:title=""/>
          </v:shape>
          <o:OLEObject Type="Embed" ProgID="Equation.DSMT4" ShapeID="_x0000_i1034" DrawAspect="Content" ObjectID="_1742678470" r:id="rId28"/>
        </w:object>
      </w:r>
      <w:r w:rsidRPr="001351D1">
        <w:rPr>
          <w:rFonts w:ascii="TH SarabunPSK" w:hAnsi="TH SarabunPSK" w:cs="TH SarabunPSK"/>
          <w:sz w:val="32"/>
          <w:szCs w:val="32"/>
        </w:rPr>
        <w:t xml:space="preserve"> 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และระนาบ </w:t>
      </w:r>
      <w:r w:rsidR="00955ACB" w:rsidRPr="005D0ED5">
        <w:rPr>
          <w:rFonts w:ascii="TH SarabunPSK" w:hAnsi="TH SarabunPSK" w:cs="TH SarabunPSK"/>
          <w:position w:val="-10"/>
          <w:sz w:val="32"/>
          <w:szCs w:val="32"/>
          <w:cs/>
        </w:rPr>
        <w:object w:dxaOrig="300" w:dyaOrig="260" w14:anchorId="43D3A03D">
          <v:shape id="_x0000_i1035" type="#_x0000_t75" style="width:15pt;height:13.2pt" o:ole="">
            <v:imagedata r:id="rId29" o:title=""/>
          </v:shape>
          <o:OLEObject Type="Embed" ProgID="Equation.DSMT4" ShapeID="_x0000_i1035" DrawAspect="Content" ObjectID="_1742678471" r:id="rId30"/>
        </w:object>
      </w:r>
      <w:r w:rsidRPr="001351D1">
        <w:rPr>
          <w:rFonts w:ascii="TH SarabunPSK" w:hAnsi="TH SarabunPSK" w:cs="TH SarabunPSK"/>
          <w:sz w:val="32"/>
          <w:szCs w:val="32"/>
        </w:rPr>
        <w:t xml:space="preserve"> </w:t>
      </w:r>
      <w:r w:rsidRPr="001351D1">
        <w:rPr>
          <w:rFonts w:ascii="TH SarabunPSK" w:hAnsi="TH SarabunPSK" w:cs="TH SarabunPSK"/>
          <w:sz w:val="32"/>
          <w:szCs w:val="32"/>
          <w:cs/>
        </w:rPr>
        <w:t>ซึ่ง</w:t>
      </w:r>
      <w:r w:rsidR="004932AD">
        <w:rPr>
          <w:rFonts w:ascii="TH SarabunPSK" w:hAnsi="TH SarabunPSK" w:cs="TH SarabunPSK" w:hint="cs"/>
          <w:sz w:val="32"/>
          <w:szCs w:val="32"/>
          <w:cs/>
        </w:rPr>
        <w:t>การวัดแบบรูปการแผ่กระจายพลังงานในระนาบใดนั้น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932AD">
        <w:rPr>
          <w:rFonts w:ascii="TH SarabunPSK" w:hAnsi="TH SarabunPSK" w:cs="TH SarabunPSK" w:hint="cs"/>
          <w:sz w:val="32"/>
          <w:szCs w:val="32"/>
          <w:cs/>
        </w:rPr>
        <w:t>จะ</w:t>
      </w:r>
      <w:r w:rsidRPr="001351D1">
        <w:rPr>
          <w:rFonts w:ascii="TH SarabunPSK" w:hAnsi="TH SarabunPSK" w:cs="TH SarabunPSK"/>
          <w:sz w:val="32"/>
          <w:szCs w:val="32"/>
          <w:cs/>
        </w:rPr>
        <w:t>ยึด</w:t>
      </w:r>
      <w:r w:rsidR="004932AD">
        <w:rPr>
          <w:rFonts w:ascii="TH SarabunPSK" w:hAnsi="TH SarabunPSK" w:cs="TH SarabunPSK" w:hint="cs"/>
          <w:sz w:val="32"/>
          <w:szCs w:val="32"/>
          <w:cs/>
        </w:rPr>
        <w:t>จากระนาบของ</w:t>
      </w:r>
      <w:r w:rsidRPr="001351D1">
        <w:rPr>
          <w:rFonts w:ascii="TH SarabunPSK" w:hAnsi="TH SarabunPSK" w:cs="TH SarabunPSK"/>
          <w:sz w:val="32"/>
          <w:szCs w:val="32"/>
          <w:cs/>
        </w:rPr>
        <w:t>สายอากาศที่</w:t>
      </w:r>
      <w:r w:rsidR="004932AD">
        <w:rPr>
          <w:rFonts w:ascii="TH SarabunPSK" w:hAnsi="TH SarabunPSK" w:cs="TH SarabunPSK" w:hint="cs"/>
          <w:sz w:val="32"/>
          <w:szCs w:val="32"/>
          <w:cs/>
        </w:rPr>
        <w:t>ต้องการวัด</w:t>
      </w:r>
      <w:r w:rsidRPr="001351D1">
        <w:rPr>
          <w:rFonts w:ascii="TH SarabunPSK" w:hAnsi="TH SarabunPSK" w:cs="TH SarabunPSK"/>
          <w:sz w:val="32"/>
          <w:szCs w:val="32"/>
          <w:cs/>
        </w:rPr>
        <w:t>ทดสอบเป็นหลัก</w:t>
      </w:r>
      <w:r w:rsidR="00BB7708" w:rsidRPr="001351D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932AD">
        <w:rPr>
          <w:rFonts w:ascii="TH SarabunPSK" w:hAnsi="TH SarabunPSK" w:cs="TH SarabunPSK" w:hint="cs"/>
          <w:sz w:val="32"/>
          <w:szCs w:val="32"/>
          <w:cs/>
        </w:rPr>
        <w:t>โดยจะใช้หลักการที่ว่าถ้าต้องการวัดระนาบใดให้เ</w:t>
      </w:r>
      <w:r w:rsidR="0096462A">
        <w:rPr>
          <w:rFonts w:ascii="TH SarabunPSK" w:hAnsi="TH SarabunPSK" w:cs="TH SarabunPSK" w:hint="cs"/>
          <w:sz w:val="32"/>
          <w:szCs w:val="32"/>
          <w:cs/>
        </w:rPr>
        <w:t>อ</w:t>
      </w:r>
      <w:r w:rsidR="004932AD">
        <w:rPr>
          <w:rFonts w:ascii="TH SarabunPSK" w:hAnsi="TH SarabunPSK" w:cs="TH SarabunPSK" w:hint="cs"/>
          <w:sz w:val="32"/>
          <w:szCs w:val="32"/>
          <w:cs/>
        </w:rPr>
        <w:t>าระนาบนั้นขนานกับพื้นโลก</w:t>
      </w:r>
      <w:r w:rsidR="009639B9" w:rsidRPr="001351D1">
        <w:rPr>
          <w:rFonts w:ascii="TH SarabunPSK" w:hAnsi="TH SarabunPSK" w:cs="TH SarabunPSK"/>
          <w:sz w:val="32"/>
          <w:szCs w:val="32"/>
          <w:cs/>
        </w:rPr>
        <w:t>ดัง</w:t>
      </w:r>
      <w:r w:rsidR="004932AD">
        <w:rPr>
          <w:rFonts w:ascii="TH SarabunPSK" w:hAnsi="TH SarabunPSK" w:cs="TH SarabunPSK" w:hint="cs"/>
          <w:sz w:val="32"/>
          <w:szCs w:val="32"/>
          <w:cs/>
        </w:rPr>
        <w:t xml:space="preserve">แสดงในรูปที่ </w:t>
      </w:r>
      <w:r w:rsidR="004932AD">
        <w:rPr>
          <w:rFonts w:ascii="TH SarabunPSK" w:hAnsi="TH SarabunPSK" w:cs="TH SarabunPSK"/>
          <w:sz w:val="32"/>
          <w:szCs w:val="32"/>
        </w:rPr>
        <w:t>3</w:t>
      </w:r>
    </w:p>
    <w:p w14:paraId="5F2B3094" w14:textId="77777777" w:rsidR="00BB7708" w:rsidRPr="001351D1" w:rsidRDefault="00BB7708" w:rsidP="004F6E3B">
      <w:pPr>
        <w:rPr>
          <w:rFonts w:ascii="TH SarabunPSK" w:hAnsi="TH SarabunPSK" w:cs="TH SarabunPSK"/>
          <w:sz w:val="32"/>
          <w:szCs w:val="32"/>
          <w:u w:val="single"/>
        </w:rPr>
      </w:pPr>
    </w:p>
    <w:p w14:paraId="16F38C70" w14:textId="7B14DB60" w:rsidR="00F50C87" w:rsidRDefault="00955ACB" w:rsidP="004932AD">
      <w:pPr>
        <w:jc w:val="center"/>
        <w:rPr>
          <w:rFonts w:ascii="TH SarabunPSK" w:hAnsi="TH SarabunPSK" w:cs="TH SarabunPSK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5812C25" wp14:editId="3CBA579D">
            <wp:extent cx="1733550" cy="1455617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944" cy="146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33D8B" w14:textId="0706812C" w:rsidR="004932AD" w:rsidRPr="004932AD" w:rsidRDefault="004932AD" w:rsidP="004932AD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ระบบ </w:t>
      </w:r>
      <w:r w:rsidR="0034460C" w:rsidRPr="005D0ED5">
        <w:rPr>
          <w:rFonts w:ascii="TH SarabunPSK" w:hAnsi="TH SarabunPSK" w:cs="TH SarabunPSK"/>
          <w:position w:val="-10"/>
          <w:sz w:val="32"/>
          <w:szCs w:val="32"/>
          <w:cs/>
        </w:rPr>
        <w:object w:dxaOrig="420" w:dyaOrig="260" w14:anchorId="66091F66">
          <v:shape id="_x0000_i1036" type="#_x0000_t75" style="width:21pt;height:13.2pt" o:ole="">
            <v:imagedata r:id="rId22" o:title=""/>
          </v:shape>
          <o:OLEObject Type="Embed" ProgID="Equation.DSMT4" ShapeID="_x0000_i1036" DrawAspect="Content" ObjectID="_1742678472" r:id="rId32"/>
        </w:objec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ของสายอากาศ</w:t>
      </w:r>
    </w:p>
    <w:p w14:paraId="1C24A0E8" w14:textId="2648BB52" w:rsidR="00C3032B" w:rsidRPr="004932AD" w:rsidRDefault="00955ACB" w:rsidP="00955ACB">
      <w:pPr>
        <w:pStyle w:val="9"/>
        <w:jc w:val="center"/>
        <w:rPr>
          <w:rFonts w:ascii="TH SarabunPSK" w:hAnsi="TH SarabunPSK" w:cs="TH SarabunPSK"/>
          <w:sz w:val="32"/>
          <w:szCs w:val="32"/>
          <w:u w:val="none"/>
        </w:rPr>
      </w:pPr>
      <w:r w:rsidRPr="00955ACB">
        <w:rPr>
          <w:noProof/>
          <w:u w:val="none"/>
        </w:rPr>
        <w:drawing>
          <wp:inline distT="0" distB="0" distL="0" distR="0" wp14:anchorId="2695BE04" wp14:editId="67A0BAE2">
            <wp:extent cx="2050223" cy="1433126"/>
            <wp:effectExtent l="0" t="0" r="762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72"/>
                    <a:stretch/>
                  </pic:blipFill>
                  <pic:spPr bwMode="auto">
                    <a:xfrm>
                      <a:off x="0" y="0"/>
                      <a:ext cx="2071678" cy="144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u w:val="none"/>
          <w:cs/>
        </w:rPr>
        <w:t xml:space="preserve">        </w:t>
      </w:r>
      <w:r w:rsidR="00EA04B6" w:rsidRPr="00EA04B6">
        <w:rPr>
          <w:noProof/>
          <w:u w:val="none"/>
        </w:rPr>
        <w:drawing>
          <wp:inline distT="0" distB="0" distL="0" distR="0" wp14:anchorId="5D0A3523" wp14:editId="3BE4939C">
            <wp:extent cx="2527300" cy="1500460"/>
            <wp:effectExtent l="0" t="0" r="6350" b="508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61" cy="151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6D555" w14:textId="07F438BB" w:rsidR="00EA04B6" w:rsidRPr="00955ACB" w:rsidRDefault="00955ACB" w:rsidP="004F6E3B">
      <w:pPr>
        <w:rPr>
          <w:rFonts w:ascii="TH SarabunPSK" w:hAnsi="TH SarabunPSK" w:cs="TH SarabunPSK"/>
          <w:sz w:val="32"/>
          <w:szCs w:val="32"/>
          <w:cs/>
        </w:rPr>
      </w:pPr>
      <w:r w:rsidRPr="00955ACB"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ข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ระนาบ </w:t>
      </w:r>
      <w:r w:rsidR="0034460C" w:rsidRPr="005D0ED5">
        <w:rPr>
          <w:rFonts w:ascii="TH SarabunPSK" w:hAnsi="TH SarabunPSK" w:cs="TH SarabunPSK"/>
          <w:position w:val="-10"/>
          <w:sz w:val="32"/>
          <w:szCs w:val="32"/>
          <w:cs/>
        </w:rPr>
        <w:object w:dxaOrig="300" w:dyaOrig="260" w14:anchorId="0ABDCFDB">
          <v:shape id="_x0000_i1037" type="#_x0000_t75" style="width:15pt;height:13.2pt" o:ole="">
            <v:imagedata r:id="rId29" o:title=""/>
          </v:shape>
          <o:OLEObject Type="Embed" ProgID="Equation.DSMT4" ShapeID="_x0000_i1037" DrawAspect="Content" ObjectID="_1742678473" r:id="rId35"/>
        </w:objec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ของสายอากาศ</w:t>
      </w:r>
      <w:r w:rsidR="00EA04B6">
        <w:rPr>
          <w:rFonts w:ascii="TH SarabunPSK" w:hAnsi="TH SarabunPSK" w:cs="TH SarabunPSK"/>
          <w:sz w:val="32"/>
          <w:szCs w:val="32"/>
        </w:rPr>
        <w:t xml:space="preserve">                            (</w:t>
      </w:r>
      <w:r w:rsidR="00EA04B6">
        <w:rPr>
          <w:rFonts w:ascii="TH SarabunPSK" w:hAnsi="TH SarabunPSK" w:cs="TH SarabunPSK" w:hint="cs"/>
          <w:sz w:val="32"/>
          <w:szCs w:val="32"/>
          <w:cs/>
        </w:rPr>
        <w:t>ค</w:t>
      </w:r>
      <w:r w:rsidR="00EA04B6">
        <w:rPr>
          <w:rFonts w:ascii="TH SarabunPSK" w:hAnsi="TH SarabunPSK" w:cs="TH SarabunPSK"/>
          <w:sz w:val="32"/>
          <w:szCs w:val="32"/>
        </w:rPr>
        <w:t xml:space="preserve">) </w:t>
      </w:r>
      <w:r w:rsidR="00EA04B6">
        <w:rPr>
          <w:rFonts w:ascii="TH SarabunPSK" w:hAnsi="TH SarabunPSK" w:cs="TH SarabunPSK" w:hint="cs"/>
          <w:sz w:val="32"/>
          <w:szCs w:val="32"/>
          <w:cs/>
        </w:rPr>
        <w:t xml:space="preserve">ระนาบ </w:t>
      </w:r>
      <w:r w:rsidR="00EA04B6" w:rsidRPr="00955ACB">
        <w:rPr>
          <w:rFonts w:ascii="TH SarabunPSK" w:hAnsi="TH SarabunPSK" w:cs="TH SarabunPSK"/>
          <w:position w:val="-4"/>
          <w:sz w:val="32"/>
          <w:szCs w:val="32"/>
          <w:cs/>
        </w:rPr>
        <w:object w:dxaOrig="300" w:dyaOrig="200" w14:anchorId="607450D6">
          <v:shape id="_x0000_i1038" type="#_x0000_t75" style="width:15pt;height:10.2pt" o:ole="">
            <v:imagedata r:id="rId27" o:title=""/>
          </v:shape>
          <o:OLEObject Type="Embed" ProgID="Equation.DSMT4" ShapeID="_x0000_i1038" DrawAspect="Content" ObjectID="_1742678474" r:id="rId36"/>
        </w:object>
      </w:r>
      <w:r w:rsidR="00EA04B6">
        <w:rPr>
          <w:rFonts w:ascii="TH SarabunPSK" w:hAnsi="TH SarabunPSK" w:cs="TH SarabunPSK" w:hint="cs"/>
          <w:sz w:val="32"/>
          <w:szCs w:val="32"/>
          <w:cs/>
        </w:rPr>
        <w:t xml:space="preserve"> ของสายอากาศ</w:t>
      </w:r>
    </w:p>
    <w:p w14:paraId="34E22FCB" w14:textId="4B9ACA82" w:rsidR="00F50C87" w:rsidRDefault="00EA04B6" w:rsidP="00955ACB">
      <w:pPr>
        <w:jc w:val="center"/>
        <w:rPr>
          <w:rFonts w:ascii="TH SarabunPSK" w:hAnsi="TH SarabunPSK" w:cs="TH SarabunPSK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380C4A3" wp14:editId="40A9C296">
            <wp:extent cx="2444750" cy="1351265"/>
            <wp:effectExtent l="0" t="0" r="0" b="190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056"/>
                    <a:stretch/>
                  </pic:blipFill>
                  <pic:spPr bwMode="auto">
                    <a:xfrm>
                      <a:off x="0" y="0"/>
                      <a:ext cx="2458680" cy="135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7CB26" w14:textId="5B4AC8FC" w:rsidR="00EA04B6" w:rsidRDefault="00EA04B6" w:rsidP="00955ACB">
      <w:pPr>
        <w:jc w:val="center"/>
        <w:rPr>
          <w:rFonts w:ascii="TH SarabunPSK" w:hAnsi="TH SarabunPSK" w:cs="TH SarabunPSK"/>
          <w:sz w:val="32"/>
          <w:szCs w:val="32"/>
        </w:rPr>
      </w:pPr>
      <w:r w:rsidRPr="00EA04B6"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ง</w:t>
      </w:r>
      <w:r w:rsidRPr="00EA04B6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ระนาบ </w:t>
      </w:r>
      <w:r w:rsidRPr="005D0ED5">
        <w:rPr>
          <w:rFonts w:ascii="TH SarabunPSK" w:hAnsi="TH SarabunPSK" w:cs="TH SarabunPSK"/>
          <w:position w:val="-10"/>
          <w:sz w:val="32"/>
          <w:szCs w:val="32"/>
          <w:cs/>
        </w:rPr>
        <w:object w:dxaOrig="320" w:dyaOrig="260" w14:anchorId="315CA322">
          <v:shape id="_x0000_i1039" type="#_x0000_t75" style="width:16.2pt;height:13.2pt" o:ole="">
            <v:imagedata r:id="rId25" o:title=""/>
          </v:shape>
          <o:OLEObject Type="Embed" ProgID="Equation.DSMT4" ShapeID="_x0000_i1039" DrawAspect="Content" ObjectID="_1742678475" r:id="rId38"/>
        </w:objec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ของสายอากาศ</w:t>
      </w:r>
    </w:p>
    <w:p w14:paraId="5F0D45C2" w14:textId="3ED757A3" w:rsidR="00EA04B6" w:rsidRPr="00EA04B6" w:rsidRDefault="00EA04B6" w:rsidP="001F12D2">
      <w:pPr>
        <w:spacing w:before="120"/>
        <w:jc w:val="center"/>
        <w:rPr>
          <w:rFonts w:ascii="TH SarabunPSK" w:hAnsi="TH SarabunPSK" w:cs="TH SarabunPSK"/>
          <w:sz w:val="32"/>
          <w:szCs w:val="32"/>
        </w:rPr>
      </w:pPr>
      <w:r w:rsidRPr="00EA04B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EA04B6"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ระนาบการวัดแบบรูปการแผ่กระจายพลังงานของสายอากาศ</w:t>
      </w:r>
    </w:p>
    <w:p w14:paraId="0628AE72" w14:textId="77777777" w:rsidR="007A538B" w:rsidRDefault="007A538B" w:rsidP="004F6E3B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1E35952" w14:textId="77777777" w:rsidR="007A538B" w:rsidRDefault="007A538B" w:rsidP="004F6E3B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6DCD266" w14:textId="61B90435" w:rsidR="0038626C" w:rsidRPr="001351D1" w:rsidRDefault="0038626C" w:rsidP="004F6E3B">
      <w:pPr>
        <w:rPr>
          <w:rFonts w:ascii="TH SarabunPSK" w:hAnsi="TH SarabunPSK" w:cs="TH SarabunPSK"/>
          <w:sz w:val="32"/>
          <w:szCs w:val="32"/>
          <w:u w:val="single"/>
        </w:rPr>
      </w:pPr>
      <w:r w:rsidRPr="001351D1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การวัดอัตราขยายของสายอากาศ</w:t>
      </w:r>
      <w:r w:rsidRPr="001351D1">
        <w:rPr>
          <w:rFonts w:ascii="TH SarabunPSK" w:hAnsi="TH SarabunPSK" w:cs="TH SarabunPSK"/>
          <w:b/>
          <w:bCs/>
          <w:sz w:val="32"/>
          <w:szCs w:val="32"/>
        </w:rPr>
        <w:t xml:space="preserve"> (Antenna Gain)</w:t>
      </w:r>
    </w:p>
    <w:p w14:paraId="70807E33" w14:textId="051C1948" w:rsidR="0038626C" w:rsidRDefault="00406A67" w:rsidP="00735F9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351D1">
        <w:rPr>
          <w:rFonts w:ascii="TH SarabunPSK" w:hAnsi="TH SarabunPSK" w:cs="TH SarabunPSK"/>
          <w:sz w:val="32"/>
          <w:szCs w:val="32"/>
        </w:rPr>
        <w:tab/>
      </w:r>
      <w:r w:rsidRPr="001351D1">
        <w:rPr>
          <w:rFonts w:ascii="TH SarabunPSK" w:hAnsi="TH SarabunPSK" w:cs="TH SarabunPSK"/>
          <w:sz w:val="32"/>
          <w:szCs w:val="32"/>
          <w:cs/>
        </w:rPr>
        <w:t>การวัดอัตราขยายของสายอากาศ</w:t>
      </w:r>
      <w:r w:rsidR="00735F9B" w:rsidRPr="001351D1">
        <w:rPr>
          <w:rFonts w:ascii="TH SarabunPSK" w:hAnsi="TH SarabunPSK" w:cs="TH SarabunPSK"/>
          <w:sz w:val="32"/>
          <w:szCs w:val="32"/>
          <w:cs/>
        </w:rPr>
        <w:t xml:space="preserve"> สามารถหาได้โดยใช้สมการส่งผ่านของฟรีส </w:t>
      </w:r>
      <w:r w:rsidR="00735F9B" w:rsidRPr="001351D1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735F9B" w:rsidRPr="001351D1">
        <w:rPr>
          <w:rFonts w:ascii="TH SarabunPSK" w:hAnsi="TH SarabunPSK" w:cs="TH SarabunPSK"/>
          <w:sz w:val="32"/>
          <w:szCs w:val="32"/>
        </w:rPr>
        <w:t>Friis</w:t>
      </w:r>
      <w:proofErr w:type="spellEnd"/>
      <w:r w:rsidR="00735F9B" w:rsidRPr="001351D1">
        <w:rPr>
          <w:rFonts w:ascii="TH SarabunPSK" w:hAnsi="TH SarabunPSK" w:cs="TH SarabunPSK"/>
          <w:sz w:val="32"/>
          <w:szCs w:val="32"/>
        </w:rPr>
        <w:t xml:space="preserve">) </w:t>
      </w:r>
      <w:r w:rsidR="005D5DBA" w:rsidRPr="001351D1">
        <w:rPr>
          <w:rFonts w:ascii="TH SarabunPSK" w:hAnsi="TH SarabunPSK" w:cs="TH SarabunPSK"/>
          <w:sz w:val="32"/>
          <w:szCs w:val="32"/>
          <w:cs/>
        </w:rPr>
        <w:t>โดย</w:t>
      </w:r>
      <w:r w:rsidR="00735F9B" w:rsidRPr="001351D1">
        <w:rPr>
          <w:rFonts w:ascii="TH SarabunPSK" w:hAnsi="TH SarabunPSK" w:cs="TH SarabunPSK"/>
          <w:sz w:val="32"/>
          <w:szCs w:val="32"/>
          <w:cs/>
        </w:rPr>
        <w:t>ในการวัดจะให้สายอากาศสองตัววางห่างกัน</w:t>
      </w:r>
      <w:r w:rsidR="00F57336">
        <w:rPr>
          <w:rFonts w:ascii="TH SarabunPSK" w:hAnsi="TH SarabunPSK" w:cs="TH SarabunPSK" w:hint="cs"/>
          <w:sz w:val="32"/>
          <w:szCs w:val="32"/>
          <w:cs/>
        </w:rPr>
        <w:t>ด้วย</w:t>
      </w:r>
      <w:r w:rsidR="00735F9B" w:rsidRPr="001351D1">
        <w:rPr>
          <w:rFonts w:ascii="TH SarabunPSK" w:hAnsi="TH SarabunPSK" w:cs="TH SarabunPSK"/>
          <w:sz w:val="32"/>
          <w:szCs w:val="32"/>
          <w:cs/>
        </w:rPr>
        <w:t xml:space="preserve">ระยะ </w:t>
      </w:r>
      <w:r w:rsidR="00F57336" w:rsidRPr="001351D1">
        <w:rPr>
          <w:rFonts w:ascii="TH SarabunPSK" w:hAnsi="TH SarabunPSK" w:cs="TH SarabunPSK"/>
          <w:position w:val="-4"/>
          <w:sz w:val="32"/>
          <w:szCs w:val="32"/>
          <w:cs/>
        </w:rPr>
        <w:object w:dxaOrig="240" w:dyaOrig="260" w14:anchorId="3F16F0E5">
          <v:shape id="_x0000_i1040" type="#_x0000_t75" style="width:12pt;height:13.2pt" o:ole="">
            <v:imagedata r:id="rId39" o:title=""/>
          </v:shape>
          <o:OLEObject Type="Embed" ProgID="Equation.DSMT4" ShapeID="_x0000_i1040" DrawAspect="Content" ObjectID="_1742678476" r:id="rId40"/>
        </w:object>
      </w:r>
      <w:r w:rsidR="00735F9B" w:rsidRPr="001351D1">
        <w:rPr>
          <w:rFonts w:ascii="TH SarabunPSK" w:hAnsi="TH SarabunPSK" w:cs="TH SarabunPSK"/>
          <w:sz w:val="32"/>
          <w:szCs w:val="32"/>
        </w:rPr>
        <w:t xml:space="preserve"> </w:t>
      </w:r>
      <w:r w:rsidR="00735F9B" w:rsidRPr="001351D1">
        <w:rPr>
          <w:rFonts w:ascii="TH SarabunPSK" w:hAnsi="TH SarabunPSK" w:cs="TH SarabunPSK"/>
          <w:sz w:val="32"/>
          <w:szCs w:val="32"/>
          <w:cs/>
        </w:rPr>
        <w:t xml:space="preserve">ซึ่งเป็นระยะในย่านสนามระยะไกล </w:t>
      </w:r>
      <w:r w:rsidR="00735F9B" w:rsidRPr="001351D1">
        <w:rPr>
          <w:rFonts w:ascii="TH SarabunPSK" w:hAnsi="TH SarabunPSK" w:cs="TH SarabunPSK"/>
          <w:sz w:val="32"/>
          <w:szCs w:val="32"/>
        </w:rPr>
        <w:t xml:space="preserve">(Far field region) </w:t>
      </w:r>
      <w:r w:rsidR="00735F9B" w:rsidRPr="001351D1">
        <w:rPr>
          <w:rFonts w:ascii="TH SarabunPSK" w:hAnsi="TH SarabunPSK" w:cs="TH SarabunPSK"/>
          <w:sz w:val="32"/>
          <w:szCs w:val="32"/>
          <w:cs/>
        </w:rPr>
        <w:t>ที่คำนวณได้จากความถี่และขนาดของสายอากาศ</w:t>
      </w:r>
      <w:r w:rsidR="005D5DBA" w:rsidRPr="001351D1">
        <w:rPr>
          <w:rFonts w:ascii="TH SarabunPSK" w:hAnsi="TH SarabunPSK" w:cs="TH SarabunPSK"/>
          <w:sz w:val="32"/>
          <w:szCs w:val="32"/>
          <w:cs/>
        </w:rPr>
        <w:t>ที่ทำการวัด</w:t>
      </w:r>
      <w:r w:rsidR="00735F9B" w:rsidRPr="001351D1">
        <w:rPr>
          <w:rFonts w:ascii="TH SarabunPSK" w:hAnsi="TH SarabunPSK" w:cs="TH SarabunPSK"/>
          <w:sz w:val="32"/>
          <w:szCs w:val="32"/>
          <w:cs/>
        </w:rPr>
        <w:t xml:space="preserve">ดังแสดงในสมการ </w:t>
      </w:r>
      <w:r w:rsidR="00735F9B" w:rsidRPr="001351D1">
        <w:rPr>
          <w:rFonts w:ascii="TH SarabunPSK" w:hAnsi="TH SarabunPSK" w:cs="TH SarabunPSK"/>
          <w:sz w:val="32"/>
          <w:szCs w:val="32"/>
        </w:rPr>
        <w:t xml:space="preserve">(1) </w:t>
      </w:r>
      <w:r w:rsidR="00BA2B0F" w:rsidRPr="001351D1">
        <w:rPr>
          <w:rFonts w:ascii="TH SarabunPSK" w:hAnsi="TH SarabunPSK" w:cs="TH SarabunPSK"/>
          <w:sz w:val="32"/>
          <w:szCs w:val="32"/>
          <w:cs/>
        </w:rPr>
        <w:t>เมื่อ</w:t>
      </w:r>
      <w:r w:rsidR="00863343" w:rsidRPr="001351D1">
        <w:rPr>
          <w:rFonts w:ascii="TH SarabunPSK" w:hAnsi="TH SarabunPSK" w:cs="TH SarabunPSK"/>
          <w:sz w:val="32"/>
          <w:szCs w:val="32"/>
          <w:cs/>
        </w:rPr>
        <w:t>พิจารณาให้สายอากาศทั้งสองมีการ</w:t>
      </w:r>
      <w:proofErr w:type="spellStart"/>
      <w:r w:rsidR="00863343" w:rsidRPr="001351D1">
        <w:rPr>
          <w:rFonts w:ascii="TH SarabunPSK" w:hAnsi="TH SarabunPSK" w:cs="TH SarabunPSK"/>
          <w:sz w:val="32"/>
          <w:szCs w:val="32"/>
          <w:cs/>
        </w:rPr>
        <w:t>แมตซ์</w:t>
      </w:r>
      <w:proofErr w:type="spellEnd"/>
      <w:r w:rsidR="00863343" w:rsidRPr="001351D1">
        <w:rPr>
          <w:rFonts w:ascii="TH SarabunPSK" w:hAnsi="TH SarabunPSK" w:cs="TH SarabunPSK"/>
          <w:sz w:val="32"/>
          <w:szCs w:val="32"/>
          <w:cs/>
        </w:rPr>
        <w:t>ของโพลาไรเซชัน ดังนั้นสามารถหาอัตราขยายในทิศทางการแผ่พลังงานสูงสุดได้จาก</w:t>
      </w:r>
      <w:r w:rsidR="00AC3AB1" w:rsidRPr="001351D1">
        <w:rPr>
          <w:rFonts w:ascii="TH SarabunPSK" w:hAnsi="TH SarabunPSK" w:cs="TH SarabunPSK"/>
          <w:sz w:val="32"/>
          <w:szCs w:val="32"/>
          <w:cs/>
        </w:rPr>
        <w:t>สมการส่งผ่านของฟรีสคือ</w:t>
      </w:r>
    </w:p>
    <w:p w14:paraId="220282E6" w14:textId="1D392EEF" w:rsidR="00F57336" w:rsidRPr="001351D1" w:rsidRDefault="00F57336" w:rsidP="00735F9B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Pr="001351D1">
        <w:rPr>
          <w:rFonts w:ascii="TH SarabunPSK" w:hAnsi="TH SarabunPSK" w:cs="TH SarabunPSK"/>
          <w:position w:val="-28"/>
          <w:sz w:val="32"/>
          <w:szCs w:val="32"/>
          <w:cs/>
        </w:rPr>
        <w:object w:dxaOrig="4720" w:dyaOrig="680" w14:anchorId="55647DAE">
          <v:shape id="_x0000_i1041" type="#_x0000_t75" style="width:235.8pt;height:34.8pt" o:ole="">
            <v:imagedata r:id="rId41" o:title=""/>
          </v:shape>
          <o:OLEObject Type="Embed" ProgID="Equation.DSMT4" ShapeID="_x0000_i1041" DrawAspect="Content" ObjectID="_1742678477" r:id="rId42"/>
        </w:object>
      </w:r>
    </w:p>
    <w:p w14:paraId="0C7660FE" w14:textId="5819C604" w:rsidR="004C73D1" w:rsidRPr="001351D1" w:rsidRDefault="00F57336" w:rsidP="00735F9B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หรือ</w:t>
      </w:r>
    </w:p>
    <w:p w14:paraId="3473AA7E" w14:textId="42D1F553" w:rsidR="001335EB" w:rsidRPr="001351D1" w:rsidRDefault="00BA2B0F" w:rsidP="001335EB">
      <w:pPr>
        <w:ind w:firstLine="454"/>
        <w:jc w:val="thaiDistribute"/>
        <w:rPr>
          <w:rFonts w:ascii="TH SarabunPSK" w:hAnsi="TH SarabunPSK" w:cs="TH SarabunPSK"/>
          <w:sz w:val="32"/>
          <w:szCs w:val="32"/>
        </w:rPr>
      </w:pPr>
      <w:r w:rsidRPr="001351D1">
        <w:rPr>
          <w:rFonts w:ascii="TH SarabunPSK" w:hAnsi="TH SarabunPSK" w:cs="TH SarabunPSK"/>
          <w:position w:val="-28"/>
          <w:sz w:val="32"/>
          <w:szCs w:val="32"/>
          <w:cs/>
        </w:rPr>
        <w:object w:dxaOrig="4740" w:dyaOrig="680" w14:anchorId="204450D2">
          <v:shape id="_x0000_i1042" type="#_x0000_t75" style="width:237pt;height:34.8pt" o:ole="">
            <v:imagedata r:id="rId43" o:title=""/>
          </v:shape>
          <o:OLEObject Type="Embed" ProgID="Equation.DSMT4" ShapeID="_x0000_i1042" DrawAspect="Content" ObjectID="_1742678478" r:id="rId44"/>
        </w:object>
      </w:r>
      <w:r w:rsidRPr="001351D1">
        <w:rPr>
          <w:rFonts w:ascii="TH SarabunPSK" w:hAnsi="TH SarabunPSK" w:cs="TH SarabunPSK"/>
          <w:sz w:val="32"/>
          <w:szCs w:val="32"/>
        </w:rPr>
        <w:tab/>
      </w:r>
      <w:r w:rsidRPr="001351D1">
        <w:rPr>
          <w:rFonts w:ascii="TH SarabunPSK" w:hAnsi="TH SarabunPSK" w:cs="TH SarabunPSK"/>
          <w:sz w:val="32"/>
          <w:szCs w:val="32"/>
        </w:rPr>
        <w:tab/>
      </w:r>
      <w:r w:rsidRPr="001351D1">
        <w:rPr>
          <w:rFonts w:ascii="TH SarabunPSK" w:hAnsi="TH SarabunPSK" w:cs="TH SarabunPSK"/>
          <w:sz w:val="32"/>
          <w:szCs w:val="32"/>
        </w:rPr>
        <w:tab/>
      </w:r>
      <w:r w:rsidR="004C73D1" w:rsidRPr="001351D1">
        <w:rPr>
          <w:rFonts w:ascii="TH SarabunPSK" w:hAnsi="TH SarabunPSK" w:cs="TH SarabunPSK"/>
          <w:sz w:val="32"/>
          <w:szCs w:val="32"/>
        </w:rPr>
        <w:tab/>
      </w:r>
      <w:r w:rsidR="004C73D1" w:rsidRPr="001351D1">
        <w:rPr>
          <w:rFonts w:ascii="TH SarabunPSK" w:hAnsi="TH SarabunPSK" w:cs="TH SarabunPSK"/>
          <w:sz w:val="32"/>
          <w:szCs w:val="32"/>
        </w:rPr>
        <w:tab/>
      </w:r>
      <w:r w:rsidR="004C73D1" w:rsidRPr="001351D1">
        <w:rPr>
          <w:rFonts w:ascii="TH SarabunPSK" w:hAnsi="TH SarabunPSK" w:cs="TH SarabunPSK"/>
          <w:sz w:val="32"/>
          <w:szCs w:val="32"/>
        </w:rPr>
        <w:tab/>
      </w:r>
      <w:r w:rsidRPr="001351D1">
        <w:rPr>
          <w:rFonts w:ascii="TH SarabunPSK" w:hAnsi="TH SarabunPSK" w:cs="TH SarabunPSK"/>
          <w:sz w:val="32"/>
          <w:szCs w:val="32"/>
        </w:rPr>
        <w:t>(3)</w:t>
      </w:r>
    </w:p>
    <w:p w14:paraId="546082C8" w14:textId="77777777" w:rsidR="004C73D1" w:rsidRPr="001351D1" w:rsidRDefault="004C73D1" w:rsidP="001335EB">
      <w:pPr>
        <w:ind w:firstLine="454"/>
        <w:jc w:val="thaiDistribute"/>
        <w:rPr>
          <w:rFonts w:ascii="TH SarabunPSK" w:hAnsi="TH SarabunPSK" w:cs="TH SarabunPSK"/>
          <w:sz w:val="32"/>
          <w:szCs w:val="32"/>
        </w:rPr>
      </w:pPr>
    </w:p>
    <w:p w14:paraId="158618C9" w14:textId="53B522E6" w:rsidR="00863343" w:rsidRPr="001351D1" w:rsidRDefault="001335EB" w:rsidP="00735F9B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351D1">
        <w:rPr>
          <w:rFonts w:ascii="TH SarabunPSK" w:hAnsi="TH SarabunPSK" w:cs="TH SarabunPSK"/>
          <w:sz w:val="32"/>
          <w:szCs w:val="32"/>
          <w:cs/>
        </w:rPr>
        <w:t>เ</w:t>
      </w:r>
      <w:r w:rsidR="00863343" w:rsidRPr="001351D1">
        <w:rPr>
          <w:rFonts w:ascii="TH SarabunPSK" w:hAnsi="TH SarabunPSK" w:cs="TH SarabunPSK"/>
          <w:sz w:val="32"/>
          <w:szCs w:val="32"/>
          <w:cs/>
        </w:rPr>
        <w:t xml:space="preserve">มื่อ </w:t>
      </w:r>
      <w:r w:rsidR="00863343" w:rsidRPr="001351D1">
        <w:rPr>
          <w:rFonts w:ascii="TH SarabunPSK" w:hAnsi="TH SarabunPSK" w:cs="TH SarabunPSK"/>
          <w:position w:val="-12"/>
          <w:sz w:val="32"/>
          <w:szCs w:val="32"/>
          <w:cs/>
        </w:rPr>
        <w:object w:dxaOrig="720" w:dyaOrig="360" w14:anchorId="77DD534A">
          <v:shape id="_x0000_i1043" type="#_x0000_t75" style="width:36.6pt;height:18pt" o:ole="">
            <v:imagedata r:id="rId45" o:title=""/>
          </v:shape>
          <o:OLEObject Type="Embed" ProgID="Equation.DSMT4" ShapeID="_x0000_i1043" DrawAspect="Content" ObjectID="_1742678479" r:id="rId46"/>
        </w:object>
      </w:r>
      <w:r w:rsidR="00863343" w:rsidRPr="001351D1">
        <w:rPr>
          <w:rFonts w:ascii="TH SarabunPSK" w:hAnsi="TH SarabunPSK" w:cs="TH SarabunPSK"/>
          <w:sz w:val="32"/>
          <w:szCs w:val="32"/>
          <w:cs/>
        </w:rPr>
        <w:t xml:space="preserve"> คือ อัตราขยายของสายอากาศตัวส่ง</w:t>
      </w:r>
      <w:r w:rsidR="00863343" w:rsidRPr="001351D1">
        <w:rPr>
          <w:rFonts w:ascii="TH SarabunPSK" w:hAnsi="TH SarabunPSK" w:cs="TH SarabunPSK"/>
          <w:sz w:val="32"/>
          <w:szCs w:val="32"/>
        </w:rPr>
        <w:t xml:space="preserve"> (dB)</w:t>
      </w:r>
      <w:r w:rsidR="00F57336">
        <w:rPr>
          <w:rFonts w:ascii="TH SarabunPSK" w:hAnsi="TH SarabunPSK" w:cs="TH SarabunPSK"/>
          <w:sz w:val="32"/>
          <w:szCs w:val="32"/>
        </w:rPr>
        <w:t xml:space="preserve"> </w:t>
      </w:r>
      <w:r w:rsidR="00F57336">
        <w:rPr>
          <w:rFonts w:ascii="TH SarabunPSK" w:hAnsi="TH SarabunPSK" w:cs="TH SarabunPSK" w:hint="cs"/>
          <w:sz w:val="32"/>
          <w:szCs w:val="32"/>
          <w:cs/>
        </w:rPr>
        <w:t>ที่มุม</w:t>
      </w:r>
      <w:r w:rsidR="00F57336">
        <w:rPr>
          <w:rFonts w:ascii="TH SarabunPSK" w:hAnsi="TH SarabunPSK" w:cs="TH SarabunPSK"/>
          <w:sz w:val="32"/>
          <w:szCs w:val="32"/>
        </w:rPr>
        <w:t xml:space="preserve"> 0 </w:t>
      </w:r>
      <w:r w:rsidR="00F57336">
        <w:rPr>
          <w:rFonts w:ascii="TH SarabunPSK" w:hAnsi="TH SarabunPSK" w:cs="TH SarabunPSK" w:hint="cs"/>
          <w:sz w:val="32"/>
          <w:szCs w:val="32"/>
          <w:cs/>
        </w:rPr>
        <w:t>องศา</w:t>
      </w:r>
    </w:p>
    <w:p w14:paraId="5471A099" w14:textId="321EE224" w:rsidR="00863343" w:rsidRPr="001351D1" w:rsidRDefault="00863343" w:rsidP="00735F9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351D1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Pr="001351D1">
        <w:rPr>
          <w:rFonts w:ascii="TH SarabunPSK" w:hAnsi="TH SarabunPSK" w:cs="TH SarabunPSK"/>
          <w:position w:val="-12"/>
          <w:sz w:val="32"/>
          <w:szCs w:val="32"/>
          <w:cs/>
        </w:rPr>
        <w:object w:dxaOrig="740" w:dyaOrig="360" w14:anchorId="00D13745">
          <v:shape id="_x0000_i1044" type="#_x0000_t75" style="width:37.2pt;height:18pt" o:ole="">
            <v:imagedata r:id="rId47" o:title=""/>
          </v:shape>
          <o:OLEObject Type="Embed" ProgID="Equation.DSMT4" ShapeID="_x0000_i1044" DrawAspect="Content" ObjectID="_1742678480" r:id="rId48"/>
        </w:objec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 คือ อัตราขยายของสายอากาศตัวส่ง </w:t>
      </w:r>
      <w:r w:rsidRPr="001351D1">
        <w:rPr>
          <w:rFonts w:ascii="TH SarabunPSK" w:hAnsi="TH SarabunPSK" w:cs="TH SarabunPSK"/>
          <w:sz w:val="32"/>
          <w:szCs w:val="32"/>
        </w:rPr>
        <w:t>(dB)</w:t>
      </w:r>
      <w:r w:rsidR="00F57336">
        <w:rPr>
          <w:rFonts w:ascii="TH SarabunPSK" w:hAnsi="TH SarabunPSK" w:cs="TH SarabunPSK" w:hint="cs"/>
          <w:sz w:val="32"/>
          <w:szCs w:val="32"/>
          <w:cs/>
        </w:rPr>
        <w:t xml:space="preserve"> ที่มุม</w:t>
      </w:r>
      <w:r w:rsidR="00F57336">
        <w:rPr>
          <w:rFonts w:ascii="TH SarabunPSK" w:hAnsi="TH SarabunPSK" w:cs="TH SarabunPSK"/>
          <w:sz w:val="32"/>
          <w:szCs w:val="32"/>
        </w:rPr>
        <w:t xml:space="preserve"> 0 </w:t>
      </w:r>
      <w:r w:rsidR="00F57336">
        <w:rPr>
          <w:rFonts w:ascii="TH SarabunPSK" w:hAnsi="TH SarabunPSK" w:cs="TH SarabunPSK" w:hint="cs"/>
          <w:sz w:val="32"/>
          <w:szCs w:val="32"/>
          <w:cs/>
        </w:rPr>
        <w:t>องศา</w:t>
      </w:r>
    </w:p>
    <w:p w14:paraId="262AF5A9" w14:textId="77777777" w:rsidR="00863343" w:rsidRPr="001351D1" w:rsidRDefault="00863343" w:rsidP="00735F9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351D1">
        <w:rPr>
          <w:rFonts w:ascii="TH SarabunPSK" w:hAnsi="TH SarabunPSK" w:cs="TH SarabunPSK"/>
          <w:sz w:val="32"/>
          <w:szCs w:val="32"/>
          <w:cs/>
        </w:rPr>
        <w:t xml:space="preserve">           </w:t>
      </w:r>
      <w:r w:rsidRPr="001351D1">
        <w:rPr>
          <w:rFonts w:ascii="TH SarabunPSK" w:hAnsi="TH SarabunPSK" w:cs="TH SarabunPSK"/>
          <w:position w:val="-12"/>
          <w:sz w:val="32"/>
          <w:szCs w:val="32"/>
          <w:cs/>
        </w:rPr>
        <w:object w:dxaOrig="260" w:dyaOrig="360" w14:anchorId="75420F6E">
          <v:shape id="_x0000_i1045" type="#_x0000_t75" style="width:13.2pt;height:18pt" o:ole="">
            <v:imagedata r:id="rId49" o:title=""/>
          </v:shape>
          <o:OLEObject Type="Embed" ProgID="Equation.DSMT4" ShapeID="_x0000_i1045" DrawAspect="Content" ObjectID="_1742678481" r:id="rId50"/>
        </w:object>
      </w:r>
      <w:r w:rsidRPr="001351D1">
        <w:rPr>
          <w:rFonts w:ascii="TH SarabunPSK" w:hAnsi="TH SarabunPSK" w:cs="TH SarabunPSK"/>
          <w:sz w:val="32"/>
          <w:szCs w:val="32"/>
        </w:rPr>
        <w:t xml:space="preserve"> 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คือ กำลังที่รับได้ </w:t>
      </w:r>
      <w:r w:rsidRPr="001351D1">
        <w:rPr>
          <w:rFonts w:ascii="TH SarabunPSK" w:hAnsi="TH SarabunPSK" w:cs="TH SarabunPSK"/>
          <w:sz w:val="32"/>
          <w:szCs w:val="32"/>
        </w:rPr>
        <w:t>(</w:t>
      </w:r>
      <w:r w:rsidR="001335EB" w:rsidRPr="001351D1">
        <w:rPr>
          <w:rFonts w:ascii="TH SarabunPSK" w:hAnsi="TH SarabunPSK" w:cs="TH SarabunPSK"/>
          <w:sz w:val="32"/>
          <w:szCs w:val="32"/>
        </w:rPr>
        <w:t>dB</w:t>
      </w:r>
      <w:r w:rsidRPr="001351D1">
        <w:rPr>
          <w:rFonts w:ascii="TH SarabunPSK" w:hAnsi="TH SarabunPSK" w:cs="TH SarabunPSK"/>
          <w:sz w:val="32"/>
          <w:szCs w:val="32"/>
        </w:rPr>
        <w:t>)</w:t>
      </w:r>
    </w:p>
    <w:p w14:paraId="591F1355" w14:textId="33BE08F2" w:rsidR="00863343" w:rsidRPr="001351D1" w:rsidRDefault="00863343" w:rsidP="00735F9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351D1">
        <w:rPr>
          <w:rFonts w:ascii="TH SarabunPSK" w:hAnsi="TH SarabunPSK" w:cs="TH SarabunPSK"/>
          <w:sz w:val="32"/>
          <w:szCs w:val="32"/>
        </w:rPr>
        <w:t xml:space="preserve">           </w:t>
      </w:r>
      <w:r w:rsidR="000259F6" w:rsidRPr="001351D1">
        <w:rPr>
          <w:rFonts w:ascii="TH SarabunPSK" w:hAnsi="TH SarabunPSK" w:cs="TH SarabunPSK"/>
          <w:position w:val="-12"/>
          <w:sz w:val="32"/>
          <w:szCs w:val="32"/>
          <w:cs/>
        </w:rPr>
        <w:object w:dxaOrig="240" w:dyaOrig="360" w14:anchorId="200D27D6">
          <v:shape id="_x0000_i1046" type="#_x0000_t75" style="width:12pt;height:18pt" o:ole="">
            <v:imagedata r:id="rId51" o:title=""/>
          </v:shape>
          <o:OLEObject Type="Embed" ProgID="Equation.DSMT4" ShapeID="_x0000_i1046" DrawAspect="Content" ObjectID="_1742678482" r:id="rId52"/>
        </w:object>
      </w:r>
      <w:r w:rsidRPr="001351D1">
        <w:rPr>
          <w:rFonts w:ascii="TH SarabunPSK" w:hAnsi="TH SarabunPSK" w:cs="TH SarabunPSK"/>
          <w:sz w:val="32"/>
          <w:szCs w:val="32"/>
        </w:rPr>
        <w:t xml:space="preserve"> 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AC3AB1" w:rsidRPr="001351D1">
        <w:rPr>
          <w:rFonts w:ascii="TH SarabunPSK" w:hAnsi="TH SarabunPSK" w:cs="TH SarabunPSK"/>
          <w:sz w:val="32"/>
          <w:szCs w:val="32"/>
          <w:cs/>
        </w:rPr>
        <w:t xml:space="preserve">กำลังที่ใช้ส่ง </w:t>
      </w:r>
      <w:r w:rsidR="00AC3AB1" w:rsidRPr="001351D1">
        <w:rPr>
          <w:rFonts w:ascii="TH SarabunPSK" w:hAnsi="TH SarabunPSK" w:cs="TH SarabunPSK"/>
          <w:sz w:val="32"/>
          <w:szCs w:val="32"/>
        </w:rPr>
        <w:t>(</w:t>
      </w:r>
      <w:r w:rsidR="001335EB" w:rsidRPr="001351D1">
        <w:rPr>
          <w:rFonts w:ascii="TH SarabunPSK" w:hAnsi="TH SarabunPSK" w:cs="TH SarabunPSK"/>
          <w:sz w:val="32"/>
          <w:szCs w:val="32"/>
        </w:rPr>
        <w:t>dB</w:t>
      </w:r>
      <w:r w:rsidR="00AC3AB1" w:rsidRPr="001351D1">
        <w:rPr>
          <w:rFonts w:ascii="TH SarabunPSK" w:hAnsi="TH SarabunPSK" w:cs="TH SarabunPSK"/>
          <w:sz w:val="32"/>
          <w:szCs w:val="32"/>
        </w:rPr>
        <w:t>)</w:t>
      </w:r>
    </w:p>
    <w:p w14:paraId="183593E6" w14:textId="77777777" w:rsidR="00AC3AB1" w:rsidRPr="001351D1" w:rsidRDefault="00AC3AB1" w:rsidP="00735F9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351D1">
        <w:rPr>
          <w:rFonts w:ascii="TH SarabunPSK" w:hAnsi="TH SarabunPSK" w:cs="TH SarabunPSK"/>
          <w:sz w:val="32"/>
          <w:szCs w:val="32"/>
        </w:rPr>
        <w:t xml:space="preserve">           </w:t>
      </w:r>
      <w:r w:rsidRPr="001351D1">
        <w:rPr>
          <w:rFonts w:ascii="TH SarabunPSK" w:hAnsi="TH SarabunPSK" w:cs="TH SarabunPSK"/>
          <w:position w:val="-4"/>
          <w:sz w:val="32"/>
          <w:szCs w:val="32"/>
          <w:cs/>
        </w:rPr>
        <w:object w:dxaOrig="240" w:dyaOrig="260" w14:anchorId="5AC62B1E">
          <v:shape id="_x0000_i1047" type="#_x0000_t75" style="width:12pt;height:13.2pt" o:ole="">
            <v:imagedata r:id="rId39" o:title=""/>
          </v:shape>
          <o:OLEObject Type="Embed" ProgID="Equation.DSMT4" ShapeID="_x0000_i1047" DrawAspect="Content" ObjectID="_1742678483" r:id="rId53"/>
        </w:object>
      </w:r>
      <w:r w:rsidRPr="001351D1">
        <w:rPr>
          <w:rFonts w:ascii="TH SarabunPSK" w:hAnsi="TH SarabunPSK" w:cs="TH SarabunPSK"/>
          <w:sz w:val="32"/>
          <w:szCs w:val="32"/>
        </w:rPr>
        <w:t xml:space="preserve"> 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คือ ระยะห่างระหว่างสายอากาศ </w:t>
      </w:r>
      <w:r w:rsidRPr="001351D1">
        <w:rPr>
          <w:rFonts w:ascii="TH SarabunPSK" w:hAnsi="TH SarabunPSK" w:cs="TH SarabunPSK"/>
          <w:sz w:val="32"/>
          <w:szCs w:val="32"/>
        </w:rPr>
        <w:t>(m)</w:t>
      </w:r>
    </w:p>
    <w:p w14:paraId="5A77A73C" w14:textId="77777777" w:rsidR="00AC3AB1" w:rsidRPr="001351D1" w:rsidRDefault="00AC3AB1" w:rsidP="00735F9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351D1">
        <w:rPr>
          <w:rFonts w:ascii="TH SarabunPSK" w:hAnsi="TH SarabunPSK" w:cs="TH SarabunPSK"/>
          <w:sz w:val="32"/>
          <w:szCs w:val="32"/>
          <w:cs/>
        </w:rPr>
        <w:t xml:space="preserve">           </w:t>
      </w:r>
      <w:r w:rsidRPr="001351D1">
        <w:rPr>
          <w:rFonts w:ascii="TH SarabunPSK" w:hAnsi="TH SarabunPSK" w:cs="TH SarabunPSK"/>
          <w:position w:val="-6"/>
          <w:sz w:val="32"/>
          <w:szCs w:val="32"/>
          <w:cs/>
        </w:rPr>
        <w:object w:dxaOrig="220" w:dyaOrig="279" w14:anchorId="7F70F62A">
          <v:shape id="_x0000_i1048" type="#_x0000_t75" style="width:11.4pt;height:13.8pt" o:ole="">
            <v:imagedata r:id="rId54" o:title=""/>
          </v:shape>
          <o:OLEObject Type="Embed" ProgID="Equation.DSMT4" ShapeID="_x0000_i1048" DrawAspect="Content" ObjectID="_1742678484" r:id="rId55"/>
        </w:object>
      </w:r>
      <w:r w:rsidRPr="001351D1">
        <w:rPr>
          <w:rFonts w:ascii="TH SarabunPSK" w:hAnsi="TH SarabunPSK" w:cs="TH SarabunPSK"/>
          <w:sz w:val="32"/>
          <w:szCs w:val="32"/>
        </w:rPr>
        <w:t xml:space="preserve"> 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คือ ความยาวคลื่นของความถี่ที่ใช้วัด </w:t>
      </w:r>
      <w:r w:rsidRPr="001351D1">
        <w:rPr>
          <w:rFonts w:ascii="TH SarabunPSK" w:hAnsi="TH SarabunPSK" w:cs="TH SarabunPSK"/>
          <w:sz w:val="32"/>
          <w:szCs w:val="32"/>
        </w:rPr>
        <w:t>(m)</w:t>
      </w:r>
    </w:p>
    <w:p w14:paraId="3B5789FB" w14:textId="77777777" w:rsidR="004C73D1" w:rsidRPr="001351D1" w:rsidRDefault="004C73D1" w:rsidP="00735F9B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28552C37" w14:textId="77777777" w:rsidR="001335EB" w:rsidRPr="001351D1" w:rsidRDefault="001335EB" w:rsidP="00735F9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351D1">
        <w:rPr>
          <w:rFonts w:ascii="TH SarabunPSK" w:hAnsi="TH SarabunPSK" w:cs="TH SarabunPSK"/>
          <w:sz w:val="32"/>
          <w:szCs w:val="32"/>
          <w:cs/>
        </w:rPr>
        <w:t xml:space="preserve">โดยที่ </w:t>
      </w:r>
      <w:r w:rsidRPr="001351D1">
        <w:rPr>
          <w:rFonts w:ascii="TH SarabunPSK" w:hAnsi="TH SarabunPSK" w:cs="TH SarabunPSK"/>
          <w:position w:val="-28"/>
          <w:sz w:val="32"/>
          <w:szCs w:val="32"/>
          <w:cs/>
        </w:rPr>
        <w:object w:dxaOrig="1380" w:dyaOrig="680" w14:anchorId="2BA0990D">
          <v:shape id="_x0000_i1049" type="#_x0000_t75" style="width:69pt;height:34.8pt" o:ole="">
            <v:imagedata r:id="rId56" o:title=""/>
          </v:shape>
          <o:OLEObject Type="Embed" ProgID="Equation.DSMT4" ShapeID="_x0000_i1049" DrawAspect="Content" ObjectID="_1742678485" r:id="rId57"/>
        </w:objec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 คือ ค่าการสูญเสียในอวกาศว่าง </w:t>
      </w:r>
      <w:r w:rsidRPr="001351D1">
        <w:rPr>
          <w:rFonts w:ascii="TH SarabunPSK" w:hAnsi="TH SarabunPSK" w:cs="TH SarabunPSK"/>
          <w:sz w:val="32"/>
          <w:szCs w:val="32"/>
        </w:rPr>
        <w:t xml:space="preserve">(Free space path loss) </w:t>
      </w:r>
      <w:r w:rsidRPr="001351D1">
        <w:rPr>
          <w:rFonts w:ascii="TH SarabunPSK" w:hAnsi="TH SarabunPSK" w:cs="TH SarabunPSK"/>
          <w:sz w:val="32"/>
          <w:szCs w:val="32"/>
          <w:cs/>
        </w:rPr>
        <w:t>ถ้าคิดการสูญเสียในสายนำสัญญาณด้วย จะสามารถคำนวณหาอัตราขยายของสายอากาศได้จาก</w:t>
      </w:r>
    </w:p>
    <w:p w14:paraId="668DFF23" w14:textId="77777777" w:rsidR="004C73D1" w:rsidRPr="001351D1" w:rsidRDefault="004C73D1" w:rsidP="00735F9B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7081D4A7" w14:textId="0BBD39FC" w:rsidR="001335EB" w:rsidRPr="001351D1" w:rsidRDefault="001335EB" w:rsidP="00735F9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351D1">
        <w:rPr>
          <w:rFonts w:ascii="TH SarabunPSK" w:hAnsi="TH SarabunPSK" w:cs="TH SarabunPSK"/>
          <w:sz w:val="32"/>
          <w:szCs w:val="32"/>
          <w:cs/>
        </w:rPr>
        <w:tab/>
      </w:r>
      <w:r w:rsidR="00BA2B0F" w:rsidRPr="001351D1">
        <w:rPr>
          <w:rFonts w:ascii="TH SarabunPSK" w:hAnsi="TH SarabunPSK" w:cs="TH SarabunPSK"/>
          <w:position w:val="-28"/>
          <w:sz w:val="32"/>
          <w:szCs w:val="32"/>
          <w:cs/>
        </w:rPr>
        <w:object w:dxaOrig="6220" w:dyaOrig="680" w14:anchorId="4B1C61DC">
          <v:shape id="_x0000_i1050" type="#_x0000_t75" style="width:310.8pt;height:34.8pt" o:ole="">
            <v:imagedata r:id="rId58" o:title=""/>
          </v:shape>
          <o:OLEObject Type="Embed" ProgID="Equation.DSMT4" ShapeID="_x0000_i1050" DrawAspect="Content" ObjectID="_1742678486" r:id="rId59"/>
        </w:object>
      </w:r>
      <w:r w:rsidR="004C73D1" w:rsidRPr="001351D1">
        <w:rPr>
          <w:rFonts w:ascii="TH SarabunPSK" w:hAnsi="TH SarabunPSK" w:cs="TH SarabunPSK"/>
          <w:sz w:val="32"/>
          <w:szCs w:val="32"/>
        </w:rPr>
        <w:tab/>
      </w:r>
      <w:r w:rsidR="004C73D1" w:rsidRPr="001351D1">
        <w:rPr>
          <w:rFonts w:ascii="TH SarabunPSK" w:hAnsi="TH SarabunPSK" w:cs="TH SarabunPSK"/>
          <w:sz w:val="32"/>
          <w:szCs w:val="32"/>
        </w:rPr>
        <w:tab/>
      </w:r>
      <w:r w:rsidR="004C73D1" w:rsidRPr="001351D1">
        <w:rPr>
          <w:rFonts w:ascii="TH SarabunPSK" w:hAnsi="TH SarabunPSK" w:cs="TH SarabunPSK"/>
          <w:sz w:val="32"/>
          <w:szCs w:val="32"/>
        </w:rPr>
        <w:tab/>
        <w:t>(4)</w:t>
      </w:r>
    </w:p>
    <w:p w14:paraId="3FC7FCEF" w14:textId="77777777" w:rsidR="004C73D1" w:rsidRPr="001351D1" w:rsidRDefault="004C73D1" w:rsidP="00735F9B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763F36CF" w14:textId="77777777" w:rsidR="001335EB" w:rsidRPr="001351D1" w:rsidRDefault="00B35EAE" w:rsidP="00735F9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351D1">
        <w:rPr>
          <w:rFonts w:ascii="TH SarabunPSK" w:hAnsi="TH SarabunPSK" w:cs="TH SarabunPSK"/>
          <w:sz w:val="32"/>
          <w:szCs w:val="32"/>
          <w:cs/>
        </w:rPr>
        <w:t>ในการวัดทดสอบอัตราขยายสายอากาศนั้น โดยทั่วไปแล้วจะทำการวัดอัตราขยายของสายอากาศรับ โดยที่สายอากาศส่ง</w:t>
      </w:r>
      <w:r w:rsidR="00BA2B0F" w:rsidRPr="001351D1">
        <w:rPr>
          <w:rFonts w:ascii="TH SarabunPSK" w:hAnsi="TH SarabunPSK" w:cs="TH SarabunPSK"/>
          <w:sz w:val="32"/>
          <w:szCs w:val="32"/>
          <w:cs/>
        </w:rPr>
        <w:t>จะเป็น</w:t>
      </w:r>
      <w:r w:rsidRPr="001351D1">
        <w:rPr>
          <w:rFonts w:ascii="TH SarabunPSK" w:hAnsi="TH SarabunPSK" w:cs="TH SarabunPSK"/>
          <w:sz w:val="32"/>
          <w:szCs w:val="32"/>
          <w:cs/>
        </w:rPr>
        <w:t>สายอากาศมาตรฐานที่รู้ค่าอัตราขยายแน่นอน</w:t>
      </w:r>
      <w:r w:rsidR="00BA2B0F" w:rsidRPr="001351D1">
        <w:rPr>
          <w:rFonts w:ascii="TH SarabunPSK" w:hAnsi="TH SarabunPSK" w:cs="TH SarabunPSK"/>
          <w:sz w:val="32"/>
          <w:szCs w:val="32"/>
          <w:cs/>
        </w:rPr>
        <w:t xml:space="preserve"> แต่ในกรณีที่ไม่มีสายอากาศมาตรฐาน จะใช้สายอากาศตัวส่งและตัวรับที่เหมือนกันทุกประการ </w:t>
      </w:r>
      <w:r w:rsidR="00BA2B0F" w:rsidRPr="001351D1">
        <w:rPr>
          <w:rFonts w:ascii="TH SarabunPSK" w:hAnsi="TH SarabunPSK" w:cs="TH SarabunPSK"/>
          <w:position w:val="-14"/>
          <w:sz w:val="32"/>
          <w:szCs w:val="32"/>
          <w:cs/>
        </w:rPr>
        <w:object w:dxaOrig="1840" w:dyaOrig="400" w14:anchorId="1AE32278">
          <v:shape id="_x0000_i1051" type="#_x0000_t75" style="width:91.8pt;height:19.8pt" o:ole="">
            <v:imagedata r:id="rId60" o:title=""/>
          </v:shape>
          <o:OLEObject Type="Embed" ProgID="Equation.DSMT4" ShapeID="_x0000_i1051" DrawAspect="Content" ObjectID="_1742678487" r:id="rId61"/>
        </w:object>
      </w:r>
      <w:r w:rsidR="00BA2B0F" w:rsidRPr="001351D1">
        <w:rPr>
          <w:rFonts w:ascii="TH SarabunPSK" w:hAnsi="TH SarabunPSK" w:cs="TH SarabunPSK"/>
          <w:sz w:val="32"/>
          <w:szCs w:val="32"/>
          <w:cs/>
        </w:rPr>
        <w:t xml:space="preserve"> ดังนั้นจะสามารถหาอัตราขยายได้คือ</w:t>
      </w:r>
    </w:p>
    <w:p w14:paraId="7226A92B" w14:textId="77777777" w:rsidR="004C73D1" w:rsidRPr="001351D1" w:rsidRDefault="004C73D1" w:rsidP="00735F9B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5034CE22" w14:textId="7566414D" w:rsidR="00BA2B0F" w:rsidRPr="001351D1" w:rsidRDefault="00BA2B0F" w:rsidP="00BA2B0F">
      <w:pPr>
        <w:ind w:firstLine="454"/>
        <w:jc w:val="thaiDistribute"/>
        <w:rPr>
          <w:rFonts w:ascii="TH SarabunPSK" w:hAnsi="TH SarabunPSK" w:cs="TH SarabunPSK"/>
          <w:sz w:val="32"/>
          <w:szCs w:val="32"/>
        </w:rPr>
      </w:pPr>
      <w:r w:rsidRPr="001351D1">
        <w:rPr>
          <w:rFonts w:ascii="TH SarabunPSK" w:hAnsi="TH SarabunPSK" w:cs="TH SarabunPSK"/>
          <w:position w:val="-30"/>
          <w:sz w:val="32"/>
          <w:szCs w:val="32"/>
          <w:cs/>
        </w:rPr>
        <w:object w:dxaOrig="6680" w:dyaOrig="720" w14:anchorId="16AE1E80">
          <v:shape id="_x0000_i1052" type="#_x0000_t75" style="width:333.6pt;height:36.6pt" o:ole="">
            <v:imagedata r:id="rId62" o:title=""/>
          </v:shape>
          <o:OLEObject Type="Embed" ProgID="Equation.DSMT4" ShapeID="_x0000_i1052" DrawAspect="Content" ObjectID="_1742678488" r:id="rId63"/>
        </w:object>
      </w:r>
      <w:r w:rsidR="004C73D1" w:rsidRPr="001351D1">
        <w:rPr>
          <w:rFonts w:ascii="TH SarabunPSK" w:hAnsi="TH SarabunPSK" w:cs="TH SarabunPSK"/>
          <w:sz w:val="32"/>
          <w:szCs w:val="32"/>
          <w:cs/>
        </w:rPr>
        <w:tab/>
      </w:r>
      <w:r w:rsidR="004C73D1" w:rsidRPr="001351D1">
        <w:rPr>
          <w:rFonts w:ascii="TH SarabunPSK" w:hAnsi="TH SarabunPSK" w:cs="TH SarabunPSK"/>
          <w:sz w:val="32"/>
          <w:szCs w:val="32"/>
          <w:cs/>
        </w:rPr>
        <w:tab/>
      </w:r>
      <w:r w:rsidR="004C73D1" w:rsidRPr="001351D1">
        <w:rPr>
          <w:rFonts w:ascii="TH SarabunPSK" w:hAnsi="TH SarabunPSK" w:cs="TH SarabunPSK"/>
          <w:sz w:val="32"/>
          <w:szCs w:val="32"/>
        </w:rPr>
        <w:t>(5)</w:t>
      </w:r>
    </w:p>
    <w:p w14:paraId="14D4BD67" w14:textId="59E66020" w:rsidR="0038626C" w:rsidRDefault="0038626C" w:rsidP="004F6E3B">
      <w:pPr>
        <w:rPr>
          <w:rFonts w:ascii="TH SarabunPSK" w:hAnsi="TH SarabunPSK" w:cs="TH SarabunPSK"/>
          <w:sz w:val="32"/>
          <w:szCs w:val="32"/>
          <w:u w:val="single"/>
        </w:rPr>
      </w:pPr>
    </w:p>
    <w:p w14:paraId="76029472" w14:textId="77777777" w:rsidR="007A538B" w:rsidRPr="001351D1" w:rsidRDefault="007A538B" w:rsidP="004F6E3B">
      <w:pPr>
        <w:rPr>
          <w:rFonts w:ascii="TH SarabunPSK" w:hAnsi="TH SarabunPSK" w:cs="TH SarabunPSK" w:hint="cs"/>
          <w:sz w:val="32"/>
          <w:szCs w:val="32"/>
          <w:u w:val="single"/>
        </w:rPr>
      </w:pPr>
    </w:p>
    <w:p w14:paraId="44F4BFBE" w14:textId="34FA095C" w:rsidR="000B119A" w:rsidRPr="001351D1" w:rsidRDefault="000B119A" w:rsidP="000B119A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1351D1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lastRenderedPageBreak/>
        <w:t>อุปกรณ์การทดลอง</w:t>
      </w:r>
    </w:p>
    <w:p w14:paraId="7C6CAED1" w14:textId="083473C3" w:rsidR="000B119A" w:rsidRPr="001351D1" w:rsidRDefault="000B119A" w:rsidP="000B119A">
      <w:pPr>
        <w:rPr>
          <w:rFonts w:ascii="TH SarabunPSK" w:hAnsi="TH SarabunPSK" w:cs="TH SarabunPSK"/>
          <w:sz w:val="32"/>
          <w:szCs w:val="32"/>
        </w:rPr>
      </w:pPr>
      <w:r w:rsidRPr="001351D1">
        <w:rPr>
          <w:rFonts w:ascii="TH SarabunPSK" w:hAnsi="TH SarabunPSK" w:cs="TH SarabunPSK"/>
          <w:sz w:val="32"/>
          <w:szCs w:val="32"/>
        </w:rPr>
        <w:t xml:space="preserve">       1. </w:t>
      </w:r>
      <w:r w:rsidRPr="001351D1">
        <w:rPr>
          <w:rFonts w:ascii="TH SarabunPSK" w:hAnsi="TH SarabunPSK" w:cs="TH SarabunPSK"/>
          <w:sz w:val="32"/>
          <w:szCs w:val="32"/>
          <w:cs/>
        </w:rPr>
        <w:t>สายอากาศ</w:t>
      </w:r>
      <w:r w:rsidR="0050547C">
        <w:rPr>
          <w:rFonts w:ascii="TH SarabunPSK" w:hAnsi="TH SarabunPSK" w:cs="TH SarabunPSK" w:hint="cs"/>
          <w:sz w:val="32"/>
          <w:szCs w:val="32"/>
          <w:cs/>
        </w:rPr>
        <w:t xml:space="preserve">ที่เหมือนกัน </w:t>
      </w:r>
      <w:r w:rsidR="0050547C">
        <w:rPr>
          <w:rFonts w:ascii="TH SarabunPSK" w:hAnsi="TH SarabunPSK" w:cs="TH SarabunPSK"/>
          <w:sz w:val="32"/>
          <w:szCs w:val="32"/>
        </w:rPr>
        <w:t xml:space="preserve">2 </w:t>
      </w:r>
      <w:r w:rsidRPr="001351D1">
        <w:rPr>
          <w:rFonts w:ascii="TH SarabunPSK" w:hAnsi="TH SarabunPSK" w:cs="TH SarabunPSK"/>
          <w:sz w:val="32"/>
          <w:szCs w:val="32"/>
          <w:cs/>
        </w:rPr>
        <w:t>ตัว</w:t>
      </w:r>
    </w:p>
    <w:p w14:paraId="4C7B9EAC" w14:textId="18E47F64" w:rsidR="000B119A" w:rsidRPr="001351D1" w:rsidRDefault="000B119A" w:rsidP="000B119A">
      <w:pPr>
        <w:rPr>
          <w:rFonts w:ascii="TH SarabunPSK" w:hAnsi="TH SarabunPSK" w:cs="TH SarabunPSK"/>
          <w:sz w:val="32"/>
          <w:szCs w:val="32"/>
        </w:rPr>
      </w:pPr>
      <w:r w:rsidRPr="001351D1">
        <w:rPr>
          <w:rFonts w:ascii="TH SarabunPSK" w:hAnsi="TH SarabunPSK" w:cs="TH SarabunPSK"/>
          <w:sz w:val="32"/>
          <w:szCs w:val="32"/>
        </w:rPr>
        <w:t xml:space="preserve">       2. Signal Generator 1 </w:t>
      </w:r>
      <w:r w:rsidRPr="001351D1">
        <w:rPr>
          <w:rFonts w:ascii="TH SarabunPSK" w:hAnsi="TH SarabunPSK" w:cs="TH SarabunPSK"/>
          <w:sz w:val="32"/>
          <w:szCs w:val="32"/>
          <w:cs/>
        </w:rPr>
        <w:t>เครื่อง</w:t>
      </w:r>
    </w:p>
    <w:p w14:paraId="3D82FDEF" w14:textId="7BD52A04" w:rsidR="000B119A" w:rsidRPr="001351D1" w:rsidRDefault="000B119A" w:rsidP="000B119A">
      <w:pPr>
        <w:rPr>
          <w:rFonts w:ascii="TH SarabunPSK" w:hAnsi="TH SarabunPSK" w:cs="TH SarabunPSK"/>
          <w:sz w:val="32"/>
          <w:szCs w:val="32"/>
        </w:rPr>
      </w:pPr>
      <w:r w:rsidRPr="001351D1">
        <w:rPr>
          <w:rFonts w:ascii="TH SarabunPSK" w:hAnsi="TH SarabunPSK" w:cs="TH SarabunPSK"/>
          <w:sz w:val="32"/>
          <w:szCs w:val="32"/>
        </w:rPr>
        <w:t xml:space="preserve">       </w:t>
      </w:r>
      <w:r w:rsidR="0050547C">
        <w:rPr>
          <w:rFonts w:ascii="TH SarabunPSK" w:hAnsi="TH SarabunPSK" w:cs="TH SarabunPSK"/>
          <w:sz w:val="32"/>
          <w:szCs w:val="32"/>
        </w:rPr>
        <w:t>3</w:t>
      </w:r>
      <w:r w:rsidRPr="001351D1">
        <w:rPr>
          <w:rFonts w:ascii="TH SarabunPSK" w:hAnsi="TH SarabunPSK" w:cs="TH SarabunPSK"/>
          <w:sz w:val="32"/>
          <w:szCs w:val="32"/>
        </w:rPr>
        <w:t xml:space="preserve">. Spectrum Analyzer 1 </w:t>
      </w:r>
      <w:r w:rsidRPr="001351D1">
        <w:rPr>
          <w:rFonts w:ascii="TH SarabunPSK" w:hAnsi="TH SarabunPSK" w:cs="TH SarabunPSK"/>
          <w:sz w:val="32"/>
          <w:szCs w:val="32"/>
          <w:cs/>
        </w:rPr>
        <w:t>เครื่อง</w:t>
      </w:r>
    </w:p>
    <w:p w14:paraId="757E7749" w14:textId="65014435" w:rsidR="000B119A" w:rsidRPr="001351D1" w:rsidRDefault="000B119A" w:rsidP="000B119A">
      <w:pPr>
        <w:rPr>
          <w:rFonts w:ascii="TH SarabunPSK" w:hAnsi="TH SarabunPSK" w:cs="TH SarabunPSK"/>
          <w:sz w:val="32"/>
          <w:szCs w:val="32"/>
        </w:rPr>
      </w:pPr>
      <w:r w:rsidRPr="001351D1">
        <w:rPr>
          <w:rFonts w:ascii="TH SarabunPSK" w:hAnsi="TH SarabunPSK" w:cs="TH SarabunPSK"/>
          <w:sz w:val="32"/>
          <w:szCs w:val="32"/>
        </w:rPr>
        <w:t xml:space="preserve">       </w:t>
      </w:r>
      <w:r w:rsidR="0050547C">
        <w:rPr>
          <w:rFonts w:ascii="TH SarabunPSK" w:hAnsi="TH SarabunPSK" w:cs="TH SarabunPSK"/>
          <w:sz w:val="32"/>
          <w:szCs w:val="32"/>
        </w:rPr>
        <w:t>4</w:t>
      </w:r>
      <w:r w:rsidRPr="001351D1">
        <w:rPr>
          <w:rFonts w:ascii="TH SarabunPSK" w:hAnsi="TH SarabunPSK" w:cs="TH SarabunPSK"/>
          <w:sz w:val="32"/>
          <w:szCs w:val="32"/>
        </w:rPr>
        <w:t xml:space="preserve">. 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สาย </w:t>
      </w:r>
      <w:r w:rsidRPr="001351D1">
        <w:rPr>
          <w:rFonts w:ascii="TH SarabunPSK" w:hAnsi="TH SarabunPSK" w:cs="TH SarabunPSK"/>
          <w:sz w:val="32"/>
          <w:szCs w:val="32"/>
        </w:rPr>
        <w:t xml:space="preserve">Coaxial </w:t>
      </w:r>
    </w:p>
    <w:p w14:paraId="0FB31C84" w14:textId="4008D31C" w:rsidR="000B119A" w:rsidRPr="001351D1" w:rsidRDefault="000B119A" w:rsidP="000B119A">
      <w:pPr>
        <w:rPr>
          <w:rFonts w:ascii="TH SarabunPSK" w:hAnsi="TH SarabunPSK" w:cs="TH SarabunPSK"/>
          <w:sz w:val="32"/>
          <w:szCs w:val="32"/>
          <w:cs/>
        </w:rPr>
      </w:pPr>
      <w:r w:rsidRPr="001351D1">
        <w:rPr>
          <w:rFonts w:ascii="TH SarabunPSK" w:hAnsi="TH SarabunPSK" w:cs="TH SarabunPSK"/>
          <w:sz w:val="32"/>
          <w:szCs w:val="32"/>
        </w:rPr>
        <w:t xml:space="preserve">       </w:t>
      </w:r>
      <w:r w:rsidR="0050547C">
        <w:rPr>
          <w:rFonts w:ascii="TH SarabunPSK" w:hAnsi="TH SarabunPSK" w:cs="TH SarabunPSK"/>
          <w:sz w:val="32"/>
          <w:szCs w:val="32"/>
        </w:rPr>
        <w:t>5</w:t>
      </w:r>
      <w:r w:rsidRPr="001351D1">
        <w:rPr>
          <w:rFonts w:ascii="TH SarabunPSK" w:hAnsi="TH SarabunPSK" w:cs="TH SarabunPSK"/>
          <w:sz w:val="32"/>
          <w:szCs w:val="32"/>
        </w:rPr>
        <w:t xml:space="preserve">. </w:t>
      </w:r>
      <w:r w:rsidRPr="001351D1">
        <w:rPr>
          <w:rFonts w:ascii="TH SarabunPSK" w:hAnsi="TH SarabunPSK" w:cs="TH SarabunPSK"/>
          <w:sz w:val="32"/>
          <w:szCs w:val="32"/>
          <w:cs/>
        </w:rPr>
        <w:t>ขาตั้งสายอากาศ</w:t>
      </w:r>
      <w:r w:rsidR="0050547C">
        <w:rPr>
          <w:rFonts w:ascii="TH SarabunPSK" w:hAnsi="TH SarabunPSK" w:cs="TH SarabunPSK"/>
          <w:sz w:val="32"/>
          <w:szCs w:val="32"/>
        </w:rPr>
        <w:t xml:space="preserve"> </w:t>
      </w:r>
      <w:r w:rsidR="0050547C">
        <w:rPr>
          <w:rFonts w:ascii="TH SarabunPSK" w:hAnsi="TH SarabunPSK" w:cs="TH SarabunPSK" w:hint="cs"/>
          <w:sz w:val="32"/>
          <w:szCs w:val="32"/>
          <w:cs/>
        </w:rPr>
        <w:t>และแท่นหมุนสายอากาศ</w:t>
      </w:r>
    </w:p>
    <w:p w14:paraId="15816082" w14:textId="00A71A96" w:rsidR="004B56CC" w:rsidRDefault="004B56CC" w:rsidP="004F6E3B">
      <w:pPr>
        <w:rPr>
          <w:rFonts w:ascii="TH SarabunPSK" w:hAnsi="TH SarabunPSK" w:cs="TH SarabunPSK"/>
          <w:sz w:val="32"/>
          <w:szCs w:val="32"/>
          <w:u w:val="single"/>
        </w:rPr>
      </w:pPr>
    </w:p>
    <w:p w14:paraId="1F601573" w14:textId="77777777" w:rsidR="00854782" w:rsidRPr="001351D1" w:rsidRDefault="009079CC" w:rsidP="00854782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1351D1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ขั้นตอนการเตรียมความพร้อม</w:t>
      </w:r>
      <w:r w:rsidR="00854782" w:rsidRPr="001351D1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 xml:space="preserve">เครื่อง </w:t>
      </w:r>
      <w:r w:rsidR="00854782" w:rsidRPr="001351D1">
        <w:rPr>
          <w:rFonts w:ascii="TH SarabunPSK" w:hAnsi="TH SarabunPSK" w:cs="TH SarabunPSK"/>
          <w:b/>
          <w:bCs/>
          <w:sz w:val="32"/>
          <w:szCs w:val="32"/>
          <w:u w:val="single"/>
        </w:rPr>
        <w:t>Signal Generator</w:t>
      </w:r>
    </w:p>
    <w:p w14:paraId="4423956C" w14:textId="77777777" w:rsidR="00854782" w:rsidRPr="001351D1" w:rsidRDefault="00024392" w:rsidP="00854782">
      <w:pPr>
        <w:rPr>
          <w:rFonts w:ascii="TH SarabunPSK" w:hAnsi="TH SarabunPSK" w:cs="TH SarabunPSK"/>
          <w:sz w:val="32"/>
          <w:szCs w:val="32"/>
        </w:rPr>
      </w:pPr>
      <w:r w:rsidRPr="001351D1">
        <w:rPr>
          <w:rFonts w:ascii="TH SarabunPSK" w:hAnsi="TH SarabunPSK" w:cs="TH SarabunPSK"/>
          <w:sz w:val="32"/>
          <w:szCs w:val="32"/>
        </w:rPr>
        <w:t xml:space="preserve">       </w:t>
      </w:r>
      <w:r w:rsidR="00854782" w:rsidRPr="001351D1">
        <w:rPr>
          <w:rFonts w:ascii="TH SarabunPSK" w:hAnsi="TH SarabunPSK" w:cs="TH SarabunPSK"/>
          <w:sz w:val="32"/>
          <w:szCs w:val="32"/>
        </w:rPr>
        <w:t xml:space="preserve">1. </w:t>
      </w:r>
      <w:r w:rsidR="00854782" w:rsidRPr="001351D1">
        <w:rPr>
          <w:rFonts w:ascii="TH SarabunPSK" w:hAnsi="TH SarabunPSK" w:cs="TH SarabunPSK"/>
          <w:sz w:val="32"/>
          <w:szCs w:val="32"/>
          <w:cs/>
        </w:rPr>
        <w:t xml:space="preserve">เปิดเครื่อง </w:t>
      </w:r>
      <w:r w:rsidR="00854782" w:rsidRPr="001351D1">
        <w:rPr>
          <w:rFonts w:ascii="TH SarabunPSK" w:hAnsi="TH SarabunPSK" w:cs="TH SarabunPSK"/>
          <w:sz w:val="32"/>
          <w:szCs w:val="32"/>
        </w:rPr>
        <w:t>Signal Generator</w:t>
      </w:r>
    </w:p>
    <w:p w14:paraId="2428365D" w14:textId="7D67D3A8" w:rsidR="00854782" w:rsidRDefault="00024392" w:rsidP="00854782">
      <w:pPr>
        <w:rPr>
          <w:rFonts w:ascii="TH SarabunPSK" w:hAnsi="TH SarabunPSK" w:cs="TH SarabunPSK"/>
          <w:sz w:val="32"/>
          <w:szCs w:val="32"/>
        </w:rPr>
      </w:pPr>
      <w:r w:rsidRPr="001351D1">
        <w:rPr>
          <w:rFonts w:ascii="TH SarabunPSK" w:hAnsi="TH SarabunPSK" w:cs="TH SarabunPSK"/>
          <w:sz w:val="32"/>
          <w:szCs w:val="32"/>
        </w:rPr>
        <w:t xml:space="preserve">       </w:t>
      </w:r>
      <w:r w:rsidR="00854782" w:rsidRPr="001351D1">
        <w:rPr>
          <w:rFonts w:ascii="TH SarabunPSK" w:hAnsi="TH SarabunPSK" w:cs="TH SarabunPSK"/>
          <w:sz w:val="32"/>
          <w:szCs w:val="32"/>
        </w:rPr>
        <w:t xml:space="preserve">2. </w:t>
      </w:r>
      <w:bookmarkStart w:id="2" w:name="_Hlk97661534"/>
      <w:r w:rsidR="00854782" w:rsidRPr="001351D1">
        <w:rPr>
          <w:rFonts w:ascii="TH SarabunPSK" w:hAnsi="TH SarabunPSK" w:cs="TH SarabunPSK"/>
          <w:sz w:val="32"/>
          <w:szCs w:val="32"/>
          <w:cs/>
        </w:rPr>
        <w:t xml:space="preserve">ต่อสาย </w:t>
      </w:r>
      <w:r w:rsidR="00854782" w:rsidRPr="001351D1">
        <w:rPr>
          <w:rFonts w:ascii="TH SarabunPSK" w:hAnsi="TH SarabunPSK" w:cs="TH SarabunPSK"/>
          <w:sz w:val="32"/>
          <w:szCs w:val="32"/>
        </w:rPr>
        <w:t xml:space="preserve">Coaxial </w:t>
      </w:r>
      <w:r w:rsidR="00854782" w:rsidRPr="001351D1">
        <w:rPr>
          <w:rFonts w:ascii="TH SarabunPSK" w:hAnsi="TH SarabunPSK" w:cs="TH SarabunPSK"/>
          <w:sz w:val="32"/>
          <w:szCs w:val="32"/>
          <w:cs/>
        </w:rPr>
        <w:t xml:space="preserve">เข้ากับ </w:t>
      </w:r>
      <w:r w:rsidR="00854782" w:rsidRPr="001351D1">
        <w:rPr>
          <w:rFonts w:ascii="TH SarabunPSK" w:hAnsi="TH SarabunPSK" w:cs="TH SarabunPSK"/>
          <w:sz w:val="32"/>
          <w:szCs w:val="32"/>
        </w:rPr>
        <w:t>Signal Generator</w:t>
      </w:r>
      <w:r w:rsidR="00854782" w:rsidRPr="001351D1">
        <w:rPr>
          <w:rFonts w:ascii="TH SarabunPSK" w:hAnsi="TH SarabunPSK" w:cs="TH SarabunPSK"/>
          <w:sz w:val="32"/>
          <w:szCs w:val="32"/>
          <w:cs/>
        </w:rPr>
        <w:t xml:space="preserve"> และสายอากาศ</w:t>
      </w:r>
      <w:r w:rsidR="0096462A">
        <w:rPr>
          <w:rFonts w:ascii="TH SarabunPSK" w:hAnsi="TH SarabunPSK" w:cs="TH SarabunPSK" w:hint="cs"/>
          <w:sz w:val="32"/>
          <w:szCs w:val="32"/>
          <w:cs/>
        </w:rPr>
        <w:t>ส่</w:t>
      </w:r>
      <w:r w:rsidR="00854782" w:rsidRPr="001351D1">
        <w:rPr>
          <w:rFonts w:ascii="TH SarabunPSK" w:hAnsi="TH SarabunPSK" w:cs="TH SarabunPSK"/>
          <w:sz w:val="32"/>
          <w:szCs w:val="32"/>
          <w:cs/>
        </w:rPr>
        <w:t>ง</w:t>
      </w:r>
      <w:r w:rsidR="00F56A39">
        <w:rPr>
          <w:rFonts w:ascii="TH SarabunPSK" w:hAnsi="TH SarabunPSK" w:cs="TH SarabunPSK" w:hint="cs"/>
          <w:sz w:val="32"/>
          <w:szCs w:val="32"/>
          <w:cs/>
        </w:rPr>
        <w:t xml:space="preserve"> โดยที่สายอากาศส่งจะถูกติดตั้งกับเสาส่งและหันหน้าเข้าหาสายอากาศรับ</w:t>
      </w:r>
      <w:bookmarkEnd w:id="2"/>
    </w:p>
    <w:p w14:paraId="35BA575E" w14:textId="77777777" w:rsidR="00B408FD" w:rsidRPr="001351D1" w:rsidRDefault="00B408FD" w:rsidP="00796DC1">
      <w:pPr>
        <w:jc w:val="center"/>
        <w:rPr>
          <w:rFonts w:ascii="TH SarabunPSK" w:hAnsi="TH SarabunPSK" w:cs="TH SarabunPSK"/>
          <w:sz w:val="32"/>
          <w:szCs w:val="32"/>
        </w:rPr>
      </w:pPr>
      <w:r w:rsidRPr="001351D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39645E5" wp14:editId="2DFA78C6">
            <wp:extent cx="1574800" cy="1861017"/>
            <wp:effectExtent l="0" t="0" r="6350" b="6350"/>
            <wp:docPr id="2" name="Picture 2" descr="C:\Users\UOK\Desktop\Untitl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OK\Desktop\Untitled1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690" cy="1862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EB7938" w14:textId="77777777" w:rsidR="00B408FD" w:rsidRPr="001351D1" w:rsidRDefault="00B408FD" w:rsidP="00854782">
      <w:pPr>
        <w:rPr>
          <w:rFonts w:ascii="TH SarabunPSK" w:hAnsi="TH SarabunPSK" w:cs="TH SarabunPSK"/>
          <w:sz w:val="32"/>
          <w:szCs w:val="32"/>
        </w:rPr>
      </w:pPr>
    </w:p>
    <w:p w14:paraId="3F9625EC" w14:textId="10F3D571" w:rsidR="00C909CF" w:rsidRPr="001351D1" w:rsidRDefault="00024392" w:rsidP="001A61DB">
      <w:pPr>
        <w:rPr>
          <w:rFonts w:ascii="TH SarabunPSK" w:hAnsi="TH SarabunPSK" w:cs="TH SarabunPSK"/>
          <w:sz w:val="32"/>
          <w:szCs w:val="32"/>
        </w:rPr>
      </w:pPr>
      <w:r w:rsidRPr="001351D1">
        <w:rPr>
          <w:rFonts w:ascii="TH SarabunPSK" w:hAnsi="TH SarabunPSK" w:cs="TH SarabunPSK"/>
          <w:sz w:val="32"/>
          <w:szCs w:val="32"/>
        </w:rPr>
        <w:t xml:space="preserve">       </w:t>
      </w:r>
      <w:r w:rsidR="00854782" w:rsidRPr="001351D1">
        <w:rPr>
          <w:rFonts w:ascii="TH SarabunPSK" w:hAnsi="TH SarabunPSK" w:cs="TH SarabunPSK"/>
          <w:sz w:val="32"/>
          <w:szCs w:val="32"/>
        </w:rPr>
        <w:t xml:space="preserve">3. </w:t>
      </w:r>
      <w:bookmarkStart w:id="3" w:name="_Hlk97661554"/>
      <w:r w:rsidR="00854782" w:rsidRPr="001351D1">
        <w:rPr>
          <w:rFonts w:ascii="TH SarabunPSK" w:hAnsi="TH SarabunPSK" w:cs="TH SarabunPSK"/>
          <w:sz w:val="32"/>
          <w:szCs w:val="32"/>
          <w:cs/>
        </w:rPr>
        <w:t xml:space="preserve">เลือกความถี่ใช้งาน โดยกด </w:t>
      </w:r>
      <w:r w:rsidR="00854782" w:rsidRPr="001351D1">
        <w:rPr>
          <w:rFonts w:ascii="TH SarabunPSK" w:hAnsi="TH SarabunPSK" w:cs="TH SarabunPSK"/>
          <w:sz w:val="32"/>
          <w:szCs w:val="32"/>
        </w:rPr>
        <w:t xml:space="preserve">Center </w:t>
      </w:r>
      <w:r w:rsidR="00854782" w:rsidRPr="001351D1">
        <w:rPr>
          <w:rFonts w:ascii="TH SarabunPSK" w:hAnsi="TH SarabunPSK" w:cs="TH SarabunPSK"/>
          <w:sz w:val="32"/>
          <w:szCs w:val="32"/>
          <w:cs/>
        </w:rPr>
        <w:t>แล้วตามด้วยความถี่</w:t>
      </w:r>
      <w:r w:rsidR="00796DC1">
        <w:rPr>
          <w:rFonts w:ascii="TH SarabunPSK" w:hAnsi="TH SarabunPSK" w:cs="TH SarabunPSK" w:hint="cs"/>
          <w:sz w:val="32"/>
          <w:szCs w:val="32"/>
          <w:cs/>
        </w:rPr>
        <w:t>ดำเนินงานของสายอากาศ</w:t>
      </w:r>
      <w:bookmarkEnd w:id="3"/>
      <w:r w:rsidR="00C909CF" w:rsidRPr="001351D1">
        <w:rPr>
          <w:rFonts w:ascii="TH SarabunPSK" w:hAnsi="TH SarabunPSK" w:cs="TH SarabunPSK"/>
          <w:sz w:val="32"/>
          <w:szCs w:val="32"/>
        </w:rPr>
        <w:t xml:space="preserve"> </w:t>
      </w:r>
    </w:p>
    <w:p w14:paraId="7E399AA2" w14:textId="71AEAB1E" w:rsidR="00C909CF" w:rsidRPr="001351D1" w:rsidRDefault="001A61DB" w:rsidP="001A61DB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351D1">
        <w:rPr>
          <w:rFonts w:ascii="TH SarabunPSK" w:hAnsi="TH SarabunPSK" w:cs="TH SarabunPSK"/>
          <w:sz w:val="32"/>
          <w:szCs w:val="32"/>
        </w:rPr>
        <w:t xml:space="preserve">   </w:t>
      </w:r>
      <w:r w:rsidR="00024392" w:rsidRPr="001351D1">
        <w:rPr>
          <w:rFonts w:ascii="TH SarabunPSK" w:hAnsi="TH SarabunPSK" w:cs="TH SarabunPSK"/>
          <w:sz w:val="32"/>
          <w:szCs w:val="32"/>
        </w:rPr>
        <w:t xml:space="preserve">  </w:t>
      </w:r>
      <w:r w:rsidR="00796DC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24392" w:rsidRPr="001351D1">
        <w:rPr>
          <w:rFonts w:ascii="TH SarabunPSK" w:hAnsi="TH SarabunPSK" w:cs="TH SarabunPSK"/>
          <w:sz w:val="32"/>
          <w:szCs w:val="32"/>
        </w:rPr>
        <w:t xml:space="preserve"> </w:t>
      </w:r>
      <w:r w:rsidR="00854782" w:rsidRPr="001351D1">
        <w:rPr>
          <w:rFonts w:ascii="TH SarabunPSK" w:hAnsi="TH SarabunPSK" w:cs="TH SarabunPSK"/>
          <w:sz w:val="32"/>
          <w:szCs w:val="32"/>
        </w:rPr>
        <w:t xml:space="preserve">4. </w:t>
      </w:r>
      <w:bookmarkStart w:id="4" w:name="_Hlk97661669"/>
      <w:r w:rsidR="00854782" w:rsidRPr="001351D1">
        <w:rPr>
          <w:rFonts w:ascii="TH SarabunPSK" w:hAnsi="TH SarabunPSK" w:cs="TH SarabunPSK"/>
          <w:sz w:val="32"/>
          <w:szCs w:val="32"/>
          <w:cs/>
        </w:rPr>
        <w:t xml:space="preserve">เลือกกำลังงานที่ใช้ส่ง โดยกด </w:t>
      </w:r>
      <w:r w:rsidR="00854782" w:rsidRPr="001351D1">
        <w:rPr>
          <w:rFonts w:ascii="TH SarabunPSK" w:hAnsi="TH SarabunPSK" w:cs="TH SarabunPSK"/>
          <w:sz w:val="32"/>
          <w:szCs w:val="32"/>
        </w:rPr>
        <w:t xml:space="preserve">Power Level </w:t>
      </w:r>
      <w:r w:rsidR="00854782" w:rsidRPr="001351D1">
        <w:rPr>
          <w:rFonts w:ascii="TH SarabunPSK" w:hAnsi="TH SarabunPSK" w:cs="TH SarabunPSK"/>
          <w:sz w:val="32"/>
          <w:szCs w:val="32"/>
          <w:cs/>
        </w:rPr>
        <w:t>แล้วตามด้วยกำลังงานที่ต้องการส่ง</w:t>
      </w:r>
      <w:r w:rsidR="00796DC1">
        <w:rPr>
          <w:rFonts w:ascii="TH SarabunPSK" w:hAnsi="TH SarabunPSK" w:cs="TH SarabunPSK" w:hint="cs"/>
          <w:sz w:val="32"/>
          <w:szCs w:val="32"/>
          <w:cs/>
        </w:rPr>
        <w:t>ให้กับสายอากาศส่ง ซึ่ง</w:t>
      </w:r>
      <w:r w:rsidR="00C909CF" w:rsidRPr="001351D1">
        <w:rPr>
          <w:rFonts w:ascii="TH SarabunPSK" w:hAnsi="TH SarabunPSK" w:cs="TH SarabunPSK"/>
          <w:sz w:val="32"/>
          <w:szCs w:val="32"/>
          <w:cs/>
        </w:rPr>
        <w:t xml:space="preserve">ในการทดลองให้ตั้งไว้ที่ </w:t>
      </w:r>
      <w:r w:rsidR="00C909CF" w:rsidRPr="001351D1">
        <w:rPr>
          <w:rFonts w:ascii="TH SarabunPSK" w:hAnsi="TH SarabunPSK" w:cs="TH SarabunPSK"/>
          <w:sz w:val="32"/>
          <w:szCs w:val="32"/>
        </w:rPr>
        <w:t xml:space="preserve">0 dBm </w:t>
      </w:r>
      <w:r w:rsidR="005F1C5B">
        <w:rPr>
          <w:rFonts w:ascii="TH SarabunPSK" w:hAnsi="TH SarabunPSK" w:cs="TH SarabunPSK"/>
          <w:sz w:val="32"/>
          <w:szCs w:val="32"/>
        </w:rPr>
        <w:t>(</w:t>
      </w:r>
      <w:r w:rsidR="005F1C5B">
        <w:rPr>
          <w:rFonts w:ascii="TH SarabunPSK" w:hAnsi="TH SarabunPSK" w:cs="TH SarabunPSK" w:hint="cs"/>
          <w:sz w:val="32"/>
          <w:szCs w:val="32"/>
          <w:cs/>
        </w:rPr>
        <w:t>แต่ถ้าไม่สามารถรับ</w:t>
      </w:r>
      <w:r w:rsidR="005F1C5B">
        <w:rPr>
          <w:rFonts w:ascii="TH SarabunPSK" w:hAnsi="TH SarabunPSK" w:cs="TH SarabunPSK"/>
          <w:sz w:val="32"/>
          <w:szCs w:val="32"/>
        </w:rPr>
        <w:t>-</w:t>
      </w:r>
      <w:r w:rsidR="005F1C5B">
        <w:rPr>
          <w:rFonts w:ascii="TH SarabunPSK" w:hAnsi="TH SarabunPSK" w:cs="TH SarabunPSK" w:hint="cs"/>
          <w:sz w:val="32"/>
          <w:szCs w:val="32"/>
          <w:cs/>
        </w:rPr>
        <w:t xml:space="preserve">ส่งกำลังงานกันได้ให้เพิ่ม </w:t>
      </w:r>
      <w:r w:rsidR="005F1C5B">
        <w:rPr>
          <w:rFonts w:ascii="TH SarabunPSK" w:hAnsi="TH SarabunPSK" w:cs="TH SarabunPSK"/>
          <w:sz w:val="32"/>
          <w:szCs w:val="32"/>
        </w:rPr>
        <w:t>Power Level)</w:t>
      </w:r>
      <w:bookmarkEnd w:id="4"/>
    </w:p>
    <w:p w14:paraId="02EE3922" w14:textId="77777777" w:rsidR="00854782" w:rsidRPr="001351D1" w:rsidRDefault="00854782" w:rsidP="00854782">
      <w:pPr>
        <w:rPr>
          <w:rFonts w:ascii="TH SarabunPSK" w:hAnsi="TH SarabunPSK" w:cs="TH SarabunPSK"/>
          <w:sz w:val="32"/>
          <w:szCs w:val="32"/>
          <w:u w:val="single"/>
        </w:rPr>
      </w:pPr>
    </w:p>
    <w:p w14:paraId="08127FA2" w14:textId="77777777" w:rsidR="00854782" w:rsidRPr="001351D1" w:rsidRDefault="009079CC" w:rsidP="00854782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1351D1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ขั้นตอนการเตรียมความพร้อม</w:t>
      </w:r>
      <w:r w:rsidR="00854782" w:rsidRPr="001351D1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 xml:space="preserve">เครื่อง </w:t>
      </w:r>
      <w:r w:rsidR="00854782" w:rsidRPr="001351D1">
        <w:rPr>
          <w:rFonts w:ascii="TH SarabunPSK" w:hAnsi="TH SarabunPSK" w:cs="TH SarabunPSK"/>
          <w:b/>
          <w:bCs/>
          <w:sz w:val="32"/>
          <w:szCs w:val="32"/>
          <w:u w:val="single"/>
        </w:rPr>
        <w:t>Spectrum Analyzer</w:t>
      </w:r>
    </w:p>
    <w:p w14:paraId="48B718C2" w14:textId="77777777" w:rsidR="00854782" w:rsidRPr="001351D1" w:rsidRDefault="00024392" w:rsidP="00854782">
      <w:pPr>
        <w:rPr>
          <w:rFonts w:ascii="TH SarabunPSK" w:hAnsi="TH SarabunPSK" w:cs="TH SarabunPSK"/>
          <w:sz w:val="32"/>
          <w:szCs w:val="32"/>
        </w:rPr>
      </w:pPr>
      <w:r w:rsidRPr="001351D1">
        <w:rPr>
          <w:rFonts w:ascii="TH SarabunPSK" w:hAnsi="TH SarabunPSK" w:cs="TH SarabunPSK"/>
          <w:sz w:val="32"/>
          <w:szCs w:val="32"/>
        </w:rPr>
        <w:t xml:space="preserve">       </w:t>
      </w:r>
      <w:r w:rsidR="00854782" w:rsidRPr="001351D1">
        <w:rPr>
          <w:rFonts w:ascii="TH SarabunPSK" w:hAnsi="TH SarabunPSK" w:cs="TH SarabunPSK"/>
          <w:sz w:val="32"/>
          <w:szCs w:val="32"/>
        </w:rPr>
        <w:t xml:space="preserve">1. </w:t>
      </w:r>
      <w:r w:rsidR="00854782" w:rsidRPr="001351D1">
        <w:rPr>
          <w:rFonts w:ascii="TH SarabunPSK" w:hAnsi="TH SarabunPSK" w:cs="TH SarabunPSK"/>
          <w:sz w:val="32"/>
          <w:szCs w:val="32"/>
          <w:cs/>
        </w:rPr>
        <w:t xml:space="preserve">เปิดเครื่อง </w:t>
      </w:r>
      <w:r w:rsidR="00854782" w:rsidRPr="001351D1">
        <w:rPr>
          <w:rFonts w:ascii="TH SarabunPSK" w:hAnsi="TH SarabunPSK" w:cs="TH SarabunPSK"/>
          <w:sz w:val="32"/>
          <w:szCs w:val="32"/>
        </w:rPr>
        <w:t>Spectrum Analyzer</w:t>
      </w:r>
    </w:p>
    <w:p w14:paraId="333DB012" w14:textId="0D5FDFB8" w:rsidR="00854782" w:rsidRPr="001351D1" w:rsidRDefault="00024392" w:rsidP="00854782">
      <w:pPr>
        <w:rPr>
          <w:rFonts w:ascii="TH SarabunPSK" w:hAnsi="TH SarabunPSK" w:cs="TH SarabunPSK"/>
          <w:sz w:val="32"/>
          <w:szCs w:val="32"/>
        </w:rPr>
      </w:pPr>
      <w:r w:rsidRPr="001351D1">
        <w:rPr>
          <w:rFonts w:ascii="TH SarabunPSK" w:hAnsi="TH SarabunPSK" w:cs="TH SarabunPSK"/>
          <w:sz w:val="32"/>
          <w:szCs w:val="32"/>
        </w:rPr>
        <w:t xml:space="preserve">       </w:t>
      </w:r>
      <w:r w:rsidR="00854782" w:rsidRPr="001351D1">
        <w:rPr>
          <w:rFonts w:ascii="TH SarabunPSK" w:hAnsi="TH SarabunPSK" w:cs="TH SarabunPSK"/>
          <w:sz w:val="32"/>
          <w:szCs w:val="32"/>
        </w:rPr>
        <w:t xml:space="preserve">2. </w:t>
      </w:r>
      <w:bookmarkStart w:id="5" w:name="_Hlk97661718"/>
      <w:r w:rsidR="00854782" w:rsidRPr="001351D1">
        <w:rPr>
          <w:rFonts w:ascii="TH SarabunPSK" w:hAnsi="TH SarabunPSK" w:cs="TH SarabunPSK"/>
          <w:sz w:val="32"/>
          <w:szCs w:val="32"/>
          <w:cs/>
        </w:rPr>
        <w:t xml:space="preserve">ต่อสาย </w:t>
      </w:r>
      <w:r w:rsidR="00854782" w:rsidRPr="001351D1">
        <w:rPr>
          <w:rFonts w:ascii="TH SarabunPSK" w:hAnsi="TH SarabunPSK" w:cs="TH SarabunPSK"/>
          <w:sz w:val="32"/>
          <w:szCs w:val="32"/>
        </w:rPr>
        <w:t xml:space="preserve">Coaxial </w:t>
      </w:r>
      <w:r w:rsidR="00854782" w:rsidRPr="001351D1">
        <w:rPr>
          <w:rFonts w:ascii="TH SarabunPSK" w:hAnsi="TH SarabunPSK" w:cs="TH SarabunPSK"/>
          <w:sz w:val="32"/>
          <w:szCs w:val="32"/>
          <w:cs/>
        </w:rPr>
        <w:t>เข้ากับ</w:t>
      </w:r>
      <w:r w:rsidR="00854782" w:rsidRPr="001351D1">
        <w:rPr>
          <w:rFonts w:ascii="TH SarabunPSK" w:hAnsi="TH SarabunPSK" w:cs="TH SarabunPSK"/>
          <w:sz w:val="32"/>
          <w:szCs w:val="32"/>
        </w:rPr>
        <w:t xml:space="preserve"> Spectrum Analyzer </w:t>
      </w:r>
      <w:r w:rsidR="00854782" w:rsidRPr="001351D1">
        <w:rPr>
          <w:rFonts w:ascii="TH SarabunPSK" w:hAnsi="TH SarabunPSK" w:cs="TH SarabunPSK"/>
          <w:sz w:val="32"/>
          <w:szCs w:val="32"/>
          <w:cs/>
        </w:rPr>
        <w:t>และสายอากาศรับ</w:t>
      </w:r>
      <w:r w:rsidR="00833B1F">
        <w:rPr>
          <w:rFonts w:ascii="TH SarabunPSK" w:hAnsi="TH SarabunPSK" w:cs="TH SarabunPSK" w:hint="cs"/>
          <w:sz w:val="32"/>
          <w:szCs w:val="32"/>
          <w:cs/>
        </w:rPr>
        <w:t>ที่ต้องการวัดทดสอบแบบรูปการแผ่กระจายพลังงาน</w:t>
      </w:r>
      <w:r w:rsidR="000E61B8">
        <w:rPr>
          <w:rFonts w:ascii="TH SarabunPSK" w:hAnsi="TH SarabunPSK" w:cs="TH SarabunPSK" w:hint="cs"/>
          <w:sz w:val="32"/>
          <w:szCs w:val="32"/>
          <w:cs/>
        </w:rPr>
        <w:t xml:space="preserve"> โดยสายอากาศรับจะติดตั้งกับแท่นหมุน</w:t>
      </w:r>
      <w:bookmarkEnd w:id="5"/>
      <w:r w:rsidR="000E61B8">
        <w:rPr>
          <w:rFonts w:ascii="TH SarabunPSK" w:hAnsi="TH SarabunPSK" w:cs="TH SarabunPSK" w:hint="cs"/>
          <w:sz w:val="32"/>
          <w:szCs w:val="32"/>
          <w:cs/>
        </w:rPr>
        <w:t xml:space="preserve"> เพื่อหมุนรับกำลังงาน</w:t>
      </w:r>
      <w:r w:rsidR="0096462A">
        <w:rPr>
          <w:rFonts w:ascii="TH SarabunPSK" w:hAnsi="TH SarabunPSK" w:cs="TH SarabunPSK" w:hint="cs"/>
          <w:sz w:val="32"/>
          <w:szCs w:val="32"/>
          <w:cs/>
        </w:rPr>
        <w:t>จากสายอากาศ</w:t>
      </w:r>
      <w:r w:rsidR="000E61B8">
        <w:rPr>
          <w:rFonts w:ascii="TH SarabunPSK" w:hAnsi="TH SarabunPSK" w:cs="TH SarabunPSK" w:hint="cs"/>
          <w:sz w:val="32"/>
          <w:szCs w:val="32"/>
          <w:cs/>
        </w:rPr>
        <w:t>ส่งในแต่ละองศา</w:t>
      </w:r>
    </w:p>
    <w:p w14:paraId="4440B17E" w14:textId="0343205F" w:rsidR="00833B1F" w:rsidRPr="001351D1" w:rsidRDefault="00833B1F" w:rsidP="00833B1F">
      <w:pPr>
        <w:rPr>
          <w:rFonts w:ascii="TH SarabunPSK" w:hAnsi="TH SarabunPSK" w:cs="TH SarabunPSK"/>
          <w:sz w:val="32"/>
          <w:szCs w:val="32"/>
        </w:rPr>
      </w:pPr>
      <w:r w:rsidRPr="001351D1">
        <w:rPr>
          <w:rFonts w:ascii="TH SarabunPSK" w:hAnsi="TH SarabunPSK" w:cs="TH SarabunPSK"/>
          <w:sz w:val="32"/>
          <w:szCs w:val="32"/>
        </w:rPr>
        <w:t xml:space="preserve">       </w:t>
      </w:r>
      <w:bookmarkStart w:id="6" w:name="_Hlk97661749"/>
      <w:r w:rsidRPr="001351D1">
        <w:rPr>
          <w:rFonts w:ascii="TH SarabunPSK" w:hAnsi="TH SarabunPSK" w:cs="TH SarabunPSK"/>
          <w:sz w:val="32"/>
          <w:szCs w:val="32"/>
        </w:rPr>
        <w:t xml:space="preserve">3. 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เลือกความถี่ใช้งาน โดยกด </w:t>
      </w:r>
      <w:r w:rsidRPr="001351D1">
        <w:rPr>
          <w:rFonts w:ascii="TH SarabunPSK" w:hAnsi="TH SarabunPSK" w:cs="TH SarabunPSK"/>
          <w:sz w:val="32"/>
          <w:szCs w:val="32"/>
        </w:rPr>
        <w:t xml:space="preserve">Center Frequency </w:t>
      </w:r>
      <w:r w:rsidRPr="001351D1">
        <w:rPr>
          <w:rFonts w:ascii="TH SarabunPSK" w:hAnsi="TH SarabunPSK" w:cs="TH SarabunPSK"/>
          <w:sz w:val="32"/>
          <w:szCs w:val="32"/>
          <w:cs/>
        </w:rPr>
        <w:t>แล้วตามด้วยความถี่</w:t>
      </w:r>
      <w:r w:rsidR="009D5517">
        <w:rPr>
          <w:rFonts w:ascii="TH SarabunPSK" w:hAnsi="TH SarabunPSK" w:cs="TH SarabunPSK" w:hint="cs"/>
          <w:sz w:val="32"/>
          <w:szCs w:val="32"/>
          <w:cs/>
        </w:rPr>
        <w:t xml:space="preserve">ดำเนินงานของสายอากาศ </w:t>
      </w:r>
      <w:r w:rsidR="00FC6682">
        <w:rPr>
          <w:rFonts w:ascii="TH SarabunPSK" w:hAnsi="TH SarabunPSK" w:cs="TH SarabunPSK" w:hint="cs"/>
          <w:sz w:val="32"/>
          <w:szCs w:val="32"/>
          <w:cs/>
        </w:rPr>
        <w:t>ทั้งนี้</w:t>
      </w:r>
      <w:r w:rsidR="009D5517" w:rsidRPr="0096462A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ความถี่ของสายอากาศส่งและสายอากาศรับต้องเป็นความถี่</w:t>
      </w:r>
      <w:r w:rsidR="009D5517">
        <w:rPr>
          <w:rFonts w:ascii="TH SarabunPSK" w:hAnsi="TH SarabunPSK" w:cs="TH SarabunPSK" w:hint="cs"/>
          <w:sz w:val="32"/>
          <w:szCs w:val="32"/>
          <w:cs/>
        </w:rPr>
        <w:t>เดียวกัน</w:t>
      </w:r>
      <w:r w:rsidR="00AF3690">
        <w:rPr>
          <w:rFonts w:ascii="TH SarabunPSK" w:hAnsi="TH SarabunPSK" w:cs="TH SarabunPSK" w:hint="cs"/>
          <w:sz w:val="32"/>
          <w:szCs w:val="32"/>
          <w:cs/>
        </w:rPr>
        <w:t xml:space="preserve"> และตั้งค่าการลดทอน</w:t>
      </w:r>
      <w:r w:rsidR="00AF3690">
        <w:rPr>
          <w:rFonts w:ascii="TH SarabunPSK" w:hAnsi="TH SarabunPSK" w:cs="TH SarabunPSK"/>
          <w:sz w:val="32"/>
          <w:szCs w:val="32"/>
        </w:rPr>
        <w:t xml:space="preserve"> (Attenuation) </w:t>
      </w:r>
      <w:r w:rsidR="00AF3690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AF3690">
        <w:rPr>
          <w:rFonts w:ascii="TH SarabunPSK" w:hAnsi="TH SarabunPSK" w:cs="TH SarabunPSK"/>
          <w:sz w:val="32"/>
          <w:szCs w:val="32"/>
        </w:rPr>
        <w:t>0 dB</w:t>
      </w:r>
    </w:p>
    <w:p w14:paraId="00E608D7" w14:textId="4D8965FC" w:rsidR="00833B1F" w:rsidRPr="001351D1" w:rsidRDefault="00833B1F" w:rsidP="00833B1F">
      <w:pPr>
        <w:rPr>
          <w:rFonts w:ascii="TH SarabunPSK" w:hAnsi="TH SarabunPSK" w:cs="TH SarabunPSK"/>
          <w:sz w:val="32"/>
          <w:szCs w:val="32"/>
        </w:rPr>
      </w:pPr>
      <w:r w:rsidRPr="001351D1">
        <w:rPr>
          <w:rFonts w:ascii="TH SarabunPSK" w:hAnsi="TH SarabunPSK" w:cs="TH SarabunPSK"/>
          <w:sz w:val="32"/>
          <w:szCs w:val="32"/>
        </w:rPr>
        <w:t xml:space="preserve">       </w:t>
      </w:r>
      <w:r w:rsidR="009D5517">
        <w:rPr>
          <w:rFonts w:ascii="TH SarabunPSK" w:hAnsi="TH SarabunPSK" w:cs="TH SarabunPSK"/>
          <w:sz w:val="32"/>
          <w:szCs w:val="32"/>
        </w:rPr>
        <w:t>4</w:t>
      </w:r>
      <w:r w:rsidRPr="001351D1">
        <w:rPr>
          <w:rFonts w:ascii="TH SarabunPSK" w:hAnsi="TH SarabunPSK" w:cs="TH SarabunPSK"/>
          <w:sz w:val="32"/>
          <w:szCs w:val="32"/>
        </w:rPr>
        <w:t xml:space="preserve">. 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กด </w:t>
      </w:r>
      <w:r w:rsidRPr="001351D1">
        <w:rPr>
          <w:rFonts w:ascii="TH SarabunPSK" w:hAnsi="TH SarabunPSK" w:cs="TH SarabunPSK"/>
          <w:sz w:val="32"/>
          <w:szCs w:val="32"/>
        </w:rPr>
        <w:t>Peak Search</w:t>
      </w:r>
      <w:r w:rsidR="009D5517">
        <w:rPr>
          <w:rFonts w:ascii="TH SarabunPSK" w:hAnsi="TH SarabunPSK" w:cs="TH SarabunPSK" w:hint="cs"/>
          <w:sz w:val="32"/>
          <w:szCs w:val="32"/>
          <w:cs/>
        </w:rPr>
        <w:t xml:space="preserve"> เพื่อดูระดับกำลังงานที่รับได้โดยสายอากาศรับ</w:t>
      </w:r>
      <w:bookmarkEnd w:id="6"/>
    </w:p>
    <w:p w14:paraId="255B6F56" w14:textId="5C4F0B80" w:rsidR="000E61B8" w:rsidRPr="001351D1" w:rsidRDefault="001A61DB" w:rsidP="00833B1F">
      <w:pPr>
        <w:jc w:val="center"/>
        <w:rPr>
          <w:rFonts w:ascii="TH SarabunPSK" w:hAnsi="TH SarabunPSK" w:cs="TH SarabunPSK"/>
          <w:sz w:val="32"/>
          <w:szCs w:val="32"/>
        </w:rPr>
      </w:pPr>
      <w:r w:rsidRPr="001351D1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0A573B5F" wp14:editId="31171F2A">
            <wp:extent cx="1454785" cy="1684152"/>
            <wp:effectExtent l="0" t="0" r="0" b="0"/>
            <wp:docPr id="1" name="Picture 3" descr="C:\Users\UOK\Desktop\Untitle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OK\Desktop\Untitled3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467" cy="1693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16183">
        <w:rPr>
          <w:rFonts w:ascii="TH SarabunPSK" w:hAnsi="TH SarabunPSK" w:cs="TH SarabunPSK" w:hint="cs"/>
          <w:sz w:val="32"/>
          <w:szCs w:val="32"/>
          <w:cs/>
        </w:rPr>
        <w:t xml:space="preserve">          </w:t>
      </w:r>
      <w:r w:rsidR="000E61B8" w:rsidRPr="000E61B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D827F4B" wp14:editId="0304D4A5">
            <wp:extent cx="3520852" cy="1789430"/>
            <wp:effectExtent l="0" t="0" r="3810" b="1270"/>
            <wp:docPr id="37" name="Picture 10" descr="C:\Users\UOK\Desktop\Untitled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OK\Desktop\Untitled12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201" cy="1809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F767C3" w14:textId="77777777" w:rsidR="00B408FD" w:rsidRPr="001351D1" w:rsidRDefault="00B408FD" w:rsidP="00854782">
      <w:pPr>
        <w:rPr>
          <w:rFonts w:ascii="TH SarabunPSK" w:hAnsi="TH SarabunPSK" w:cs="TH SarabunPSK"/>
          <w:sz w:val="32"/>
          <w:szCs w:val="32"/>
        </w:rPr>
      </w:pPr>
    </w:p>
    <w:p w14:paraId="5D284C4A" w14:textId="30BADF0E" w:rsidR="000E61B8" w:rsidRPr="001351D1" w:rsidRDefault="00854782" w:rsidP="009D5517">
      <w:pPr>
        <w:rPr>
          <w:rFonts w:ascii="TH SarabunPSK" w:hAnsi="TH SarabunPSK" w:cs="TH SarabunPSK"/>
          <w:sz w:val="32"/>
          <w:szCs w:val="32"/>
        </w:rPr>
      </w:pPr>
      <w:r w:rsidRPr="001351D1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 xml:space="preserve">คำสั่ง </w:t>
      </w:r>
      <w:r w:rsidR="003F19AE" w:rsidRPr="001351D1">
        <w:rPr>
          <w:rFonts w:ascii="TH SarabunPSK" w:hAnsi="TH SarabunPSK" w:cs="TH SarabunPSK"/>
          <w:sz w:val="32"/>
          <w:szCs w:val="32"/>
          <w:cs/>
        </w:rPr>
        <w:t xml:space="preserve"> ให้นักศึกษา</w:t>
      </w:r>
      <w:r w:rsidR="009D5517" w:rsidRPr="009D5517">
        <w:rPr>
          <w:rFonts w:ascii="TH SarabunPSK" w:hAnsi="TH SarabunPSK" w:cs="TH SarabunPSK" w:hint="cs"/>
          <w:b/>
          <w:bCs/>
          <w:sz w:val="32"/>
          <w:szCs w:val="32"/>
          <w:cs/>
        </w:rPr>
        <w:t>เลือก</w:t>
      </w:r>
      <w:r w:rsidR="003F19AE" w:rsidRPr="001351D1">
        <w:rPr>
          <w:rFonts w:ascii="TH SarabunPSK" w:hAnsi="TH SarabunPSK" w:cs="TH SarabunPSK"/>
          <w:sz w:val="32"/>
          <w:szCs w:val="32"/>
          <w:cs/>
        </w:rPr>
        <w:t>ทำการวัดแบบรูป</w:t>
      </w:r>
      <w:r w:rsidR="00873EA4" w:rsidRPr="001351D1">
        <w:rPr>
          <w:rFonts w:ascii="TH SarabunPSK" w:hAnsi="TH SarabunPSK" w:cs="TH SarabunPSK"/>
          <w:sz w:val="32"/>
          <w:szCs w:val="32"/>
          <w:cs/>
        </w:rPr>
        <w:t>การแผ่กระจายพลัง</w:t>
      </w:r>
      <w:r w:rsidRPr="001351D1">
        <w:rPr>
          <w:rFonts w:ascii="TH SarabunPSK" w:hAnsi="TH SarabunPSK" w:cs="TH SarabunPSK"/>
          <w:sz w:val="32"/>
          <w:szCs w:val="32"/>
          <w:cs/>
        </w:rPr>
        <w:t>งานของสายอากาศ</w:t>
      </w:r>
      <w:r w:rsidR="009D5517">
        <w:rPr>
          <w:rFonts w:ascii="TH SarabunPSK" w:hAnsi="TH SarabunPSK" w:cs="TH SarabunPSK" w:hint="cs"/>
          <w:sz w:val="32"/>
          <w:szCs w:val="32"/>
          <w:cs/>
        </w:rPr>
        <w:t>ไมโครสตริป</w:t>
      </w:r>
      <w:r w:rsidR="009D5517">
        <w:rPr>
          <w:rFonts w:ascii="TH SarabunPSK" w:hAnsi="TH SarabunPSK" w:cs="TH SarabunPSK"/>
          <w:sz w:val="32"/>
          <w:szCs w:val="32"/>
        </w:rPr>
        <w:t xml:space="preserve"> </w:t>
      </w:r>
      <w:r w:rsidR="000D39E2">
        <w:rPr>
          <w:rFonts w:ascii="TH SarabunPSK" w:hAnsi="TH SarabunPSK" w:cs="TH SarabunPSK" w:hint="cs"/>
          <w:sz w:val="32"/>
          <w:szCs w:val="32"/>
          <w:cs/>
        </w:rPr>
        <w:t xml:space="preserve">เช่น </w:t>
      </w:r>
      <w:r w:rsidR="009D5517">
        <w:rPr>
          <w:rFonts w:ascii="TH SarabunPSK" w:hAnsi="TH SarabunPSK" w:cs="TH SarabunPSK" w:hint="cs"/>
          <w:sz w:val="32"/>
          <w:szCs w:val="32"/>
          <w:cs/>
        </w:rPr>
        <w:t>สายอากาศไมโครสตริปไดโพล</w:t>
      </w:r>
      <w:r w:rsidR="000D39E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E61B8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9D5517">
        <w:rPr>
          <w:rFonts w:ascii="TH SarabunPSK" w:hAnsi="TH SarabunPSK" w:cs="TH SarabunPSK" w:hint="cs"/>
          <w:sz w:val="32"/>
          <w:szCs w:val="32"/>
          <w:cs/>
        </w:rPr>
        <w:t>สายอากาศไมโครสตริปแพ</w:t>
      </w:r>
      <w:proofErr w:type="spellStart"/>
      <w:r w:rsidR="009D5517">
        <w:rPr>
          <w:rFonts w:ascii="TH SarabunPSK" w:hAnsi="TH SarabunPSK" w:cs="TH SarabunPSK" w:hint="cs"/>
          <w:sz w:val="32"/>
          <w:szCs w:val="32"/>
          <w:cs/>
        </w:rPr>
        <w:t>ทซ์</w:t>
      </w:r>
      <w:proofErr w:type="spellEnd"/>
      <w:r w:rsidR="000D39E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D5517">
        <w:rPr>
          <w:rFonts w:ascii="TH SarabunPSK" w:hAnsi="TH SarabunPSK" w:cs="TH SarabunPSK" w:hint="cs"/>
          <w:sz w:val="32"/>
          <w:szCs w:val="32"/>
          <w:cs/>
        </w:rPr>
        <w:t>ใน</w:t>
      </w:r>
      <w:r w:rsidR="000E61B8">
        <w:rPr>
          <w:rFonts w:ascii="TH SarabunPSK" w:hAnsi="TH SarabunPSK" w:cs="TH SarabunPSK" w:hint="cs"/>
          <w:sz w:val="32"/>
          <w:szCs w:val="32"/>
          <w:cs/>
        </w:rPr>
        <w:t xml:space="preserve">ระนาบ </w:t>
      </w:r>
      <w:r w:rsidR="000E61B8" w:rsidRPr="00955ACB">
        <w:rPr>
          <w:rFonts w:ascii="TH SarabunPSK" w:hAnsi="TH SarabunPSK" w:cs="TH SarabunPSK"/>
          <w:position w:val="-4"/>
          <w:sz w:val="32"/>
          <w:szCs w:val="32"/>
          <w:cs/>
        </w:rPr>
        <w:object w:dxaOrig="300" w:dyaOrig="200" w14:anchorId="71D37A17">
          <v:shape id="_x0000_i1053" type="#_x0000_t75" style="width:15pt;height:10.2pt" o:ole="">
            <v:imagedata r:id="rId27" o:title=""/>
          </v:shape>
          <o:OLEObject Type="Embed" ProgID="Equation.DSMT4" ShapeID="_x0000_i1053" DrawAspect="Content" ObjectID="_1742678489" r:id="rId67"/>
        </w:object>
      </w:r>
      <w:r w:rsidR="000E61B8">
        <w:rPr>
          <w:rFonts w:ascii="TH SarabunPSK" w:hAnsi="TH SarabunPSK" w:cs="TH SarabunPSK" w:hint="cs"/>
          <w:sz w:val="32"/>
          <w:szCs w:val="32"/>
          <w:cs/>
        </w:rPr>
        <w:t xml:space="preserve"> และระนาบ </w:t>
      </w:r>
      <w:r w:rsidR="000E61B8" w:rsidRPr="000E61B8">
        <w:rPr>
          <w:rFonts w:ascii="TH SarabunPSK" w:hAnsi="TH SarabunPSK" w:cs="TH SarabunPSK"/>
          <w:position w:val="-10"/>
          <w:sz w:val="32"/>
          <w:szCs w:val="32"/>
          <w:cs/>
        </w:rPr>
        <w:object w:dxaOrig="300" w:dyaOrig="260" w14:anchorId="4AD1F3A0">
          <v:shape id="_x0000_i1054" type="#_x0000_t75" style="width:15pt;height:13.2pt" o:ole="">
            <v:imagedata r:id="rId68" o:title=""/>
          </v:shape>
          <o:OLEObject Type="Embed" ProgID="Equation.DSMT4" ShapeID="_x0000_i1054" DrawAspect="Content" ObjectID="_1742678490" r:id="rId69"/>
        </w:object>
      </w:r>
    </w:p>
    <w:p w14:paraId="4DF620E0" w14:textId="77777777" w:rsidR="001A61DB" w:rsidRPr="001351D1" w:rsidRDefault="001A61DB" w:rsidP="00854782">
      <w:pPr>
        <w:jc w:val="center"/>
        <w:rPr>
          <w:rFonts w:ascii="TH SarabunPSK" w:hAnsi="TH SarabunPSK" w:cs="TH SarabunPSK"/>
          <w:sz w:val="32"/>
          <w:szCs w:val="32"/>
          <w:u w:val="single"/>
        </w:rPr>
      </w:pPr>
    </w:p>
    <w:p w14:paraId="6E6B19E8" w14:textId="77777777" w:rsidR="00A41431" w:rsidRPr="001351D1" w:rsidRDefault="00136B81" w:rsidP="00136B81">
      <w:pPr>
        <w:rPr>
          <w:rFonts w:ascii="TH SarabunPSK" w:hAnsi="TH SarabunPSK" w:cs="TH SarabunPSK"/>
          <w:sz w:val="32"/>
          <w:szCs w:val="32"/>
          <w:u w:val="single"/>
        </w:rPr>
      </w:pPr>
      <w:r w:rsidRPr="001351D1">
        <w:rPr>
          <w:rFonts w:ascii="TH SarabunPSK" w:hAnsi="TH SarabunPSK" w:cs="TH SarabunPSK"/>
          <w:sz w:val="32"/>
          <w:szCs w:val="32"/>
          <w:u w:val="single"/>
          <w:cs/>
        </w:rPr>
        <w:t>ขั้นตอนการทดลอง</w:t>
      </w:r>
    </w:p>
    <w:p w14:paraId="1DCDBE70" w14:textId="56DC3A93" w:rsidR="00AA149D" w:rsidRDefault="00AA149D" w:rsidP="00574844">
      <w:pPr>
        <w:pStyle w:val="ac"/>
        <w:numPr>
          <w:ilvl w:val="0"/>
          <w:numId w:val="32"/>
        </w:numPr>
        <w:rPr>
          <w:rFonts w:ascii="TH SarabunPSK" w:hAnsi="TH SarabunPSK" w:cs="TH SarabunPSK"/>
          <w:sz w:val="32"/>
          <w:szCs w:val="32"/>
        </w:rPr>
      </w:pPr>
      <w:r w:rsidRPr="000E61B8">
        <w:rPr>
          <w:rFonts w:ascii="TH SarabunPSK" w:hAnsi="TH SarabunPSK" w:cs="TH SarabunPSK"/>
          <w:sz w:val="32"/>
          <w:szCs w:val="32"/>
          <w:cs/>
        </w:rPr>
        <w:t>ทำการติดตั้งสายอากาศ</w:t>
      </w:r>
      <w:r w:rsidR="000E61B8" w:rsidRPr="000E61B8">
        <w:rPr>
          <w:rFonts w:ascii="TH SarabunPSK" w:hAnsi="TH SarabunPSK" w:cs="TH SarabunPSK" w:hint="cs"/>
          <w:sz w:val="32"/>
          <w:szCs w:val="32"/>
          <w:cs/>
        </w:rPr>
        <w:t>ส่งและสายอากาศรับที่ต้องการจะวัด</w:t>
      </w:r>
      <w:r w:rsidR="000E61B8">
        <w:rPr>
          <w:rFonts w:ascii="TH SarabunPSK" w:hAnsi="TH SarabunPSK" w:cs="TH SarabunPSK" w:hint="cs"/>
          <w:sz w:val="32"/>
          <w:szCs w:val="32"/>
          <w:cs/>
        </w:rPr>
        <w:t xml:space="preserve">ในระนาบต่าง ๆ </w:t>
      </w:r>
      <w:r w:rsidR="00574844">
        <w:rPr>
          <w:rFonts w:ascii="TH SarabunPSK" w:hAnsi="TH SarabunPSK" w:cs="TH SarabunPSK" w:hint="cs"/>
          <w:sz w:val="32"/>
          <w:szCs w:val="32"/>
          <w:cs/>
        </w:rPr>
        <w:t xml:space="preserve">ได้แก่ ระนาบ </w:t>
      </w:r>
      <w:r w:rsidR="00574844" w:rsidRPr="00955ACB">
        <w:rPr>
          <w:rFonts w:ascii="TH SarabunPSK" w:hAnsi="TH SarabunPSK" w:cs="TH SarabunPSK"/>
          <w:position w:val="-4"/>
          <w:sz w:val="32"/>
          <w:szCs w:val="32"/>
          <w:cs/>
        </w:rPr>
        <w:object w:dxaOrig="300" w:dyaOrig="200" w14:anchorId="43E6682E">
          <v:shape id="_x0000_i1055" type="#_x0000_t75" style="width:15pt;height:10.2pt" o:ole="">
            <v:imagedata r:id="rId27" o:title=""/>
          </v:shape>
          <o:OLEObject Type="Embed" ProgID="Equation.DSMT4" ShapeID="_x0000_i1055" DrawAspect="Content" ObjectID="_1742678491" r:id="rId70"/>
        </w:object>
      </w:r>
      <w:r w:rsidR="0057484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74844" w:rsidRPr="00574844">
        <w:rPr>
          <w:rFonts w:ascii="TH SarabunPSK" w:hAnsi="TH SarabunPSK" w:cs="TH SarabunPSK"/>
          <w:sz w:val="32"/>
          <w:szCs w:val="32"/>
        </w:rPr>
        <w:t>(</w:t>
      </w:r>
      <w:r w:rsidR="00574844" w:rsidRPr="00574844">
        <w:rPr>
          <w:rFonts w:ascii="TH SarabunPSK" w:hAnsi="TH SarabunPSK" w:cs="TH SarabunPSK" w:hint="cs"/>
          <w:sz w:val="32"/>
          <w:szCs w:val="32"/>
          <w:cs/>
        </w:rPr>
        <w:t>โพลาไรเซ</w:t>
      </w:r>
      <w:proofErr w:type="spellStart"/>
      <w:r w:rsidR="00574844" w:rsidRPr="00574844">
        <w:rPr>
          <w:rFonts w:ascii="TH SarabunPSK" w:hAnsi="TH SarabunPSK" w:cs="TH SarabunPSK" w:hint="cs"/>
          <w:sz w:val="32"/>
          <w:szCs w:val="32"/>
          <w:cs/>
        </w:rPr>
        <w:t>ชั่น</w:t>
      </w:r>
      <w:proofErr w:type="spellEnd"/>
      <w:r w:rsidR="00574844" w:rsidRPr="00574844">
        <w:rPr>
          <w:rFonts w:ascii="TH SarabunPSK" w:hAnsi="TH SarabunPSK" w:cs="TH SarabunPSK" w:hint="cs"/>
          <w:sz w:val="32"/>
          <w:szCs w:val="32"/>
          <w:cs/>
        </w:rPr>
        <w:t>ร่วม</w:t>
      </w:r>
      <w:r w:rsidR="00574844" w:rsidRPr="00574844">
        <w:rPr>
          <w:rFonts w:ascii="TH SarabunPSK" w:hAnsi="TH SarabunPSK" w:cs="TH SarabunPSK"/>
          <w:sz w:val="32"/>
          <w:szCs w:val="32"/>
        </w:rPr>
        <w:t>)</w:t>
      </w:r>
      <w:r w:rsidR="00574844">
        <w:rPr>
          <w:rFonts w:ascii="TH SarabunPSK" w:hAnsi="TH SarabunPSK" w:cs="TH SarabunPSK" w:hint="cs"/>
          <w:sz w:val="32"/>
          <w:szCs w:val="32"/>
          <w:cs/>
        </w:rPr>
        <w:t xml:space="preserve"> ระนาบ</w:t>
      </w:r>
      <w:r w:rsidR="00574844" w:rsidRPr="00955ACB">
        <w:rPr>
          <w:rFonts w:ascii="TH SarabunPSK" w:hAnsi="TH SarabunPSK" w:cs="TH SarabunPSK"/>
          <w:position w:val="-4"/>
          <w:sz w:val="32"/>
          <w:szCs w:val="32"/>
          <w:cs/>
        </w:rPr>
        <w:object w:dxaOrig="300" w:dyaOrig="200" w14:anchorId="2C3C1696">
          <v:shape id="_x0000_i1056" type="#_x0000_t75" style="width:15pt;height:10.2pt" o:ole="">
            <v:imagedata r:id="rId27" o:title=""/>
          </v:shape>
          <o:OLEObject Type="Embed" ProgID="Equation.DSMT4" ShapeID="_x0000_i1056" DrawAspect="Content" ObjectID="_1742678492" r:id="rId71"/>
        </w:object>
      </w:r>
      <w:r w:rsidR="0057484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74844" w:rsidRPr="00574844">
        <w:rPr>
          <w:rFonts w:ascii="TH SarabunPSK" w:hAnsi="TH SarabunPSK" w:cs="TH SarabunPSK"/>
          <w:sz w:val="32"/>
          <w:szCs w:val="32"/>
        </w:rPr>
        <w:t>(</w:t>
      </w:r>
      <w:r w:rsidR="00574844" w:rsidRPr="00574844">
        <w:rPr>
          <w:rFonts w:ascii="TH SarabunPSK" w:hAnsi="TH SarabunPSK" w:cs="TH SarabunPSK" w:hint="cs"/>
          <w:sz w:val="32"/>
          <w:szCs w:val="32"/>
          <w:cs/>
        </w:rPr>
        <w:t>โพลาไรเซ</w:t>
      </w:r>
      <w:proofErr w:type="spellStart"/>
      <w:r w:rsidR="00574844" w:rsidRPr="00574844">
        <w:rPr>
          <w:rFonts w:ascii="TH SarabunPSK" w:hAnsi="TH SarabunPSK" w:cs="TH SarabunPSK" w:hint="cs"/>
          <w:sz w:val="32"/>
          <w:szCs w:val="32"/>
          <w:cs/>
        </w:rPr>
        <w:t>ชั่น</w:t>
      </w:r>
      <w:proofErr w:type="spellEnd"/>
      <w:r w:rsidR="00574844">
        <w:rPr>
          <w:rFonts w:ascii="TH SarabunPSK" w:hAnsi="TH SarabunPSK" w:cs="TH SarabunPSK" w:hint="cs"/>
          <w:sz w:val="32"/>
          <w:szCs w:val="32"/>
          <w:cs/>
        </w:rPr>
        <w:t>ไขว้</w:t>
      </w:r>
      <w:r w:rsidR="00574844" w:rsidRPr="00574844">
        <w:rPr>
          <w:rFonts w:ascii="TH SarabunPSK" w:hAnsi="TH SarabunPSK" w:cs="TH SarabunPSK"/>
          <w:sz w:val="32"/>
          <w:szCs w:val="32"/>
        </w:rPr>
        <w:t>)</w:t>
      </w:r>
      <w:r w:rsidR="00574844">
        <w:rPr>
          <w:rFonts w:ascii="TH SarabunPSK" w:hAnsi="TH SarabunPSK" w:cs="TH SarabunPSK" w:hint="cs"/>
          <w:sz w:val="32"/>
          <w:szCs w:val="32"/>
          <w:cs/>
        </w:rPr>
        <w:t xml:space="preserve"> ระนาบ </w:t>
      </w:r>
      <w:r w:rsidR="00574844" w:rsidRPr="00574844">
        <w:rPr>
          <w:rFonts w:ascii="TH SarabunPSK" w:hAnsi="TH SarabunPSK" w:cs="TH SarabunPSK"/>
          <w:position w:val="-10"/>
          <w:sz w:val="32"/>
          <w:szCs w:val="32"/>
          <w:cs/>
        </w:rPr>
        <w:object w:dxaOrig="300" w:dyaOrig="260" w14:anchorId="6EEA9063">
          <v:shape id="_x0000_i1057" type="#_x0000_t75" style="width:15pt;height:13.2pt" o:ole="">
            <v:imagedata r:id="rId72" o:title=""/>
          </v:shape>
          <o:OLEObject Type="Embed" ProgID="Equation.DSMT4" ShapeID="_x0000_i1057" DrawAspect="Content" ObjectID="_1742678493" r:id="rId73"/>
        </w:object>
      </w:r>
      <w:r w:rsidR="0057484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74844" w:rsidRPr="00574844">
        <w:rPr>
          <w:rFonts w:ascii="TH SarabunPSK" w:hAnsi="TH SarabunPSK" w:cs="TH SarabunPSK"/>
          <w:sz w:val="32"/>
          <w:szCs w:val="32"/>
        </w:rPr>
        <w:t>(</w:t>
      </w:r>
      <w:r w:rsidR="00574844" w:rsidRPr="00574844">
        <w:rPr>
          <w:rFonts w:ascii="TH SarabunPSK" w:hAnsi="TH SarabunPSK" w:cs="TH SarabunPSK" w:hint="cs"/>
          <w:sz w:val="32"/>
          <w:szCs w:val="32"/>
          <w:cs/>
        </w:rPr>
        <w:t>โพลาไรเซ</w:t>
      </w:r>
      <w:proofErr w:type="spellStart"/>
      <w:r w:rsidR="00574844" w:rsidRPr="00574844">
        <w:rPr>
          <w:rFonts w:ascii="TH SarabunPSK" w:hAnsi="TH SarabunPSK" w:cs="TH SarabunPSK" w:hint="cs"/>
          <w:sz w:val="32"/>
          <w:szCs w:val="32"/>
          <w:cs/>
        </w:rPr>
        <w:t>ชั่น</w:t>
      </w:r>
      <w:proofErr w:type="spellEnd"/>
      <w:r w:rsidR="00574844" w:rsidRPr="00574844">
        <w:rPr>
          <w:rFonts w:ascii="TH SarabunPSK" w:hAnsi="TH SarabunPSK" w:cs="TH SarabunPSK" w:hint="cs"/>
          <w:sz w:val="32"/>
          <w:szCs w:val="32"/>
          <w:cs/>
        </w:rPr>
        <w:t>ร่วม</w:t>
      </w:r>
      <w:r w:rsidR="00574844" w:rsidRPr="00574844">
        <w:rPr>
          <w:rFonts w:ascii="TH SarabunPSK" w:hAnsi="TH SarabunPSK" w:cs="TH SarabunPSK"/>
          <w:sz w:val="32"/>
          <w:szCs w:val="32"/>
        </w:rPr>
        <w:t>)</w:t>
      </w:r>
      <w:r w:rsidR="00574844">
        <w:rPr>
          <w:rFonts w:ascii="TH SarabunPSK" w:hAnsi="TH SarabunPSK" w:cs="TH SarabunPSK" w:hint="cs"/>
          <w:sz w:val="32"/>
          <w:szCs w:val="32"/>
          <w:cs/>
        </w:rPr>
        <w:t xml:space="preserve"> และระนาบ</w:t>
      </w:r>
      <w:r w:rsidR="00574844" w:rsidRPr="00574844">
        <w:rPr>
          <w:rFonts w:ascii="TH SarabunPSK" w:hAnsi="TH SarabunPSK" w:cs="TH SarabunPSK"/>
          <w:position w:val="-10"/>
          <w:sz w:val="32"/>
          <w:szCs w:val="32"/>
          <w:cs/>
        </w:rPr>
        <w:object w:dxaOrig="300" w:dyaOrig="260" w14:anchorId="37B22173">
          <v:shape id="_x0000_i1058" type="#_x0000_t75" style="width:15pt;height:13.2pt" o:ole="">
            <v:imagedata r:id="rId74" o:title=""/>
          </v:shape>
          <o:OLEObject Type="Embed" ProgID="Equation.DSMT4" ShapeID="_x0000_i1058" DrawAspect="Content" ObjectID="_1742678494" r:id="rId75"/>
        </w:object>
      </w:r>
      <w:r w:rsidR="0057484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74844" w:rsidRPr="00574844">
        <w:rPr>
          <w:rFonts w:ascii="TH SarabunPSK" w:hAnsi="TH SarabunPSK" w:cs="TH SarabunPSK"/>
          <w:sz w:val="32"/>
          <w:szCs w:val="32"/>
        </w:rPr>
        <w:t>(</w:t>
      </w:r>
      <w:r w:rsidR="00574844" w:rsidRPr="00574844">
        <w:rPr>
          <w:rFonts w:ascii="TH SarabunPSK" w:hAnsi="TH SarabunPSK" w:cs="TH SarabunPSK" w:hint="cs"/>
          <w:sz w:val="32"/>
          <w:szCs w:val="32"/>
          <w:cs/>
        </w:rPr>
        <w:t>โพลาไรเซ</w:t>
      </w:r>
      <w:proofErr w:type="spellStart"/>
      <w:r w:rsidR="00574844" w:rsidRPr="00574844">
        <w:rPr>
          <w:rFonts w:ascii="TH SarabunPSK" w:hAnsi="TH SarabunPSK" w:cs="TH SarabunPSK" w:hint="cs"/>
          <w:sz w:val="32"/>
          <w:szCs w:val="32"/>
          <w:cs/>
        </w:rPr>
        <w:t>ชั่น</w:t>
      </w:r>
      <w:proofErr w:type="spellEnd"/>
      <w:r w:rsidR="00574844">
        <w:rPr>
          <w:rFonts w:ascii="TH SarabunPSK" w:hAnsi="TH SarabunPSK" w:cs="TH SarabunPSK" w:hint="cs"/>
          <w:sz w:val="32"/>
          <w:szCs w:val="32"/>
          <w:cs/>
        </w:rPr>
        <w:t>ไขว้</w:t>
      </w:r>
      <w:r w:rsidR="00574844" w:rsidRPr="00574844">
        <w:rPr>
          <w:rFonts w:ascii="TH SarabunPSK" w:hAnsi="TH SarabunPSK" w:cs="TH SarabunPSK"/>
          <w:sz w:val="32"/>
          <w:szCs w:val="32"/>
        </w:rPr>
        <w:t>)</w:t>
      </w:r>
      <w:r w:rsidR="0057484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266EC">
        <w:rPr>
          <w:rFonts w:ascii="TH SarabunPSK" w:hAnsi="TH SarabunPSK" w:cs="TH SarabunPSK" w:hint="cs"/>
          <w:sz w:val="32"/>
          <w:szCs w:val="32"/>
          <w:cs/>
        </w:rPr>
        <w:t>ตัวอย่างดัง</w:t>
      </w:r>
      <w:r w:rsidR="00574844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="00574844">
        <w:rPr>
          <w:rFonts w:ascii="TH SarabunPSK" w:hAnsi="TH SarabunPSK" w:cs="TH SarabunPSK"/>
          <w:sz w:val="32"/>
          <w:szCs w:val="32"/>
        </w:rPr>
        <w:t>4</w:t>
      </w:r>
    </w:p>
    <w:p w14:paraId="33DE46F9" w14:textId="77777777" w:rsidR="00773059" w:rsidRPr="00773059" w:rsidRDefault="00773059" w:rsidP="00773059">
      <w:pPr>
        <w:pStyle w:val="ac"/>
        <w:numPr>
          <w:ilvl w:val="0"/>
          <w:numId w:val="32"/>
        </w:numPr>
        <w:rPr>
          <w:rFonts w:ascii="TH SarabunPSK" w:hAnsi="TH SarabunPSK" w:cs="TH SarabunPSK"/>
          <w:sz w:val="32"/>
          <w:szCs w:val="32"/>
        </w:rPr>
      </w:pPr>
      <w:r w:rsidRPr="00773059">
        <w:rPr>
          <w:rFonts w:ascii="TH SarabunPSK" w:hAnsi="TH SarabunPSK" w:cs="TH SarabunPSK"/>
          <w:sz w:val="32"/>
          <w:szCs w:val="32"/>
          <w:cs/>
        </w:rPr>
        <w:t xml:space="preserve">หมุนสายอากาศตัวรับไปครั้งละ </w:t>
      </w:r>
      <w:r w:rsidRPr="00773059">
        <w:rPr>
          <w:rFonts w:ascii="TH SarabunPSK" w:hAnsi="TH SarabunPSK" w:cs="TH SarabunPSK"/>
          <w:sz w:val="32"/>
          <w:szCs w:val="32"/>
        </w:rPr>
        <w:t>10</w:t>
      </w:r>
      <w:r w:rsidRPr="00773059">
        <w:rPr>
          <w:rFonts w:ascii="TH SarabunPSK" w:hAnsi="TH SarabunPSK" w:cs="TH SarabunPSK"/>
          <w:sz w:val="32"/>
          <w:szCs w:val="32"/>
          <w:cs/>
        </w:rPr>
        <w:t xml:space="preserve"> องศา โดยเริ่มจาก </w:t>
      </w:r>
      <w:r w:rsidRPr="00773059">
        <w:rPr>
          <w:rFonts w:ascii="TH SarabunPSK" w:hAnsi="TH SarabunPSK" w:cs="TH SarabunPSK"/>
          <w:sz w:val="32"/>
          <w:szCs w:val="32"/>
        </w:rPr>
        <w:t xml:space="preserve">0 </w:t>
      </w:r>
      <w:r w:rsidRPr="00773059">
        <w:rPr>
          <w:rFonts w:ascii="TH SarabunPSK" w:hAnsi="TH SarabunPSK" w:cs="TH SarabunPSK"/>
          <w:sz w:val="32"/>
          <w:szCs w:val="32"/>
          <w:cs/>
        </w:rPr>
        <w:t xml:space="preserve">องศา ไปจนถึง </w:t>
      </w:r>
      <w:r w:rsidRPr="00773059">
        <w:rPr>
          <w:rFonts w:ascii="TH SarabunPSK" w:hAnsi="TH SarabunPSK" w:cs="TH SarabunPSK"/>
          <w:sz w:val="32"/>
          <w:szCs w:val="32"/>
        </w:rPr>
        <w:t xml:space="preserve">360 </w:t>
      </w:r>
      <w:r w:rsidRPr="00773059">
        <w:rPr>
          <w:rFonts w:ascii="TH SarabunPSK" w:hAnsi="TH SarabunPSK" w:cs="TH SarabunPSK"/>
          <w:sz w:val="32"/>
          <w:szCs w:val="32"/>
          <w:cs/>
        </w:rPr>
        <w:t>องศา และบันทึกค่า</w:t>
      </w:r>
    </w:p>
    <w:p w14:paraId="022C10CF" w14:textId="7AFCF612" w:rsidR="00773059" w:rsidRDefault="00773059" w:rsidP="00773059">
      <w:pPr>
        <w:pStyle w:val="ac"/>
        <w:rPr>
          <w:rFonts w:ascii="TH SarabunPSK" w:hAnsi="TH SarabunPSK" w:cs="TH SarabunPSK"/>
          <w:sz w:val="32"/>
          <w:szCs w:val="32"/>
        </w:rPr>
      </w:pPr>
      <w:r w:rsidRPr="001351D1">
        <w:rPr>
          <w:rFonts w:ascii="TH SarabunPSK" w:hAnsi="TH SarabunPSK" w:cs="TH SarabunPSK"/>
          <w:sz w:val="32"/>
          <w:szCs w:val="32"/>
        </w:rPr>
        <w:t>Received Power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 ที่ได้ในตารางที่ </w:t>
      </w:r>
      <w:r>
        <w:rPr>
          <w:rFonts w:ascii="TH SarabunPSK" w:hAnsi="TH SarabunPSK" w:cs="TH SarabunPSK"/>
          <w:sz w:val="32"/>
          <w:szCs w:val="32"/>
        </w:rPr>
        <w:t xml:space="preserve">1, 2, 3,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4</w:t>
      </w:r>
    </w:p>
    <w:p w14:paraId="03702F55" w14:textId="643F459A" w:rsidR="00773059" w:rsidRPr="00773059" w:rsidRDefault="00773059" w:rsidP="00773059">
      <w:pPr>
        <w:pStyle w:val="ac"/>
        <w:numPr>
          <w:ilvl w:val="0"/>
          <w:numId w:val="32"/>
        </w:numPr>
        <w:rPr>
          <w:rFonts w:ascii="TH SarabunPSK" w:hAnsi="TH SarabunPSK" w:cs="TH SarabunPSK"/>
          <w:sz w:val="32"/>
          <w:szCs w:val="32"/>
        </w:rPr>
      </w:pPr>
      <w:r w:rsidRPr="00773059">
        <w:rPr>
          <w:rFonts w:ascii="TH SarabunPSK" w:hAnsi="TH SarabunPSK" w:cs="TH SarabunPSK"/>
          <w:sz w:val="32"/>
          <w:szCs w:val="32"/>
          <w:cs/>
        </w:rPr>
        <w:t xml:space="preserve">นำค่าที่วัดได้จากตารางที่ </w:t>
      </w:r>
      <w:r w:rsidRPr="00773059">
        <w:rPr>
          <w:rFonts w:ascii="TH SarabunPSK" w:hAnsi="TH SarabunPSK" w:cs="TH SarabunPSK"/>
          <w:sz w:val="32"/>
          <w:szCs w:val="32"/>
        </w:rPr>
        <w:t xml:space="preserve">1 </w:t>
      </w:r>
      <w:r w:rsidRPr="0077305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773059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มา</w:t>
      </w:r>
      <w:r w:rsidRPr="00870544">
        <w:rPr>
          <w:rFonts w:ascii="TH SarabunPSK" w:hAnsi="TH SarabunPSK" w:cs="TH SarabunPSK" w:hint="cs"/>
          <w:sz w:val="32"/>
          <w:szCs w:val="32"/>
          <w:cs/>
        </w:rPr>
        <w:t xml:space="preserve">ฟล็อตกราฟแบบเชิงขั้ว </w:t>
      </w:r>
      <w:r w:rsidRPr="00870544">
        <w:rPr>
          <w:rFonts w:ascii="TH SarabunPSK" w:hAnsi="TH SarabunPSK" w:cs="TH SarabunPSK"/>
          <w:sz w:val="32"/>
          <w:szCs w:val="32"/>
        </w:rPr>
        <w:t xml:space="preserve">(Polar plot) </w:t>
      </w:r>
      <w:r>
        <w:rPr>
          <w:rFonts w:ascii="TH SarabunPSK" w:hAnsi="TH SarabunPSK" w:cs="TH SarabunPSK" w:hint="cs"/>
          <w:sz w:val="32"/>
          <w:szCs w:val="32"/>
          <w:cs/>
        </w:rPr>
        <w:t>โดยมีขั้นตอนดังนี้</w:t>
      </w:r>
    </w:p>
    <w:p w14:paraId="01D4708D" w14:textId="3B4B4C2A" w:rsidR="00773059" w:rsidRPr="001351D1" w:rsidRDefault="00773059" w:rsidP="00773059">
      <w:pPr>
        <w:ind w:left="266" w:firstLine="454"/>
        <w:rPr>
          <w:rFonts w:ascii="TH SarabunPSK" w:hAnsi="TH SarabunPSK" w:cs="TH SarabunPSK"/>
          <w:sz w:val="32"/>
          <w:szCs w:val="32"/>
        </w:rPr>
      </w:pPr>
      <w:r w:rsidRPr="001351D1">
        <w:rPr>
          <w:rFonts w:ascii="TH SarabunPSK" w:hAnsi="TH SarabunPSK" w:cs="TH SarabunPSK"/>
          <w:sz w:val="32"/>
          <w:szCs w:val="32"/>
        </w:rPr>
        <w:t xml:space="preserve">3.1) 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หาค่า </w:t>
      </w:r>
      <w:r w:rsidRPr="001351D1">
        <w:rPr>
          <w:rFonts w:ascii="TH SarabunPSK" w:hAnsi="TH SarabunPSK" w:cs="TH SarabunPSK"/>
          <w:sz w:val="32"/>
          <w:szCs w:val="32"/>
        </w:rPr>
        <w:t>Received Power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 สูงสุดของแต่ละตาราง</w:t>
      </w:r>
    </w:p>
    <w:p w14:paraId="3DD87135" w14:textId="33FB5B2A" w:rsidR="00773059" w:rsidRDefault="00773059" w:rsidP="00773059">
      <w:pPr>
        <w:ind w:left="266" w:firstLine="454"/>
        <w:rPr>
          <w:rFonts w:ascii="TH SarabunPSK" w:hAnsi="TH SarabunPSK" w:cs="TH SarabunPSK"/>
          <w:b/>
          <w:bCs/>
          <w:sz w:val="32"/>
          <w:szCs w:val="32"/>
        </w:rPr>
      </w:pPr>
      <w:r w:rsidRPr="001351D1">
        <w:rPr>
          <w:rFonts w:ascii="TH SarabunPSK" w:hAnsi="TH SarabunPSK" w:cs="TH SarabunPSK"/>
          <w:sz w:val="32"/>
          <w:szCs w:val="32"/>
        </w:rPr>
        <w:t xml:space="preserve">3.2) 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ทำการเปรียบเทียบ </w:t>
      </w:r>
      <w:r w:rsidRPr="001351D1">
        <w:rPr>
          <w:rFonts w:ascii="TH SarabunPSK" w:hAnsi="TH SarabunPSK" w:cs="TH SarabunPSK"/>
          <w:sz w:val="32"/>
          <w:szCs w:val="32"/>
        </w:rPr>
        <w:t>Max</w:t>
      </w:r>
      <w:r w:rsidR="001E161C">
        <w:rPr>
          <w:rFonts w:ascii="TH SarabunPSK" w:hAnsi="TH SarabunPSK" w:cs="TH SarabunPSK"/>
          <w:sz w:val="32"/>
          <w:szCs w:val="32"/>
        </w:rPr>
        <w:t>imum</w:t>
      </w:r>
      <w:r w:rsidRPr="001351D1">
        <w:rPr>
          <w:rFonts w:ascii="TH SarabunPSK" w:hAnsi="TH SarabunPSK" w:cs="TH SarabunPSK"/>
          <w:sz w:val="32"/>
          <w:szCs w:val="32"/>
        </w:rPr>
        <w:t xml:space="preserve"> Received Power 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ของตารางที่ </w:t>
      </w:r>
      <w:r w:rsidRPr="001351D1">
        <w:rPr>
          <w:rFonts w:ascii="TH SarabunPSK" w:hAnsi="TH SarabunPSK" w:cs="TH SarabunPSK"/>
          <w:sz w:val="32"/>
          <w:szCs w:val="32"/>
        </w:rPr>
        <w:t>1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 และ </w:t>
      </w:r>
      <w:r w:rsidRPr="001351D1">
        <w:rPr>
          <w:rFonts w:ascii="TH SarabunPSK" w:hAnsi="TH SarabunPSK" w:cs="TH SarabunPSK"/>
          <w:sz w:val="32"/>
          <w:szCs w:val="32"/>
        </w:rPr>
        <w:t xml:space="preserve">2 </w:t>
      </w:r>
      <w:r w:rsidRPr="001351D1">
        <w:rPr>
          <w:rFonts w:ascii="TH SarabunPSK" w:hAnsi="TH SarabunPSK" w:cs="TH SarabunPSK"/>
          <w:sz w:val="32"/>
          <w:szCs w:val="32"/>
          <w:cs/>
        </w:rPr>
        <w:t>แล้ว</w:t>
      </w:r>
      <w:r w:rsidRPr="001351D1">
        <w:rPr>
          <w:rFonts w:ascii="TH SarabunPSK" w:hAnsi="TH SarabunPSK" w:cs="TH SarabunPSK"/>
          <w:b/>
          <w:bCs/>
          <w:sz w:val="32"/>
          <w:szCs w:val="32"/>
          <w:cs/>
        </w:rPr>
        <w:t>เลือกค่าที่มากกว่ามาทำการ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1351D1">
        <w:rPr>
          <w:rFonts w:ascii="TH SarabunPSK" w:hAnsi="TH SarabunPSK" w:cs="TH SarabunPSK"/>
          <w:b/>
          <w:bCs/>
          <w:sz w:val="32"/>
          <w:szCs w:val="32"/>
        </w:rPr>
        <w:t>Normalize</w:t>
      </w:r>
    </w:p>
    <w:p w14:paraId="444C77AB" w14:textId="2AEDC8DA" w:rsidR="00773059" w:rsidRPr="00C70666" w:rsidRDefault="00773059" w:rsidP="00C70666">
      <w:pPr>
        <w:ind w:left="266" w:firstLine="454"/>
        <w:rPr>
          <w:rFonts w:ascii="TH SarabunPSK" w:hAnsi="TH SarabunPSK" w:cs="TH SarabunPSK"/>
          <w:b/>
          <w:bCs/>
          <w:sz w:val="32"/>
          <w:szCs w:val="32"/>
        </w:rPr>
      </w:pPr>
      <w:r w:rsidRPr="001351D1">
        <w:rPr>
          <w:rFonts w:ascii="TH SarabunPSK" w:hAnsi="TH SarabunPSK" w:cs="TH SarabunPSK"/>
          <w:sz w:val="32"/>
          <w:szCs w:val="32"/>
        </w:rPr>
        <w:t xml:space="preserve">3.3) </w:t>
      </w:r>
      <w:bookmarkStart w:id="7" w:name="_Hlk97665041"/>
      <w:r w:rsidRPr="001351D1">
        <w:rPr>
          <w:rFonts w:ascii="TH SarabunPSK" w:hAnsi="TH SarabunPSK" w:cs="TH SarabunPSK"/>
          <w:sz w:val="32"/>
          <w:szCs w:val="32"/>
          <w:cs/>
        </w:rPr>
        <w:t xml:space="preserve">ทำการ </w:t>
      </w:r>
      <w:r w:rsidRPr="001351D1">
        <w:rPr>
          <w:rFonts w:ascii="TH SarabunPSK" w:hAnsi="TH SarabunPSK" w:cs="TH SarabunPSK"/>
          <w:sz w:val="32"/>
          <w:szCs w:val="32"/>
        </w:rPr>
        <w:t xml:space="preserve">Normalize </w:t>
      </w:r>
      <w:r w:rsidR="000D39E2">
        <w:rPr>
          <w:rFonts w:ascii="TH SarabunPSK" w:hAnsi="TH SarabunPSK" w:cs="TH SarabunPSK" w:hint="cs"/>
          <w:sz w:val="32"/>
          <w:szCs w:val="32"/>
          <w:cs/>
        </w:rPr>
        <w:t>ค่ากำลังงานที่วัดได้</w:t>
      </w:r>
      <w:r w:rsidR="00C7066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351D1">
        <w:rPr>
          <w:rFonts w:ascii="TH SarabunPSK" w:hAnsi="TH SarabunPSK" w:cs="TH SarabunPSK"/>
          <w:sz w:val="32"/>
          <w:szCs w:val="32"/>
          <w:cs/>
        </w:rPr>
        <w:t>โดย</w:t>
      </w:r>
      <w:r w:rsidR="000D39E2">
        <w:rPr>
          <w:rFonts w:ascii="TH SarabunPSK" w:hAnsi="TH SarabunPSK" w:cs="TH SarabunPSK" w:hint="cs"/>
          <w:sz w:val="32"/>
          <w:szCs w:val="32"/>
          <w:cs/>
        </w:rPr>
        <w:t>นำค่า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กำลังที่วัดได้ในองศาต่าง ๆ ลบด้วยค่า </w:t>
      </w:r>
      <w:r w:rsidRPr="001351D1">
        <w:rPr>
          <w:rFonts w:ascii="TH SarabunPSK" w:hAnsi="TH SarabunPSK" w:cs="TH SarabunPSK"/>
          <w:sz w:val="32"/>
          <w:szCs w:val="32"/>
        </w:rPr>
        <w:t>Max</w:t>
      </w:r>
      <w:r w:rsidR="001E161C">
        <w:rPr>
          <w:rFonts w:ascii="TH SarabunPSK" w:hAnsi="TH SarabunPSK" w:cs="TH SarabunPSK"/>
          <w:sz w:val="32"/>
          <w:szCs w:val="32"/>
        </w:rPr>
        <w:t>imum</w:t>
      </w:r>
      <w:r w:rsidRPr="001351D1">
        <w:rPr>
          <w:rFonts w:ascii="TH SarabunPSK" w:hAnsi="TH SarabunPSK" w:cs="TH SarabunPSK"/>
          <w:sz w:val="32"/>
          <w:szCs w:val="32"/>
        </w:rPr>
        <w:t xml:space="preserve"> Received Power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D39E2">
        <w:rPr>
          <w:rFonts w:ascii="TH SarabunPSK" w:hAnsi="TH SarabunPSK" w:cs="TH SarabunPSK" w:hint="cs"/>
          <w:sz w:val="32"/>
          <w:szCs w:val="32"/>
          <w:cs/>
        </w:rPr>
        <w:t xml:space="preserve">ซึ่งจะทำให้ค่ากำลังงานสูงสุดมีค่าเท่ากับ </w:t>
      </w:r>
      <w:r w:rsidR="000D39E2">
        <w:rPr>
          <w:rFonts w:ascii="TH SarabunPSK" w:hAnsi="TH SarabunPSK" w:cs="TH SarabunPSK"/>
          <w:sz w:val="32"/>
          <w:szCs w:val="32"/>
        </w:rPr>
        <w:t>0 dB</w:t>
      </w:r>
      <w:bookmarkEnd w:id="7"/>
    </w:p>
    <w:p w14:paraId="35EC8C9B" w14:textId="77A23B6D" w:rsidR="00AA149D" w:rsidRDefault="00773059" w:rsidP="00061DC2">
      <w:pPr>
        <w:ind w:firstLine="709"/>
        <w:rPr>
          <w:rFonts w:ascii="TH SarabunPSK" w:hAnsi="TH SarabunPSK" w:cs="TH SarabunPSK"/>
          <w:sz w:val="32"/>
          <w:szCs w:val="32"/>
          <w:cs/>
        </w:rPr>
      </w:pPr>
      <w:r w:rsidRPr="001351D1">
        <w:rPr>
          <w:rFonts w:ascii="TH SarabunPSK" w:hAnsi="TH SarabunPSK" w:cs="TH SarabunPSK"/>
          <w:sz w:val="32"/>
          <w:szCs w:val="32"/>
        </w:rPr>
        <w:t xml:space="preserve">3.4) </w:t>
      </w:r>
      <w:bookmarkStart w:id="8" w:name="_Hlk97665082"/>
      <w:r w:rsidRPr="001351D1">
        <w:rPr>
          <w:rFonts w:ascii="TH SarabunPSK" w:hAnsi="TH SarabunPSK" w:cs="TH SarabunPSK"/>
          <w:sz w:val="32"/>
          <w:szCs w:val="32"/>
          <w:cs/>
        </w:rPr>
        <w:t>ทำการ</w:t>
      </w:r>
      <w:r w:rsidR="00300066">
        <w:rPr>
          <w:rFonts w:ascii="TH SarabunPSK" w:hAnsi="TH SarabunPSK" w:cs="TH SarabunPSK" w:hint="cs"/>
          <w:sz w:val="32"/>
          <w:szCs w:val="32"/>
          <w:cs/>
        </w:rPr>
        <w:t>ฟล็อตกราฟ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ค่าที่ได้จากการ </w:t>
      </w:r>
      <w:r w:rsidRPr="001351D1">
        <w:rPr>
          <w:rFonts w:ascii="TH SarabunPSK" w:hAnsi="TH SarabunPSK" w:cs="TH SarabunPSK"/>
          <w:sz w:val="32"/>
          <w:szCs w:val="32"/>
        </w:rPr>
        <w:t>Normalize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 จากตารางที่ </w:t>
      </w:r>
      <w:r w:rsidRPr="001351D1">
        <w:rPr>
          <w:rFonts w:ascii="TH SarabunPSK" w:hAnsi="TH SarabunPSK" w:cs="TH SarabunPSK"/>
          <w:sz w:val="32"/>
          <w:szCs w:val="32"/>
        </w:rPr>
        <w:t>1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 </w:t>
      </w:r>
      <w:bookmarkEnd w:id="8"/>
      <w:r w:rsidR="00300066">
        <w:rPr>
          <w:rFonts w:ascii="TH SarabunPSK" w:hAnsi="TH SarabunPSK" w:cs="TH SarabunPSK" w:hint="cs"/>
          <w:sz w:val="32"/>
          <w:szCs w:val="32"/>
          <w:cs/>
        </w:rPr>
        <w:t xml:space="preserve">และตารางที่ </w:t>
      </w:r>
      <w:r w:rsidR="00300066">
        <w:rPr>
          <w:rFonts w:ascii="TH SarabunPSK" w:hAnsi="TH SarabunPSK" w:cs="TH SarabunPSK"/>
          <w:sz w:val="32"/>
          <w:szCs w:val="32"/>
        </w:rPr>
        <w:t xml:space="preserve">2 </w:t>
      </w:r>
      <w:r w:rsidR="00300066">
        <w:rPr>
          <w:rFonts w:ascii="TH SarabunPSK" w:hAnsi="TH SarabunPSK" w:cs="TH SarabunPSK" w:hint="cs"/>
          <w:sz w:val="32"/>
          <w:szCs w:val="32"/>
          <w:cs/>
        </w:rPr>
        <w:t>ลงในกราฟเดียวกัน</w:t>
      </w:r>
    </w:p>
    <w:p w14:paraId="62336B1E" w14:textId="37CDCC72" w:rsidR="00300066" w:rsidRPr="001351D1" w:rsidRDefault="00300066" w:rsidP="00300066">
      <w:pPr>
        <w:pStyle w:val="ac"/>
        <w:numPr>
          <w:ilvl w:val="0"/>
          <w:numId w:val="32"/>
        </w:numPr>
        <w:rPr>
          <w:rFonts w:ascii="TH SarabunPSK" w:hAnsi="TH SarabunPSK" w:cs="TH SarabunPSK"/>
          <w:sz w:val="32"/>
          <w:szCs w:val="32"/>
        </w:rPr>
      </w:pPr>
      <w:r w:rsidRPr="001351D1">
        <w:rPr>
          <w:rFonts w:ascii="TH SarabunPSK" w:hAnsi="TH SarabunPSK" w:cs="TH SarabunPSK"/>
          <w:sz w:val="32"/>
          <w:szCs w:val="32"/>
          <w:cs/>
        </w:rPr>
        <w:t xml:space="preserve">นำค่าที่วัดได้จากตารางที่ </w:t>
      </w:r>
      <w:r w:rsidRPr="001351D1">
        <w:rPr>
          <w:rFonts w:ascii="TH SarabunPSK" w:hAnsi="TH SarabunPSK" w:cs="TH SarabunPSK"/>
          <w:sz w:val="32"/>
          <w:szCs w:val="32"/>
        </w:rPr>
        <w:t xml:space="preserve">3 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1351D1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870544">
        <w:rPr>
          <w:rFonts w:ascii="TH SarabunPSK" w:hAnsi="TH SarabunPSK" w:cs="TH SarabunPSK" w:hint="cs"/>
          <w:sz w:val="32"/>
          <w:szCs w:val="32"/>
          <w:cs/>
        </w:rPr>
        <w:t xml:space="preserve">มาฟล็อตกราฟแบบเชิงขั้ว </w:t>
      </w:r>
      <w:r w:rsidRPr="00870544">
        <w:rPr>
          <w:rFonts w:ascii="TH SarabunPSK" w:hAnsi="TH SarabunPSK" w:cs="TH SarabunPSK"/>
          <w:sz w:val="32"/>
          <w:szCs w:val="32"/>
        </w:rPr>
        <w:t xml:space="preserve">(Polar plot) </w:t>
      </w:r>
      <w:r>
        <w:rPr>
          <w:rFonts w:ascii="TH SarabunPSK" w:hAnsi="TH SarabunPSK" w:cs="TH SarabunPSK" w:hint="cs"/>
          <w:sz w:val="32"/>
          <w:szCs w:val="32"/>
          <w:cs/>
        </w:rPr>
        <w:t>โดยมีขั้นตอนดังนี้</w:t>
      </w:r>
    </w:p>
    <w:p w14:paraId="70B35165" w14:textId="2CC7AE76" w:rsidR="002266EC" w:rsidRPr="001351D1" w:rsidRDefault="002266EC" w:rsidP="002266EC">
      <w:pPr>
        <w:ind w:left="266" w:firstLine="454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 w:rsidRPr="001351D1">
        <w:rPr>
          <w:rFonts w:ascii="TH SarabunPSK" w:hAnsi="TH SarabunPSK" w:cs="TH SarabunPSK"/>
          <w:sz w:val="32"/>
          <w:szCs w:val="32"/>
        </w:rPr>
        <w:t xml:space="preserve">.1) 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หาค่า </w:t>
      </w:r>
      <w:r w:rsidRPr="001351D1">
        <w:rPr>
          <w:rFonts w:ascii="TH SarabunPSK" w:hAnsi="TH SarabunPSK" w:cs="TH SarabunPSK"/>
          <w:sz w:val="32"/>
          <w:szCs w:val="32"/>
        </w:rPr>
        <w:t>Received Power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 สูงสุดของแต่ละตาราง</w:t>
      </w:r>
    </w:p>
    <w:p w14:paraId="2A46712D" w14:textId="7262FFEB" w:rsidR="002266EC" w:rsidRDefault="002266EC" w:rsidP="002266EC">
      <w:pPr>
        <w:ind w:left="266" w:firstLine="454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 w:rsidRPr="001351D1">
        <w:rPr>
          <w:rFonts w:ascii="TH SarabunPSK" w:hAnsi="TH SarabunPSK" w:cs="TH SarabunPSK"/>
          <w:sz w:val="32"/>
          <w:szCs w:val="32"/>
        </w:rPr>
        <w:t xml:space="preserve">.2) 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ทำการเปรียบเทียบ </w:t>
      </w:r>
      <w:r w:rsidRPr="001351D1">
        <w:rPr>
          <w:rFonts w:ascii="TH SarabunPSK" w:hAnsi="TH SarabunPSK" w:cs="TH SarabunPSK"/>
          <w:sz w:val="32"/>
          <w:szCs w:val="32"/>
        </w:rPr>
        <w:t>Max</w:t>
      </w:r>
      <w:r w:rsidR="001E161C">
        <w:rPr>
          <w:rFonts w:ascii="TH SarabunPSK" w:hAnsi="TH SarabunPSK" w:cs="TH SarabunPSK"/>
          <w:sz w:val="32"/>
          <w:szCs w:val="32"/>
        </w:rPr>
        <w:t>imum</w:t>
      </w:r>
      <w:r w:rsidRPr="001351D1">
        <w:rPr>
          <w:rFonts w:ascii="TH SarabunPSK" w:hAnsi="TH SarabunPSK" w:cs="TH SarabunPSK"/>
          <w:sz w:val="32"/>
          <w:szCs w:val="32"/>
        </w:rPr>
        <w:t xml:space="preserve"> Received Power 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ของตารางที่ </w:t>
      </w:r>
      <w:r w:rsidR="00F56A39">
        <w:rPr>
          <w:rFonts w:ascii="TH SarabunPSK" w:hAnsi="TH SarabunPSK" w:cs="TH SarabunPSK"/>
          <w:sz w:val="32"/>
          <w:szCs w:val="32"/>
        </w:rPr>
        <w:t>3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 และ </w:t>
      </w:r>
      <w:r w:rsidR="00F56A39">
        <w:rPr>
          <w:rFonts w:ascii="TH SarabunPSK" w:hAnsi="TH SarabunPSK" w:cs="TH SarabunPSK"/>
          <w:sz w:val="32"/>
          <w:szCs w:val="32"/>
        </w:rPr>
        <w:t>4</w:t>
      </w:r>
      <w:r w:rsidRPr="001351D1">
        <w:rPr>
          <w:rFonts w:ascii="TH SarabunPSK" w:hAnsi="TH SarabunPSK" w:cs="TH SarabunPSK"/>
          <w:sz w:val="32"/>
          <w:szCs w:val="32"/>
        </w:rPr>
        <w:t xml:space="preserve"> </w:t>
      </w:r>
      <w:r w:rsidRPr="001351D1">
        <w:rPr>
          <w:rFonts w:ascii="TH SarabunPSK" w:hAnsi="TH SarabunPSK" w:cs="TH SarabunPSK"/>
          <w:sz w:val="32"/>
          <w:szCs w:val="32"/>
          <w:cs/>
        </w:rPr>
        <w:t>แล้ว</w:t>
      </w:r>
      <w:r w:rsidRPr="001351D1">
        <w:rPr>
          <w:rFonts w:ascii="TH SarabunPSK" w:hAnsi="TH SarabunPSK" w:cs="TH SarabunPSK"/>
          <w:b/>
          <w:bCs/>
          <w:sz w:val="32"/>
          <w:szCs w:val="32"/>
          <w:cs/>
        </w:rPr>
        <w:t>เลือกค่าที่มากกว่ามาทำการ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1351D1">
        <w:rPr>
          <w:rFonts w:ascii="TH SarabunPSK" w:hAnsi="TH SarabunPSK" w:cs="TH SarabunPSK"/>
          <w:b/>
          <w:bCs/>
          <w:sz w:val="32"/>
          <w:szCs w:val="32"/>
        </w:rPr>
        <w:t>Normalize</w:t>
      </w:r>
    </w:p>
    <w:p w14:paraId="578FE15F" w14:textId="4602B607" w:rsidR="002266EC" w:rsidRDefault="002266EC" w:rsidP="00C5101C">
      <w:pPr>
        <w:ind w:left="266" w:firstLine="454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 w:rsidRPr="001351D1">
        <w:rPr>
          <w:rFonts w:ascii="TH SarabunPSK" w:hAnsi="TH SarabunPSK" w:cs="TH SarabunPSK"/>
          <w:sz w:val="32"/>
          <w:szCs w:val="32"/>
        </w:rPr>
        <w:t xml:space="preserve">.3) 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ทำการ </w:t>
      </w:r>
      <w:r w:rsidRPr="001351D1">
        <w:rPr>
          <w:rFonts w:ascii="TH SarabunPSK" w:hAnsi="TH SarabunPSK" w:cs="TH SarabunPSK"/>
          <w:sz w:val="32"/>
          <w:szCs w:val="32"/>
        </w:rPr>
        <w:t xml:space="preserve">Normalize </w:t>
      </w:r>
      <w:r>
        <w:rPr>
          <w:rFonts w:ascii="TH SarabunPSK" w:hAnsi="TH SarabunPSK" w:cs="TH SarabunPSK" w:hint="cs"/>
          <w:sz w:val="32"/>
          <w:szCs w:val="32"/>
          <w:cs/>
        </w:rPr>
        <w:t>ค่ากำลังงานที่วัดได้</w:t>
      </w:r>
      <w:r w:rsidR="00C5101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351D1">
        <w:rPr>
          <w:rFonts w:ascii="TH SarabunPSK" w:hAnsi="TH SarabunPSK" w:cs="TH SarabunPSK"/>
          <w:sz w:val="32"/>
          <w:szCs w:val="32"/>
          <w:cs/>
        </w:rPr>
        <w:t>โดย</w:t>
      </w:r>
      <w:r>
        <w:rPr>
          <w:rFonts w:ascii="TH SarabunPSK" w:hAnsi="TH SarabunPSK" w:cs="TH SarabunPSK" w:hint="cs"/>
          <w:sz w:val="32"/>
          <w:szCs w:val="32"/>
          <w:cs/>
        </w:rPr>
        <w:t>นำค่า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กำลังที่วัดได้ในองศาต่าง ๆ ลบด้วยค่า </w:t>
      </w:r>
      <w:r w:rsidRPr="001351D1">
        <w:rPr>
          <w:rFonts w:ascii="TH SarabunPSK" w:hAnsi="TH SarabunPSK" w:cs="TH SarabunPSK"/>
          <w:sz w:val="32"/>
          <w:szCs w:val="32"/>
        </w:rPr>
        <w:t>Max</w:t>
      </w:r>
      <w:r w:rsidR="001E161C">
        <w:rPr>
          <w:rFonts w:ascii="TH SarabunPSK" w:hAnsi="TH SarabunPSK" w:cs="TH SarabunPSK"/>
          <w:sz w:val="32"/>
          <w:szCs w:val="32"/>
        </w:rPr>
        <w:t>imum</w:t>
      </w:r>
      <w:r w:rsidRPr="001351D1">
        <w:rPr>
          <w:rFonts w:ascii="TH SarabunPSK" w:hAnsi="TH SarabunPSK" w:cs="TH SarabunPSK"/>
          <w:sz w:val="32"/>
          <w:szCs w:val="32"/>
        </w:rPr>
        <w:t xml:space="preserve"> Received Power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ซึ่งจะทำให้ค่ากำลังงานสูงสุดมีค่าเท่ากับ </w:t>
      </w:r>
      <w:r>
        <w:rPr>
          <w:rFonts w:ascii="TH SarabunPSK" w:hAnsi="TH SarabunPSK" w:cs="TH SarabunPSK"/>
          <w:sz w:val="32"/>
          <w:szCs w:val="32"/>
        </w:rPr>
        <w:t>0 dB</w:t>
      </w:r>
    </w:p>
    <w:p w14:paraId="619140CE" w14:textId="6ADBE0D4" w:rsidR="00300066" w:rsidRDefault="00300066" w:rsidP="00C5101C">
      <w:pPr>
        <w:ind w:left="266" w:firstLine="454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4.4) </w:t>
      </w:r>
      <w:r w:rsidR="00870544">
        <w:rPr>
          <w:rFonts w:ascii="TH SarabunPSK" w:hAnsi="TH SarabunPSK" w:cs="TH SarabunPSK" w:hint="cs"/>
          <w:sz w:val="32"/>
          <w:szCs w:val="32"/>
          <w:cs/>
        </w:rPr>
        <w:t>ทำ</w:t>
      </w:r>
      <w:r w:rsidRPr="001351D1">
        <w:rPr>
          <w:rFonts w:ascii="TH SarabunPSK" w:hAnsi="TH SarabunPSK" w:cs="TH SarabunPSK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>ฟล็อตกราฟ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ค่าที่ได้จากการ </w:t>
      </w:r>
      <w:r w:rsidRPr="001351D1">
        <w:rPr>
          <w:rFonts w:ascii="TH SarabunPSK" w:hAnsi="TH SarabunPSK" w:cs="TH SarabunPSK"/>
          <w:sz w:val="32"/>
          <w:szCs w:val="32"/>
        </w:rPr>
        <w:t>Normalize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 จากตารางที่ </w:t>
      </w:r>
      <w:r>
        <w:rPr>
          <w:rFonts w:ascii="TH SarabunPSK" w:hAnsi="TH SarabunPSK" w:cs="TH SarabunPSK"/>
          <w:sz w:val="32"/>
          <w:szCs w:val="32"/>
        </w:rPr>
        <w:t>3</w:t>
      </w:r>
      <w:r w:rsidRPr="001351D1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และตารางที่ </w:t>
      </w:r>
      <w:r>
        <w:rPr>
          <w:rFonts w:ascii="TH SarabunPSK" w:hAnsi="TH SarabunPSK" w:cs="TH SarabunPSK"/>
          <w:sz w:val="32"/>
          <w:szCs w:val="32"/>
        </w:rPr>
        <w:t xml:space="preserve">4 </w:t>
      </w:r>
      <w:r>
        <w:rPr>
          <w:rFonts w:ascii="TH SarabunPSK" w:hAnsi="TH SarabunPSK" w:cs="TH SarabunPSK" w:hint="cs"/>
          <w:sz w:val="32"/>
          <w:szCs w:val="32"/>
          <w:cs/>
        </w:rPr>
        <w:t>ลงในกราฟเดียวกัน</w:t>
      </w:r>
    </w:p>
    <w:p w14:paraId="64EB29D0" w14:textId="2CAFF6D7" w:rsidR="00C5101C" w:rsidRDefault="00C5101C" w:rsidP="00C5101C">
      <w:pPr>
        <w:ind w:left="266" w:firstLine="454"/>
        <w:rPr>
          <w:rFonts w:ascii="TH SarabunPSK" w:hAnsi="TH SarabunPSK" w:cs="TH SarabunPSK"/>
          <w:sz w:val="32"/>
          <w:szCs w:val="32"/>
        </w:rPr>
      </w:pPr>
    </w:p>
    <w:p w14:paraId="759D6D9E" w14:textId="77777777" w:rsidR="00C5101C" w:rsidRPr="00C5101C" w:rsidRDefault="00C5101C" w:rsidP="00C5101C">
      <w:pPr>
        <w:ind w:left="266" w:firstLine="454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761"/>
        <w:gridCol w:w="4442"/>
      </w:tblGrid>
      <w:tr w:rsidR="00E84975" w14:paraId="36512CE6" w14:textId="77777777" w:rsidTr="00C16183">
        <w:tc>
          <w:tcPr>
            <w:tcW w:w="4889" w:type="dxa"/>
          </w:tcPr>
          <w:p w14:paraId="79742918" w14:textId="77777777" w:rsidR="00E840B8" w:rsidRPr="004751C4" w:rsidRDefault="00E840B8" w:rsidP="00E840B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751C4">
              <w:rPr>
                <w:rFonts w:ascii="TH SarabunPSK" w:hAnsi="TH SarabunPSK" w:cs="TH SarabunPSK"/>
                <w:b/>
                <w:bCs/>
                <w:position w:val="-4"/>
                <w:sz w:val="32"/>
                <w:szCs w:val="32"/>
                <w:cs/>
              </w:rPr>
              <w:object w:dxaOrig="300" w:dyaOrig="200" w14:anchorId="5C2E595E">
                <v:shape id="_x0000_i1059" type="#_x0000_t75" style="width:15pt;height:10.2pt" o:ole="">
                  <v:imagedata r:id="rId27" o:title=""/>
                </v:shape>
                <o:OLEObject Type="Embed" ProgID="Equation.DSMT4" ShapeID="_x0000_i1059" DrawAspect="Content" ObjectID="_1742678495" r:id="rId76"/>
              </w:object>
            </w:r>
            <w:r w:rsidR="00361D65" w:rsidRPr="004751C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-plane</w:t>
            </w:r>
            <w:r w:rsidRPr="004751C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4751C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</w:t>
            </w:r>
            <w:r w:rsidR="00361D65" w:rsidRPr="004751C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co-polarization</w:t>
            </w:r>
            <w:r w:rsidRPr="004751C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)</w:t>
            </w:r>
          </w:p>
          <w:p w14:paraId="6EECCCD3" w14:textId="274130D0" w:rsidR="00C16183" w:rsidRDefault="004751C4" w:rsidP="00C161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496CFE1" wp14:editId="5E51C4BD">
                  <wp:extent cx="2831854" cy="1428115"/>
                  <wp:effectExtent l="0" t="0" r="6985" b="635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4652" b="1"/>
                          <a:stretch/>
                        </pic:blipFill>
                        <pic:spPr bwMode="auto">
                          <a:xfrm>
                            <a:off x="0" y="0"/>
                            <a:ext cx="2852714" cy="1438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0" w:type="dxa"/>
          </w:tcPr>
          <w:p w14:paraId="3D57B233" w14:textId="77777777" w:rsidR="00E840B8" w:rsidRDefault="00361D65" w:rsidP="00361D6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751C4">
              <w:rPr>
                <w:rFonts w:ascii="TH SarabunPSK" w:hAnsi="TH SarabunPSK" w:cs="TH SarabunPSK"/>
                <w:b/>
                <w:bCs/>
                <w:position w:val="-4"/>
                <w:sz w:val="32"/>
                <w:szCs w:val="32"/>
                <w:cs/>
              </w:rPr>
              <w:object w:dxaOrig="300" w:dyaOrig="200" w14:anchorId="460E4495">
                <v:shape id="_x0000_i1060" type="#_x0000_t75" style="width:15pt;height:10.2pt" o:ole="">
                  <v:imagedata r:id="rId27" o:title=""/>
                </v:shape>
                <o:OLEObject Type="Embed" ProgID="Equation.DSMT4" ShapeID="_x0000_i1060" DrawAspect="Content" ObjectID="_1742678496" r:id="rId78"/>
              </w:object>
            </w:r>
            <w:r w:rsidRPr="004751C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-plane</w:t>
            </w:r>
            <w:r w:rsidRPr="004751C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4751C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(cross-polarization)</w:t>
            </w:r>
          </w:p>
          <w:p w14:paraId="0D7AAD25" w14:textId="7BB8CB28" w:rsidR="002C5B6B" w:rsidRPr="004751C4" w:rsidRDefault="002C5B6B" w:rsidP="00361D6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58167C5" wp14:editId="34494E2D">
                  <wp:extent cx="2768447" cy="1447165"/>
                  <wp:effectExtent l="0" t="0" r="0" b="635"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942"/>
                          <a:stretch/>
                        </pic:blipFill>
                        <pic:spPr bwMode="auto">
                          <a:xfrm>
                            <a:off x="0" y="0"/>
                            <a:ext cx="2782285" cy="1454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975" w14:paraId="169B03F8" w14:textId="77777777" w:rsidTr="00C16183">
        <w:tc>
          <w:tcPr>
            <w:tcW w:w="4889" w:type="dxa"/>
          </w:tcPr>
          <w:p w14:paraId="0F4EA0DB" w14:textId="77777777" w:rsidR="00E840B8" w:rsidRDefault="002C5B6B" w:rsidP="002C5B6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C5B6B">
              <w:rPr>
                <w:rFonts w:ascii="TH SarabunPSK" w:hAnsi="TH SarabunPSK" w:cs="TH SarabunPSK"/>
                <w:b/>
                <w:bCs/>
                <w:position w:val="-10"/>
                <w:sz w:val="32"/>
                <w:szCs w:val="32"/>
                <w:cs/>
              </w:rPr>
              <w:object w:dxaOrig="300" w:dyaOrig="260" w14:anchorId="656B1990">
                <v:shape id="_x0000_i1061" type="#_x0000_t75" style="width:15pt;height:13.2pt" o:ole="">
                  <v:imagedata r:id="rId80" o:title=""/>
                </v:shape>
                <o:OLEObject Type="Embed" ProgID="Equation.DSMT4" ShapeID="_x0000_i1061" DrawAspect="Content" ObjectID="_1742678497" r:id="rId81"/>
              </w:object>
            </w:r>
            <w:r w:rsidRPr="004751C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-plane</w:t>
            </w:r>
            <w:r w:rsidRPr="004751C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4751C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(co-polarization)</w:t>
            </w:r>
          </w:p>
          <w:p w14:paraId="63343FD4" w14:textId="318956C5" w:rsidR="00105C01" w:rsidRDefault="00105C01" w:rsidP="002C5B6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DC845F7" wp14:editId="681DD749">
                  <wp:extent cx="2989620" cy="1506220"/>
                  <wp:effectExtent l="0" t="0" r="1270" b="0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76"/>
                          <a:stretch/>
                        </pic:blipFill>
                        <pic:spPr bwMode="auto">
                          <a:xfrm>
                            <a:off x="0" y="0"/>
                            <a:ext cx="3005882" cy="1514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0" w:type="dxa"/>
          </w:tcPr>
          <w:p w14:paraId="076216AF" w14:textId="4D99D9BE" w:rsidR="002C5B6B" w:rsidRDefault="002C5B6B" w:rsidP="002C5B6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C5B6B">
              <w:rPr>
                <w:rFonts w:ascii="TH SarabunPSK" w:hAnsi="TH SarabunPSK" w:cs="TH SarabunPSK"/>
                <w:b/>
                <w:bCs/>
                <w:position w:val="-10"/>
                <w:sz w:val="32"/>
                <w:szCs w:val="32"/>
                <w:cs/>
              </w:rPr>
              <w:object w:dxaOrig="300" w:dyaOrig="260" w14:anchorId="1439C5B3">
                <v:shape id="_x0000_i1062" type="#_x0000_t75" style="width:15pt;height:13.2pt" o:ole="">
                  <v:imagedata r:id="rId83" o:title=""/>
                </v:shape>
                <o:OLEObject Type="Embed" ProgID="Equation.DSMT4" ShapeID="_x0000_i1062" DrawAspect="Content" ObjectID="_1742678498" r:id="rId84"/>
              </w:object>
            </w:r>
            <w:r w:rsidRPr="004751C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-plane</w:t>
            </w:r>
            <w:r w:rsidRPr="004751C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4751C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(cross-polarization)</w:t>
            </w:r>
          </w:p>
          <w:p w14:paraId="6681A4C5" w14:textId="772D51E2" w:rsidR="00E840B8" w:rsidRDefault="00E84975" w:rsidP="00AA149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FB5A0DB" wp14:editId="5CEC0C66">
                  <wp:extent cx="2781300" cy="1472310"/>
                  <wp:effectExtent l="0" t="0" r="0" b="0"/>
                  <wp:docPr id="164" name="Pictur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2450" cy="1483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A283D7" w14:textId="136A16C1" w:rsidR="00C16183" w:rsidRDefault="00C16183" w:rsidP="00105C01">
      <w:pPr>
        <w:jc w:val="center"/>
        <w:rPr>
          <w:rFonts w:ascii="TH SarabunPSK" w:hAnsi="TH SarabunPSK" w:cs="TH SarabunPSK"/>
          <w:sz w:val="32"/>
          <w:szCs w:val="32"/>
        </w:rPr>
      </w:pPr>
      <w:r w:rsidRPr="00C16183">
        <w:rPr>
          <w:rFonts w:ascii="TH SarabunPSK" w:hAnsi="TH SarabunPSK" w:cs="TH SarabunPSK"/>
          <w:sz w:val="32"/>
          <w:szCs w:val="32"/>
        </w:rPr>
        <w:t>(</w:t>
      </w:r>
      <w:r w:rsidRPr="00C16183">
        <w:rPr>
          <w:rFonts w:ascii="TH SarabunPSK" w:hAnsi="TH SarabunPSK" w:cs="TH SarabunPSK" w:hint="cs"/>
          <w:sz w:val="32"/>
          <w:szCs w:val="32"/>
          <w:cs/>
        </w:rPr>
        <w:t>ก</w:t>
      </w:r>
      <w:r w:rsidRPr="00C16183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สายอากาศไดโพล</w:t>
      </w:r>
    </w:p>
    <w:p w14:paraId="67F7A574" w14:textId="77777777" w:rsidR="00A327A8" w:rsidRDefault="00A327A8" w:rsidP="00105C01">
      <w:pPr>
        <w:jc w:val="center"/>
        <w:rPr>
          <w:rFonts w:ascii="TH SarabunPSK" w:hAnsi="TH SarabunPSK" w:cs="TH SarabunPSK"/>
          <w:sz w:val="32"/>
          <w:szCs w:val="32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3"/>
        <w:gridCol w:w="4530"/>
      </w:tblGrid>
      <w:tr w:rsidR="00156273" w14:paraId="41F24512" w14:textId="77777777" w:rsidTr="00E84975">
        <w:tc>
          <w:tcPr>
            <w:tcW w:w="4889" w:type="dxa"/>
          </w:tcPr>
          <w:p w14:paraId="25F04D3F" w14:textId="57FAB309" w:rsidR="00C16183" w:rsidRDefault="00C16183" w:rsidP="00E8497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751C4">
              <w:rPr>
                <w:rFonts w:ascii="TH SarabunPSK" w:hAnsi="TH SarabunPSK" w:cs="TH SarabunPSK"/>
                <w:b/>
                <w:bCs/>
                <w:position w:val="-4"/>
                <w:sz w:val="32"/>
                <w:szCs w:val="32"/>
                <w:cs/>
              </w:rPr>
              <w:object w:dxaOrig="300" w:dyaOrig="200" w14:anchorId="7746EC88">
                <v:shape id="_x0000_i1063" type="#_x0000_t75" style="width:15pt;height:10.2pt" o:ole="">
                  <v:imagedata r:id="rId27" o:title=""/>
                </v:shape>
                <o:OLEObject Type="Embed" ProgID="Equation.DSMT4" ShapeID="_x0000_i1063" DrawAspect="Content" ObjectID="_1742678499" r:id="rId86"/>
              </w:object>
            </w:r>
            <w:r w:rsidRPr="004751C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-plane</w:t>
            </w:r>
            <w:r w:rsidRPr="004751C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4751C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(co-polarization)</w:t>
            </w:r>
          </w:p>
          <w:p w14:paraId="0ED03485" w14:textId="60A0891B" w:rsidR="00C16183" w:rsidRDefault="00333E9D" w:rsidP="00E849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C4BA44D" wp14:editId="7DA9A25B">
                  <wp:extent cx="2951738" cy="1504950"/>
                  <wp:effectExtent l="0" t="0" r="1270" b="0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1402" cy="1509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0" w:type="dxa"/>
          </w:tcPr>
          <w:p w14:paraId="647B827E" w14:textId="77777777" w:rsidR="00C16183" w:rsidRDefault="00C16183" w:rsidP="00E8497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751C4">
              <w:rPr>
                <w:rFonts w:ascii="TH SarabunPSK" w:hAnsi="TH SarabunPSK" w:cs="TH SarabunPSK"/>
                <w:b/>
                <w:bCs/>
                <w:position w:val="-4"/>
                <w:sz w:val="32"/>
                <w:szCs w:val="32"/>
                <w:cs/>
              </w:rPr>
              <w:object w:dxaOrig="300" w:dyaOrig="200" w14:anchorId="76ED276C">
                <v:shape id="_x0000_i1064" type="#_x0000_t75" style="width:15pt;height:10.2pt" o:ole="">
                  <v:imagedata r:id="rId27" o:title=""/>
                </v:shape>
                <o:OLEObject Type="Embed" ProgID="Equation.DSMT4" ShapeID="_x0000_i1064" DrawAspect="Content" ObjectID="_1742678500" r:id="rId88"/>
              </w:object>
            </w:r>
            <w:r w:rsidRPr="004751C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-plane</w:t>
            </w:r>
            <w:r w:rsidRPr="004751C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4751C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(cross-polarization)</w:t>
            </w:r>
          </w:p>
          <w:p w14:paraId="714A141B" w14:textId="6496383F" w:rsidR="00C16183" w:rsidRPr="004751C4" w:rsidRDefault="00333E9D" w:rsidP="00E8497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BF06FD9" wp14:editId="7B7C7E90">
                  <wp:extent cx="2730500" cy="1471044"/>
                  <wp:effectExtent l="0" t="0" r="0" b="0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5481" cy="1484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273" w14:paraId="3ECAEAD0" w14:textId="77777777" w:rsidTr="00E84975">
        <w:tc>
          <w:tcPr>
            <w:tcW w:w="4889" w:type="dxa"/>
          </w:tcPr>
          <w:p w14:paraId="0650A7B9" w14:textId="77777777" w:rsidR="00C16183" w:rsidRDefault="00C16183" w:rsidP="00E8497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C5B6B">
              <w:rPr>
                <w:rFonts w:ascii="TH SarabunPSK" w:hAnsi="TH SarabunPSK" w:cs="TH SarabunPSK"/>
                <w:b/>
                <w:bCs/>
                <w:position w:val="-10"/>
                <w:sz w:val="32"/>
                <w:szCs w:val="32"/>
                <w:cs/>
              </w:rPr>
              <w:object w:dxaOrig="300" w:dyaOrig="260" w14:anchorId="030E55F2">
                <v:shape id="_x0000_i1065" type="#_x0000_t75" style="width:15pt;height:13.2pt" o:ole="">
                  <v:imagedata r:id="rId80" o:title=""/>
                </v:shape>
                <o:OLEObject Type="Embed" ProgID="Equation.DSMT4" ShapeID="_x0000_i1065" DrawAspect="Content" ObjectID="_1742678501" r:id="rId90"/>
              </w:object>
            </w:r>
            <w:r w:rsidRPr="004751C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-plane</w:t>
            </w:r>
            <w:r w:rsidRPr="004751C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4751C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(co-polarization)</w:t>
            </w:r>
          </w:p>
          <w:p w14:paraId="5F3F1210" w14:textId="4A2D81CD" w:rsidR="00C16183" w:rsidRDefault="00333E9D" w:rsidP="00E849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B4583B3" wp14:editId="2F600BA9">
                  <wp:extent cx="2952750" cy="1545609"/>
                  <wp:effectExtent l="0" t="0" r="0" b="0"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0590" cy="1554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0" w:type="dxa"/>
          </w:tcPr>
          <w:p w14:paraId="11A4CFF3" w14:textId="77777777" w:rsidR="00C16183" w:rsidRDefault="00C16183" w:rsidP="00E8497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C5B6B">
              <w:rPr>
                <w:rFonts w:ascii="TH SarabunPSK" w:hAnsi="TH SarabunPSK" w:cs="TH SarabunPSK"/>
                <w:b/>
                <w:bCs/>
                <w:position w:val="-10"/>
                <w:sz w:val="32"/>
                <w:szCs w:val="32"/>
                <w:cs/>
              </w:rPr>
              <w:object w:dxaOrig="300" w:dyaOrig="260" w14:anchorId="5803D431">
                <v:shape id="_x0000_i1066" type="#_x0000_t75" style="width:15pt;height:13.2pt" o:ole="">
                  <v:imagedata r:id="rId83" o:title=""/>
                </v:shape>
                <o:OLEObject Type="Embed" ProgID="Equation.DSMT4" ShapeID="_x0000_i1066" DrawAspect="Content" ObjectID="_1742678502" r:id="rId92"/>
              </w:object>
            </w:r>
            <w:r w:rsidRPr="004751C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-plane</w:t>
            </w:r>
            <w:r w:rsidRPr="004751C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4751C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(cross-polarization)</w:t>
            </w:r>
          </w:p>
          <w:p w14:paraId="7ACA5279" w14:textId="75B73606" w:rsidR="00C16183" w:rsidRDefault="00156273" w:rsidP="00E8497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1F16AC6" wp14:editId="74B43A34">
                  <wp:extent cx="2848737" cy="1514475"/>
                  <wp:effectExtent l="0" t="0" r="8890" b="0"/>
                  <wp:docPr id="168" name="Pictur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121" cy="1522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CC2036" w14:textId="68C65098" w:rsidR="00C16183" w:rsidRPr="00C16183" w:rsidRDefault="00C16183" w:rsidP="00105C01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ข</w:t>
      </w:r>
      <w:r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สายอากาศไมโครสตริปแพทซ์</w:t>
      </w:r>
    </w:p>
    <w:p w14:paraId="14B0E7BD" w14:textId="19A9670F" w:rsidR="00105C01" w:rsidRPr="001351D1" w:rsidRDefault="00105C01" w:rsidP="00105C01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E840B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E840B8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ตัวอย่างการจัดวางสายอากาศส่งและสายอากาศร</w:t>
      </w:r>
      <w:r w:rsidR="00C16183">
        <w:rPr>
          <w:rFonts w:ascii="TH SarabunPSK" w:hAnsi="TH SarabunPSK" w:cs="TH SarabunPSK" w:hint="cs"/>
          <w:sz w:val="32"/>
          <w:szCs w:val="32"/>
          <w:cs/>
        </w:rPr>
        <w:t>ับ</w:t>
      </w:r>
      <w:r>
        <w:rPr>
          <w:rFonts w:ascii="TH SarabunPSK" w:hAnsi="TH SarabunPSK" w:cs="TH SarabunPSK" w:hint="cs"/>
          <w:sz w:val="32"/>
          <w:szCs w:val="32"/>
          <w:cs/>
        </w:rPr>
        <w:t>ที่ต้องการวัดทดสอบแบบรูปการแผ่กระจายพลังงาน</w:t>
      </w:r>
    </w:p>
    <w:p w14:paraId="6823EC96" w14:textId="77777777" w:rsidR="007A538B" w:rsidRDefault="007A538B" w:rsidP="00136B81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8AB3B6F" w14:textId="77777777" w:rsidR="007A538B" w:rsidRDefault="007A538B" w:rsidP="00136B81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3C912F4" w14:textId="45383738" w:rsidR="000B1A4B" w:rsidRPr="00A639B2" w:rsidRDefault="00A639B2" w:rsidP="00136B81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A639B2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บันทึกผลการทดลอง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713"/>
        <w:gridCol w:w="4490"/>
      </w:tblGrid>
      <w:tr w:rsidR="00A639B2" w14:paraId="38FAC539" w14:textId="77777777" w:rsidTr="002A21A9">
        <w:tc>
          <w:tcPr>
            <w:tcW w:w="4786" w:type="dxa"/>
          </w:tcPr>
          <w:p w14:paraId="7ED4D816" w14:textId="2A18F597" w:rsidR="00A639B2" w:rsidRDefault="00A639B2" w:rsidP="00136B8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Signal Generator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ที่ใช้ในการทดสอบ</w:t>
            </w:r>
          </w:p>
        </w:tc>
        <w:tc>
          <w:tcPr>
            <w:tcW w:w="4536" w:type="dxa"/>
          </w:tcPr>
          <w:p w14:paraId="4672B0F0" w14:textId="718558E3" w:rsidR="00A639B2" w:rsidRDefault="00F30382" w:rsidP="0068752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Vector Signal Generator</w:t>
            </w:r>
          </w:p>
        </w:tc>
      </w:tr>
      <w:tr w:rsidR="00A639B2" w14:paraId="7F570417" w14:textId="77777777" w:rsidTr="002A21A9">
        <w:tc>
          <w:tcPr>
            <w:tcW w:w="4786" w:type="dxa"/>
          </w:tcPr>
          <w:p w14:paraId="076CF3FA" w14:textId="04B6B748" w:rsidR="00A639B2" w:rsidRDefault="00A639B2" w:rsidP="00136B8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Spectrum Analyzer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ที่ใช้ในการทดสอบ</w:t>
            </w:r>
          </w:p>
        </w:tc>
        <w:tc>
          <w:tcPr>
            <w:tcW w:w="4536" w:type="dxa"/>
          </w:tcPr>
          <w:p w14:paraId="79D8703E" w14:textId="79C8A4FB" w:rsidR="00A639B2" w:rsidRDefault="00F30382" w:rsidP="0068752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T8260</w:t>
            </w:r>
          </w:p>
        </w:tc>
      </w:tr>
      <w:tr w:rsidR="00A639B2" w14:paraId="42557A73" w14:textId="77777777" w:rsidTr="002A21A9">
        <w:tc>
          <w:tcPr>
            <w:tcW w:w="4786" w:type="dxa"/>
          </w:tcPr>
          <w:p w14:paraId="4844D314" w14:textId="0F0AA4FC" w:rsidR="00A639B2" w:rsidRDefault="00A639B2" w:rsidP="00136B8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สายอากาศที่นำมาวัดทดสอบ</w:t>
            </w:r>
          </w:p>
        </w:tc>
        <w:tc>
          <w:tcPr>
            <w:tcW w:w="4536" w:type="dxa"/>
          </w:tcPr>
          <w:p w14:paraId="13626F53" w14:textId="40042411" w:rsidR="00A639B2" w:rsidRDefault="00F30382" w:rsidP="0068752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Microstrip Patch Antenna</w:t>
            </w:r>
          </w:p>
        </w:tc>
      </w:tr>
      <w:tr w:rsidR="00AF3690" w14:paraId="6517D4A6" w14:textId="77777777" w:rsidTr="002A21A9">
        <w:tc>
          <w:tcPr>
            <w:tcW w:w="4786" w:type="dxa"/>
          </w:tcPr>
          <w:p w14:paraId="2A927763" w14:textId="7E0CE9B2" w:rsidR="00AF3690" w:rsidRDefault="00AF3690" w:rsidP="00136B8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กำลังงานที่ใช้ในการส่ง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(Power level)</w:t>
            </w:r>
          </w:p>
        </w:tc>
        <w:tc>
          <w:tcPr>
            <w:tcW w:w="4536" w:type="dxa"/>
          </w:tcPr>
          <w:p w14:paraId="4FFAD706" w14:textId="6B960351" w:rsidR="00AF3690" w:rsidRDefault="00F30382" w:rsidP="0068752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 dB</w:t>
            </w:r>
          </w:p>
        </w:tc>
      </w:tr>
      <w:tr w:rsidR="00A639B2" w14:paraId="616D4F16" w14:textId="77777777" w:rsidTr="002A21A9">
        <w:tc>
          <w:tcPr>
            <w:tcW w:w="4786" w:type="dxa"/>
          </w:tcPr>
          <w:p w14:paraId="64476990" w14:textId="0C5162E2" w:rsidR="00A639B2" w:rsidRDefault="00A639B2" w:rsidP="00136B8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ย่านความถี่ดำเนินงานของสายอากาศส่ง</w:t>
            </w:r>
            <w:r w:rsidR="00812F71">
              <w:rPr>
                <w:rFonts w:ascii="TH SarabunPSK" w:hAnsi="TH SarabunPSK" w:cs="TH SarabunPSK"/>
                <w:sz w:val="32"/>
                <w:szCs w:val="32"/>
              </w:rPr>
              <w:t>/</w:t>
            </w:r>
            <w:r w:rsidR="00812F71">
              <w:rPr>
                <w:rFonts w:ascii="TH SarabunPSK" w:hAnsi="TH SarabunPSK" w:cs="TH SarabunPSK" w:hint="cs"/>
                <w:sz w:val="32"/>
                <w:szCs w:val="32"/>
                <w:cs/>
              </w:rPr>
              <w:t>รับ</w:t>
            </w:r>
          </w:p>
        </w:tc>
        <w:tc>
          <w:tcPr>
            <w:tcW w:w="4536" w:type="dxa"/>
          </w:tcPr>
          <w:p w14:paraId="22A9A6B6" w14:textId="2BB090EA" w:rsidR="00A639B2" w:rsidRDefault="000259F6" w:rsidP="0068752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Tx………</w:t>
            </w:r>
            <w:r w:rsidR="00F30382">
              <w:rPr>
                <w:rFonts w:ascii="TH SarabunPSK" w:hAnsi="TH SarabunPSK" w:cs="TH SarabunPSK"/>
                <w:sz w:val="32"/>
                <w:szCs w:val="32"/>
              </w:rPr>
              <w:t>1.5 GHz</w:t>
            </w:r>
            <w:r>
              <w:rPr>
                <w:rFonts w:ascii="TH SarabunPSK" w:hAnsi="TH SarabunPSK" w:cs="TH SarabunPSK"/>
                <w:sz w:val="32"/>
                <w:szCs w:val="32"/>
              </w:rPr>
              <w:t>…..……Rx…………</w:t>
            </w:r>
            <w:r w:rsidR="00F30382">
              <w:rPr>
                <w:rFonts w:ascii="TH SarabunPSK" w:hAnsi="TH SarabunPSK" w:cs="TH SarabunPSK"/>
                <w:sz w:val="32"/>
                <w:szCs w:val="32"/>
              </w:rPr>
              <w:t>1.5 GHz</w:t>
            </w:r>
            <w:r>
              <w:rPr>
                <w:rFonts w:ascii="TH SarabunPSK" w:hAnsi="TH SarabunPSK" w:cs="TH SarabunPSK"/>
                <w:sz w:val="32"/>
                <w:szCs w:val="32"/>
              </w:rPr>
              <w:t>………….</w:t>
            </w:r>
          </w:p>
        </w:tc>
      </w:tr>
      <w:tr w:rsidR="00A639B2" w14:paraId="0955B5D9" w14:textId="77777777" w:rsidTr="002A21A9">
        <w:tc>
          <w:tcPr>
            <w:tcW w:w="4786" w:type="dxa"/>
          </w:tcPr>
          <w:p w14:paraId="397FD6F5" w14:textId="047147EA" w:rsidR="00A639B2" w:rsidRDefault="00812F71" w:rsidP="00136B8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ความถี่ที่ใช้ในการวัดทดสอบ</w:t>
            </w:r>
            <w:r w:rsidR="002A21A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2A21A9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และระยะในการทดสอบ</w:t>
            </w:r>
          </w:p>
        </w:tc>
        <w:tc>
          <w:tcPr>
            <w:tcW w:w="4536" w:type="dxa"/>
          </w:tcPr>
          <w:p w14:paraId="78665848" w14:textId="0AD35D9F" w:rsidR="00A639B2" w:rsidRDefault="009309BF" w:rsidP="0068752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59F6">
              <w:rPr>
                <w:rFonts w:ascii="TH SarabunPSK" w:hAnsi="TH SarabunPSK" w:cs="TH SarabunPSK"/>
                <w:position w:val="-10"/>
                <w:sz w:val="32"/>
                <w:szCs w:val="32"/>
                <w:cs/>
              </w:rPr>
              <w:object w:dxaOrig="440" w:dyaOrig="320" w14:anchorId="1C69FB57">
                <v:shape id="_x0000_i1067" type="#_x0000_t75" style="width:22.2pt;height:16.2pt" o:ole="">
                  <v:imagedata r:id="rId94" o:title=""/>
                </v:shape>
                <o:OLEObject Type="Embed" ProgID="Equation.DSMT4" ShapeID="_x0000_i1067" DrawAspect="Content" ObjectID="_1742678503" r:id="rId95"/>
              </w:object>
            </w:r>
            <w:r w:rsidR="000259F6">
              <w:rPr>
                <w:rFonts w:ascii="TH SarabunPSK" w:hAnsi="TH SarabunPSK" w:cs="TH SarabunPSK"/>
                <w:sz w:val="32"/>
                <w:szCs w:val="32"/>
              </w:rPr>
              <w:t>……</w:t>
            </w:r>
            <w:r w:rsidR="00F30382">
              <w:rPr>
                <w:rFonts w:ascii="TH SarabunPSK" w:hAnsi="TH SarabunPSK" w:cs="TH SarabunPSK"/>
                <w:sz w:val="32"/>
                <w:szCs w:val="32"/>
              </w:rPr>
              <w:t>1.5 GHz</w:t>
            </w:r>
            <w:r w:rsidR="000259F6">
              <w:rPr>
                <w:rFonts w:ascii="TH SarabunPSK" w:hAnsi="TH SarabunPSK" w:cs="TH SarabunPSK"/>
                <w:sz w:val="32"/>
                <w:szCs w:val="32"/>
              </w:rPr>
              <w:t>………….</w:t>
            </w:r>
            <w:r w:rsidR="000259F6" w:rsidRPr="000259F6">
              <w:rPr>
                <w:rFonts w:ascii="TH SarabunPSK" w:hAnsi="TH SarabunPSK" w:cs="TH SarabunPSK"/>
                <w:position w:val="-4"/>
                <w:sz w:val="32"/>
                <w:szCs w:val="32"/>
                <w:cs/>
              </w:rPr>
              <w:object w:dxaOrig="420" w:dyaOrig="260" w14:anchorId="11DB74C5">
                <v:shape id="_x0000_i1068" type="#_x0000_t75" style="width:21pt;height:13.2pt" o:ole="">
                  <v:imagedata r:id="rId96" o:title=""/>
                </v:shape>
                <o:OLEObject Type="Embed" ProgID="Equation.DSMT4" ShapeID="_x0000_i1068" DrawAspect="Content" ObjectID="_1742678504" r:id="rId97"/>
              </w:object>
            </w:r>
            <w:r w:rsidR="000259F6">
              <w:rPr>
                <w:rFonts w:ascii="TH SarabunPSK" w:hAnsi="TH SarabunPSK" w:cs="TH SarabunPSK"/>
                <w:sz w:val="32"/>
                <w:szCs w:val="32"/>
              </w:rPr>
              <w:t>………</w:t>
            </w:r>
            <w:r w:rsidR="00F30382">
              <w:rPr>
                <w:rFonts w:ascii="TH SarabunPSK" w:hAnsi="TH SarabunPSK" w:cs="TH SarabunPSK"/>
                <w:sz w:val="32"/>
                <w:szCs w:val="32"/>
              </w:rPr>
              <w:t>17 cm</w:t>
            </w:r>
            <w:r w:rsidR="000259F6">
              <w:rPr>
                <w:rFonts w:ascii="TH SarabunPSK" w:hAnsi="TH SarabunPSK" w:cs="TH SarabunPSK"/>
                <w:sz w:val="32"/>
                <w:szCs w:val="32"/>
              </w:rPr>
              <w:t>……</w:t>
            </w:r>
            <w:r w:rsidR="00F30382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0259F6">
              <w:rPr>
                <w:rFonts w:ascii="TH SarabunPSK" w:hAnsi="TH SarabunPSK" w:cs="TH SarabunPSK"/>
                <w:sz w:val="32"/>
                <w:szCs w:val="32"/>
              </w:rPr>
              <w:t>….</w:t>
            </w:r>
          </w:p>
        </w:tc>
      </w:tr>
      <w:tr w:rsidR="00A639B2" w14:paraId="2E350BF7" w14:textId="77777777" w:rsidTr="002A21A9">
        <w:tc>
          <w:tcPr>
            <w:tcW w:w="4786" w:type="dxa"/>
          </w:tcPr>
          <w:p w14:paraId="0F381F0F" w14:textId="260A9FF1" w:rsidR="00A639B2" w:rsidRDefault="00812F71" w:rsidP="00136B8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ค่าการสูญเสียในสายนำสัญญาณเส้นที่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 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4536" w:type="dxa"/>
          </w:tcPr>
          <w:p w14:paraId="770C4EB9" w14:textId="0AD83A1E" w:rsidR="00A639B2" w:rsidRDefault="009309BF" w:rsidP="0068752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Cable Tx…</w:t>
            </w:r>
            <w:r w:rsidR="006F12BB">
              <w:rPr>
                <w:rFonts w:ascii="TH SarabunPSK" w:hAnsi="TH SarabunPSK" w:cs="TH SarabunPSK"/>
                <w:sz w:val="32"/>
                <w:szCs w:val="32"/>
              </w:rPr>
              <w:t>-3.4 dBm</w:t>
            </w:r>
            <w:r>
              <w:rPr>
                <w:rFonts w:ascii="TH SarabunPSK" w:hAnsi="TH SarabunPSK" w:cs="TH SarabunPSK"/>
                <w:sz w:val="32"/>
                <w:szCs w:val="32"/>
              </w:rPr>
              <w:t>…….Cable Rx……</w:t>
            </w:r>
            <w:r w:rsidR="006F12BB">
              <w:rPr>
                <w:rFonts w:ascii="TH SarabunPSK" w:hAnsi="TH SarabunPSK" w:cs="TH SarabunPSK"/>
                <w:sz w:val="32"/>
                <w:szCs w:val="32"/>
              </w:rPr>
              <w:t>-2 dBm</w:t>
            </w:r>
            <w:r>
              <w:rPr>
                <w:rFonts w:ascii="TH SarabunPSK" w:hAnsi="TH SarabunPSK" w:cs="TH SarabunPSK"/>
                <w:sz w:val="32"/>
                <w:szCs w:val="32"/>
              </w:rPr>
              <w:t>….</w:t>
            </w:r>
          </w:p>
        </w:tc>
      </w:tr>
    </w:tbl>
    <w:p w14:paraId="6E5B0ABE" w14:textId="77777777" w:rsidR="00430E6C" w:rsidRPr="00B77C55" w:rsidRDefault="00430E6C" w:rsidP="004B56CC">
      <w:pPr>
        <w:jc w:val="center"/>
        <w:rPr>
          <w:rFonts w:ascii="TH SarabunPSK" w:hAnsi="TH SarabunPSK" w:cs="TH SarabunPSK"/>
          <w:b/>
          <w:bCs/>
          <w:sz w:val="20"/>
          <w:szCs w:val="20"/>
        </w:rPr>
      </w:pPr>
    </w:p>
    <w:p w14:paraId="219FAD6F" w14:textId="76BA9109" w:rsidR="00647FF8" w:rsidRPr="00B16D4C" w:rsidRDefault="00647FF8" w:rsidP="004B56CC">
      <w:pPr>
        <w:jc w:val="center"/>
        <w:rPr>
          <w:rFonts w:ascii="TH SarabunPSK" w:hAnsi="TH SarabunPSK" w:cs="TH SarabunPSK"/>
          <w:sz w:val="32"/>
          <w:szCs w:val="32"/>
        </w:rPr>
      </w:pPr>
      <w:r w:rsidRPr="00A639B2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A639B2">
        <w:rPr>
          <w:rFonts w:ascii="TH SarabunPSK" w:hAnsi="TH SarabunPSK" w:cs="TH SarabunPSK"/>
          <w:b/>
          <w:bCs/>
          <w:sz w:val="32"/>
          <w:szCs w:val="32"/>
        </w:rPr>
        <w:t>1</w:t>
      </w:r>
      <w:r w:rsidR="00B16D4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B16D4C">
        <w:rPr>
          <w:rFonts w:ascii="TH SarabunPSK" w:hAnsi="TH SarabunPSK" w:cs="TH SarabunPSK" w:hint="cs"/>
          <w:sz w:val="32"/>
          <w:szCs w:val="32"/>
          <w:cs/>
        </w:rPr>
        <w:t>กำลังงานที่ถูกรับได้โดยสายอากาศรับในระนาบ</w:t>
      </w:r>
      <w:r w:rsidR="00B16D4C" w:rsidRPr="00955ACB">
        <w:rPr>
          <w:rFonts w:ascii="TH SarabunPSK" w:hAnsi="TH SarabunPSK" w:cs="TH SarabunPSK"/>
          <w:position w:val="-4"/>
          <w:sz w:val="32"/>
          <w:szCs w:val="32"/>
          <w:cs/>
        </w:rPr>
        <w:object w:dxaOrig="300" w:dyaOrig="200" w14:anchorId="04C49FBC">
          <v:shape id="_x0000_i1069" type="#_x0000_t75" style="width:15pt;height:10.2pt" o:ole="">
            <v:imagedata r:id="rId27" o:title=""/>
          </v:shape>
          <o:OLEObject Type="Embed" ProgID="Equation.DSMT4" ShapeID="_x0000_i1069" DrawAspect="Content" ObjectID="_1742678505" r:id="rId98"/>
        </w:object>
      </w:r>
      <w:r w:rsidR="00B16D4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16D4C" w:rsidRPr="00574844">
        <w:rPr>
          <w:rFonts w:ascii="TH SarabunPSK" w:hAnsi="TH SarabunPSK" w:cs="TH SarabunPSK"/>
          <w:sz w:val="32"/>
          <w:szCs w:val="32"/>
        </w:rPr>
        <w:t>(</w:t>
      </w:r>
      <w:r w:rsidR="00B16D4C" w:rsidRPr="00574844">
        <w:rPr>
          <w:rFonts w:ascii="TH SarabunPSK" w:hAnsi="TH SarabunPSK" w:cs="TH SarabunPSK" w:hint="cs"/>
          <w:sz w:val="32"/>
          <w:szCs w:val="32"/>
          <w:cs/>
        </w:rPr>
        <w:t>โพลาไรเซ</w:t>
      </w:r>
      <w:proofErr w:type="spellStart"/>
      <w:r w:rsidR="00B16D4C" w:rsidRPr="00574844">
        <w:rPr>
          <w:rFonts w:ascii="TH SarabunPSK" w:hAnsi="TH SarabunPSK" w:cs="TH SarabunPSK" w:hint="cs"/>
          <w:sz w:val="32"/>
          <w:szCs w:val="32"/>
          <w:cs/>
        </w:rPr>
        <w:t>ชั่น</w:t>
      </w:r>
      <w:proofErr w:type="spellEnd"/>
      <w:r w:rsidR="00B16D4C" w:rsidRPr="00574844">
        <w:rPr>
          <w:rFonts w:ascii="TH SarabunPSK" w:hAnsi="TH SarabunPSK" w:cs="TH SarabunPSK" w:hint="cs"/>
          <w:sz w:val="32"/>
          <w:szCs w:val="32"/>
          <w:cs/>
        </w:rPr>
        <w:t>ร่วม</w:t>
      </w:r>
      <w:r w:rsidR="00B16D4C" w:rsidRPr="00574844">
        <w:rPr>
          <w:rFonts w:ascii="TH SarabunPSK" w:hAnsi="TH SarabunPSK" w:cs="TH SarabunPSK"/>
          <w:sz w:val="32"/>
          <w:szCs w:val="32"/>
        </w:rPr>
        <w:t>)</w:t>
      </w:r>
      <w:r w:rsidR="00B16D4C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tbl>
      <w:tblPr>
        <w:tblStyle w:val="a9"/>
        <w:tblpPr w:leftFromText="180" w:rightFromText="180" w:vertAnchor="text" w:horzAnchor="margin" w:tblpXSpec="center" w:tblpY="58"/>
        <w:tblW w:w="7621" w:type="dxa"/>
        <w:tblLayout w:type="fixed"/>
        <w:tblLook w:val="04A0" w:firstRow="1" w:lastRow="0" w:firstColumn="1" w:lastColumn="0" w:noHBand="0" w:noVBand="1"/>
      </w:tblPr>
      <w:tblGrid>
        <w:gridCol w:w="1101"/>
        <w:gridCol w:w="1417"/>
        <w:gridCol w:w="1276"/>
        <w:gridCol w:w="1134"/>
        <w:gridCol w:w="1417"/>
        <w:gridCol w:w="1276"/>
      </w:tblGrid>
      <w:tr w:rsidR="00647FF8" w:rsidRPr="001351D1" w14:paraId="18142DF1" w14:textId="77777777" w:rsidTr="00B77C55">
        <w:trPr>
          <w:trHeight w:val="284"/>
        </w:trPr>
        <w:tc>
          <w:tcPr>
            <w:tcW w:w="1101" w:type="dxa"/>
            <w:vAlign w:val="center"/>
          </w:tcPr>
          <w:p w14:paraId="05CD3B3E" w14:textId="77777777" w:rsidR="00647FF8" w:rsidRPr="001351D1" w:rsidRDefault="00647FF8" w:rsidP="00B77C55">
            <w:pPr>
              <w:spacing w:line="20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Angle (degree)</w:t>
            </w:r>
          </w:p>
        </w:tc>
        <w:tc>
          <w:tcPr>
            <w:tcW w:w="1417" w:type="dxa"/>
            <w:vAlign w:val="center"/>
          </w:tcPr>
          <w:p w14:paraId="2D666AAE" w14:textId="77777777" w:rsidR="00647FF8" w:rsidRPr="001351D1" w:rsidRDefault="00647FF8" w:rsidP="00B77C55">
            <w:pPr>
              <w:spacing w:line="20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Received Power (dB)</w:t>
            </w:r>
          </w:p>
        </w:tc>
        <w:tc>
          <w:tcPr>
            <w:tcW w:w="1276" w:type="dxa"/>
          </w:tcPr>
          <w:p w14:paraId="4D174EAE" w14:textId="77777777" w:rsidR="00647FF8" w:rsidRPr="001351D1" w:rsidRDefault="00647FF8" w:rsidP="00B77C55">
            <w:pPr>
              <w:spacing w:line="20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Normalize</w:t>
            </w:r>
          </w:p>
          <w:p w14:paraId="12324F44" w14:textId="77777777" w:rsidR="00647FF8" w:rsidRPr="001351D1" w:rsidRDefault="00647FF8" w:rsidP="00B77C55">
            <w:pPr>
              <w:spacing w:line="20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(dB)</w:t>
            </w:r>
          </w:p>
        </w:tc>
        <w:tc>
          <w:tcPr>
            <w:tcW w:w="1134" w:type="dxa"/>
            <w:vAlign w:val="center"/>
          </w:tcPr>
          <w:p w14:paraId="2F17A651" w14:textId="77777777" w:rsidR="00647FF8" w:rsidRPr="001351D1" w:rsidRDefault="00647FF8" w:rsidP="00B77C55">
            <w:pPr>
              <w:spacing w:line="20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Angle (degree)</w:t>
            </w:r>
          </w:p>
        </w:tc>
        <w:tc>
          <w:tcPr>
            <w:tcW w:w="1417" w:type="dxa"/>
            <w:vAlign w:val="center"/>
          </w:tcPr>
          <w:p w14:paraId="39543742" w14:textId="77777777" w:rsidR="00647FF8" w:rsidRPr="001351D1" w:rsidRDefault="00647FF8" w:rsidP="00B77C55">
            <w:pPr>
              <w:spacing w:line="20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Received Power (dB)</w:t>
            </w:r>
          </w:p>
        </w:tc>
        <w:tc>
          <w:tcPr>
            <w:tcW w:w="1276" w:type="dxa"/>
          </w:tcPr>
          <w:p w14:paraId="6ED8C3E7" w14:textId="77777777" w:rsidR="00647FF8" w:rsidRPr="001351D1" w:rsidRDefault="00647FF8" w:rsidP="00B77C55">
            <w:pPr>
              <w:spacing w:line="20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Normalize</w:t>
            </w:r>
          </w:p>
          <w:p w14:paraId="0CE06876" w14:textId="77777777" w:rsidR="00647FF8" w:rsidRPr="001351D1" w:rsidRDefault="00647FF8" w:rsidP="00B77C55">
            <w:pPr>
              <w:spacing w:line="20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(dB)</w:t>
            </w:r>
          </w:p>
        </w:tc>
      </w:tr>
      <w:tr w:rsidR="00B16D4C" w:rsidRPr="001351D1" w14:paraId="63993AEF" w14:textId="77777777" w:rsidTr="0068752C">
        <w:trPr>
          <w:trHeight w:val="284"/>
        </w:trPr>
        <w:tc>
          <w:tcPr>
            <w:tcW w:w="1101" w:type="dxa"/>
            <w:shd w:val="clear" w:color="auto" w:fill="FFFF00"/>
          </w:tcPr>
          <w:p w14:paraId="59333D6F" w14:textId="77777777" w:rsidR="00B16D4C" w:rsidRPr="0068752C" w:rsidRDefault="00B16D4C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FF0000"/>
                <w:sz w:val="32"/>
                <w:szCs w:val="32"/>
              </w:rPr>
              <w:t>0</w:t>
            </w:r>
          </w:p>
        </w:tc>
        <w:tc>
          <w:tcPr>
            <w:tcW w:w="1417" w:type="dxa"/>
            <w:shd w:val="clear" w:color="auto" w:fill="FFFF00"/>
          </w:tcPr>
          <w:p w14:paraId="1DC89EB9" w14:textId="3FFA84AD" w:rsidR="00B16D4C" w:rsidRPr="0068752C" w:rsidRDefault="00E30F33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FF0000"/>
                <w:sz w:val="32"/>
                <w:szCs w:val="32"/>
              </w:rPr>
              <w:t>-41.69</w:t>
            </w:r>
          </w:p>
        </w:tc>
        <w:tc>
          <w:tcPr>
            <w:tcW w:w="1276" w:type="dxa"/>
            <w:shd w:val="clear" w:color="auto" w:fill="FFFF00"/>
          </w:tcPr>
          <w:p w14:paraId="347DD90D" w14:textId="3A68CDEC" w:rsidR="00B16D4C" w:rsidRPr="0068752C" w:rsidRDefault="00DA29BB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FF0000"/>
                <w:sz w:val="32"/>
                <w:szCs w:val="32"/>
              </w:rPr>
              <w:t>-6.02</w:t>
            </w:r>
          </w:p>
        </w:tc>
        <w:tc>
          <w:tcPr>
            <w:tcW w:w="1134" w:type="dxa"/>
          </w:tcPr>
          <w:p w14:paraId="5AFCAA41" w14:textId="71843485" w:rsidR="00B16D4C" w:rsidRPr="001351D1" w:rsidRDefault="00B16D4C" w:rsidP="00430E6C">
            <w:pPr>
              <w:spacing w:line="1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190</w:t>
            </w:r>
          </w:p>
        </w:tc>
        <w:tc>
          <w:tcPr>
            <w:tcW w:w="1417" w:type="dxa"/>
          </w:tcPr>
          <w:p w14:paraId="2A1C53FC" w14:textId="59341335" w:rsidR="00B16D4C" w:rsidRPr="0068752C" w:rsidRDefault="00DA29BB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-51.23</w:t>
            </w:r>
          </w:p>
        </w:tc>
        <w:tc>
          <w:tcPr>
            <w:tcW w:w="1276" w:type="dxa"/>
          </w:tcPr>
          <w:p w14:paraId="1BCEB241" w14:textId="11D7C171" w:rsidR="00B16D4C" w:rsidRPr="0068752C" w:rsidRDefault="00DD1489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-15.56</w:t>
            </w:r>
          </w:p>
        </w:tc>
      </w:tr>
      <w:tr w:rsidR="00B16D4C" w:rsidRPr="001351D1" w14:paraId="1C6193C4" w14:textId="77777777" w:rsidTr="00430E6C">
        <w:trPr>
          <w:trHeight w:val="284"/>
        </w:trPr>
        <w:tc>
          <w:tcPr>
            <w:tcW w:w="1101" w:type="dxa"/>
          </w:tcPr>
          <w:p w14:paraId="0876BC11" w14:textId="77777777" w:rsidR="00B16D4C" w:rsidRPr="001351D1" w:rsidRDefault="00B16D4C" w:rsidP="00430E6C">
            <w:pPr>
              <w:spacing w:line="1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417" w:type="dxa"/>
          </w:tcPr>
          <w:p w14:paraId="4E199877" w14:textId="429BB040" w:rsidR="00B16D4C" w:rsidRPr="0068752C" w:rsidRDefault="00E30F33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-41.97</w:t>
            </w:r>
          </w:p>
        </w:tc>
        <w:tc>
          <w:tcPr>
            <w:tcW w:w="1276" w:type="dxa"/>
          </w:tcPr>
          <w:p w14:paraId="46FAE13A" w14:textId="2A8C2E30" w:rsidR="00B16D4C" w:rsidRPr="0068752C" w:rsidRDefault="00DA29BB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-6.3</w:t>
            </w:r>
            <w:r w:rsidR="00DD1489"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0</w:t>
            </w:r>
          </w:p>
        </w:tc>
        <w:tc>
          <w:tcPr>
            <w:tcW w:w="1134" w:type="dxa"/>
          </w:tcPr>
          <w:p w14:paraId="219F394D" w14:textId="77DFCAF3" w:rsidR="00B16D4C" w:rsidRPr="001351D1" w:rsidRDefault="00B16D4C" w:rsidP="00430E6C">
            <w:pPr>
              <w:spacing w:line="1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200</w:t>
            </w:r>
          </w:p>
        </w:tc>
        <w:tc>
          <w:tcPr>
            <w:tcW w:w="1417" w:type="dxa"/>
          </w:tcPr>
          <w:p w14:paraId="74660088" w14:textId="578834EE" w:rsidR="00B16D4C" w:rsidRPr="0068752C" w:rsidRDefault="00DA29BB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-54.73</w:t>
            </w:r>
          </w:p>
        </w:tc>
        <w:tc>
          <w:tcPr>
            <w:tcW w:w="1276" w:type="dxa"/>
          </w:tcPr>
          <w:p w14:paraId="082F5F24" w14:textId="502E977D" w:rsidR="00B16D4C" w:rsidRPr="0068752C" w:rsidRDefault="00DD1489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-19.06</w:t>
            </w:r>
          </w:p>
        </w:tc>
      </w:tr>
      <w:tr w:rsidR="00B16D4C" w:rsidRPr="001351D1" w14:paraId="5394820D" w14:textId="77777777" w:rsidTr="00430E6C">
        <w:trPr>
          <w:trHeight w:val="284"/>
        </w:trPr>
        <w:tc>
          <w:tcPr>
            <w:tcW w:w="1101" w:type="dxa"/>
          </w:tcPr>
          <w:p w14:paraId="666E75B5" w14:textId="77777777" w:rsidR="00B16D4C" w:rsidRPr="001351D1" w:rsidRDefault="00B16D4C" w:rsidP="00430E6C">
            <w:pPr>
              <w:spacing w:line="1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417" w:type="dxa"/>
          </w:tcPr>
          <w:p w14:paraId="36A680BD" w14:textId="57C7DB18" w:rsidR="00B16D4C" w:rsidRPr="0068752C" w:rsidRDefault="00E30F33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-42.67</w:t>
            </w:r>
          </w:p>
        </w:tc>
        <w:tc>
          <w:tcPr>
            <w:tcW w:w="1276" w:type="dxa"/>
          </w:tcPr>
          <w:p w14:paraId="2CA5A04A" w14:textId="5ED4A121" w:rsidR="00B16D4C" w:rsidRPr="0068752C" w:rsidRDefault="00DA29BB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-7</w:t>
            </w:r>
            <w:r w:rsidR="00DD1489"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.00</w:t>
            </w:r>
          </w:p>
        </w:tc>
        <w:tc>
          <w:tcPr>
            <w:tcW w:w="1134" w:type="dxa"/>
          </w:tcPr>
          <w:p w14:paraId="6902F140" w14:textId="5F79B733" w:rsidR="00B16D4C" w:rsidRPr="001351D1" w:rsidRDefault="00B16D4C" w:rsidP="00430E6C">
            <w:pPr>
              <w:spacing w:line="1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210</w:t>
            </w:r>
          </w:p>
        </w:tc>
        <w:tc>
          <w:tcPr>
            <w:tcW w:w="1417" w:type="dxa"/>
          </w:tcPr>
          <w:p w14:paraId="30EE1132" w14:textId="2FC449B8" w:rsidR="00B16D4C" w:rsidRPr="0068752C" w:rsidRDefault="00DA29BB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-56.23</w:t>
            </w:r>
          </w:p>
        </w:tc>
        <w:tc>
          <w:tcPr>
            <w:tcW w:w="1276" w:type="dxa"/>
          </w:tcPr>
          <w:p w14:paraId="3816890D" w14:textId="760D065B" w:rsidR="00B16D4C" w:rsidRPr="0068752C" w:rsidRDefault="00DD1489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-20.56</w:t>
            </w:r>
          </w:p>
        </w:tc>
      </w:tr>
      <w:tr w:rsidR="00B16D4C" w:rsidRPr="001351D1" w14:paraId="28E2E963" w14:textId="77777777" w:rsidTr="00430E6C">
        <w:trPr>
          <w:trHeight w:val="284"/>
        </w:trPr>
        <w:tc>
          <w:tcPr>
            <w:tcW w:w="1101" w:type="dxa"/>
          </w:tcPr>
          <w:p w14:paraId="034E0DC2" w14:textId="77777777" w:rsidR="00B16D4C" w:rsidRPr="001351D1" w:rsidRDefault="00B16D4C" w:rsidP="00430E6C">
            <w:pPr>
              <w:spacing w:line="1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1417" w:type="dxa"/>
          </w:tcPr>
          <w:p w14:paraId="64728791" w14:textId="33C7D61B" w:rsidR="00B16D4C" w:rsidRPr="0068752C" w:rsidRDefault="00E30F33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-43.37</w:t>
            </w:r>
          </w:p>
        </w:tc>
        <w:tc>
          <w:tcPr>
            <w:tcW w:w="1276" w:type="dxa"/>
          </w:tcPr>
          <w:p w14:paraId="18C7B972" w14:textId="1E3669F3" w:rsidR="00B16D4C" w:rsidRPr="0068752C" w:rsidRDefault="00DA29BB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-7.7</w:t>
            </w:r>
            <w:r w:rsidR="00DD1489"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0</w:t>
            </w:r>
          </w:p>
        </w:tc>
        <w:tc>
          <w:tcPr>
            <w:tcW w:w="1134" w:type="dxa"/>
          </w:tcPr>
          <w:p w14:paraId="412206E2" w14:textId="5B760128" w:rsidR="00B16D4C" w:rsidRPr="001351D1" w:rsidRDefault="00B16D4C" w:rsidP="00430E6C">
            <w:pPr>
              <w:spacing w:line="1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220</w:t>
            </w:r>
          </w:p>
        </w:tc>
        <w:tc>
          <w:tcPr>
            <w:tcW w:w="1417" w:type="dxa"/>
          </w:tcPr>
          <w:p w14:paraId="516ED5FB" w14:textId="722093DA" w:rsidR="00B16D4C" w:rsidRPr="0068752C" w:rsidRDefault="00DA29BB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-56.97</w:t>
            </w:r>
          </w:p>
        </w:tc>
        <w:tc>
          <w:tcPr>
            <w:tcW w:w="1276" w:type="dxa"/>
          </w:tcPr>
          <w:p w14:paraId="2413DBC5" w14:textId="01F71301" w:rsidR="00B16D4C" w:rsidRPr="0068752C" w:rsidRDefault="00DD1489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-21.30</w:t>
            </w:r>
          </w:p>
        </w:tc>
      </w:tr>
      <w:tr w:rsidR="00B16D4C" w:rsidRPr="001351D1" w14:paraId="73059216" w14:textId="77777777" w:rsidTr="00430E6C">
        <w:trPr>
          <w:trHeight w:val="284"/>
        </w:trPr>
        <w:tc>
          <w:tcPr>
            <w:tcW w:w="1101" w:type="dxa"/>
          </w:tcPr>
          <w:p w14:paraId="2420461F" w14:textId="77777777" w:rsidR="00B16D4C" w:rsidRPr="001351D1" w:rsidRDefault="00B16D4C" w:rsidP="00430E6C">
            <w:pPr>
              <w:spacing w:line="1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40</w:t>
            </w:r>
          </w:p>
        </w:tc>
        <w:tc>
          <w:tcPr>
            <w:tcW w:w="1417" w:type="dxa"/>
          </w:tcPr>
          <w:p w14:paraId="052ECDDC" w14:textId="4CBB86B9" w:rsidR="00B16D4C" w:rsidRPr="0068752C" w:rsidRDefault="00E30F33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-44.87</w:t>
            </w:r>
          </w:p>
        </w:tc>
        <w:tc>
          <w:tcPr>
            <w:tcW w:w="1276" w:type="dxa"/>
          </w:tcPr>
          <w:p w14:paraId="6F9C260B" w14:textId="288B4587" w:rsidR="00B16D4C" w:rsidRPr="0068752C" w:rsidRDefault="00DA29BB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-9.2</w:t>
            </w:r>
            <w:r w:rsidR="00DD1489"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0</w:t>
            </w:r>
          </w:p>
        </w:tc>
        <w:tc>
          <w:tcPr>
            <w:tcW w:w="1134" w:type="dxa"/>
          </w:tcPr>
          <w:p w14:paraId="546C6BE1" w14:textId="59174F5F" w:rsidR="00B16D4C" w:rsidRPr="001351D1" w:rsidRDefault="00B16D4C" w:rsidP="00430E6C">
            <w:pPr>
              <w:spacing w:line="1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230</w:t>
            </w:r>
          </w:p>
        </w:tc>
        <w:tc>
          <w:tcPr>
            <w:tcW w:w="1417" w:type="dxa"/>
          </w:tcPr>
          <w:p w14:paraId="5E73888E" w14:textId="75E4F4FD" w:rsidR="00B16D4C" w:rsidRPr="0068752C" w:rsidRDefault="00DA29BB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-56.32</w:t>
            </w:r>
          </w:p>
        </w:tc>
        <w:tc>
          <w:tcPr>
            <w:tcW w:w="1276" w:type="dxa"/>
          </w:tcPr>
          <w:p w14:paraId="114A860E" w14:textId="1DF2D210" w:rsidR="00B16D4C" w:rsidRPr="0068752C" w:rsidRDefault="00DD1489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-20.65</w:t>
            </w:r>
          </w:p>
        </w:tc>
      </w:tr>
      <w:tr w:rsidR="00B16D4C" w:rsidRPr="001351D1" w14:paraId="636FC512" w14:textId="77777777" w:rsidTr="00430E6C">
        <w:trPr>
          <w:trHeight w:val="284"/>
        </w:trPr>
        <w:tc>
          <w:tcPr>
            <w:tcW w:w="1101" w:type="dxa"/>
          </w:tcPr>
          <w:p w14:paraId="37C24F60" w14:textId="77777777" w:rsidR="00B16D4C" w:rsidRPr="001351D1" w:rsidRDefault="00B16D4C" w:rsidP="00430E6C">
            <w:pPr>
              <w:spacing w:line="1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417" w:type="dxa"/>
          </w:tcPr>
          <w:p w14:paraId="346BF99B" w14:textId="374D4EFA" w:rsidR="00B16D4C" w:rsidRPr="0068752C" w:rsidRDefault="00B12E2E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-48.63</w:t>
            </w:r>
          </w:p>
        </w:tc>
        <w:tc>
          <w:tcPr>
            <w:tcW w:w="1276" w:type="dxa"/>
          </w:tcPr>
          <w:p w14:paraId="2D538015" w14:textId="2A0889E0" w:rsidR="00B16D4C" w:rsidRPr="0068752C" w:rsidRDefault="00DA29BB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-12.96</w:t>
            </w:r>
          </w:p>
        </w:tc>
        <w:tc>
          <w:tcPr>
            <w:tcW w:w="1134" w:type="dxa"/>
          </w:tcPr>
          <w:p w14:paraId="7765781F" w14:textId="6E4CC24E" w:rsidR="00B16D4C" w:rsidRPr="001351D1" w:rsidRDefault="00B16D4C" w:rsidP="00430E6C">
            <w:pPr>
              <w:spacing w:line="1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240</w:t>
            </w:r>
          </w:p>
        </w:tc>
        <w:tc>
          <w:tcPr>
            <w:tcW w:w="1417" w:type="dxa"/>
          </w:tcPr>
          <w:p w14:paraId="0ABE3CF1" w14:textId="68630743" w:rsidR="00B16D4C" w:rsidRPr="0068752C" w:rsidRDefault="00DA29BB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-52.11</w:t>
            </w:r>
          </w:p>
        </w:tc>
        <w:tc>
          <w:tcPr>
            <w:tcW w:w="1276" w:type="dxa"/>
          </w:tcPr>
          <w:p w14:paraId="3F34B0CF" w14:textId="3B4A9270" w:rsidR="00B16D4C" w:rsidRPr="0068752C" w:rsidRDefault="00DD1489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-16.44</w:t>
            </w:r>
          </w:p>
        </w:tc>
      </w:tr>
      <w:tr w:rsidR="00B16D4C" w:rsidRPr="001351D1" w14:paraId="22DB6875" w14:textId="77777777" w:rsidTr="00430E6C">
        <w:trPr>
          <w:trHeight w:val="284"/>
        </w:trPr>
        <w:tc>
          <w:tcPr>
            <w:tcW w:w="1101" w:type="dxa"/>
          </w:tcPr>
          <w:p w14:paraId="51E83581" w14:textId="77777777" w:rsidR="00B16D4C" w:rsidRPr="001351D1" w:rsidRDefault="00B16D4C" w:rsidP="00430E6C">
            <w:pPr>
              <w:spacing w:line="1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60</w:t>
            </w:r>
          </w:p>
        </w:tc>
        <w:tc>
          <w:tcPr>
            <w:tcW w:w="1417" w:type="dxa"/>
          </w:tcPr>
          <w:p w14:paraId="54597A44" w14:textId="7D176C8C" w:rsidR="00B16D4C" w:rsidRPr="0068752C" w:rsidRDefault="00B12E2E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-51.12</w:t>
            </w:r>
          </w:p>
        </w:tc>
        <w:tc>
          <w:tcPr>
            <w:tcW w:w="1276" w:type="dxa"/>
          </w:tcPr>
          <w:p w14:paraId="07B46BD5" w14:textId="62EAF6B1" w:rsidR="00B16D4C" w:rsidRPr="0068752C" w:rsidRDefault="00DA29BB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-15.45</w:t>
            </w:r>
          </w:p>
        </w:tc>
        <w:tc>
          <w:tcPr>
            <w:tcW w:w="1134" w:type="dxa"/>
          </w:tcPr>
          <w:p w14:paraId="2F9977C9" w14:textId="11C71F87" w:rsidR="00B16D4C" w:rsidRPr="001351D1" w:rsidRDefault="00B16D4C" w:rsidP="00430E6C">
            <w:pPr>
              <w:spacing w:line="1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250</w:t>
            </w:r>
          </w:p>
        </w:tc>
        <w:tc>
          <w:tcPr>
            <w:tcW w:w="1417" w:type="dxa"/>
          </w:tcPr>
          <w:p w14:paraId="2D9536B5" w14:textId="023BFB82" w:rsidR="00B16D4C" w:rsidRPr="0068752C" w:rsidRDefault="00DA29BB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-52.24</w:t>
            </w:r>
          </w:p>
        </w:tc>
        <w:tc>
          <w:tcPr>
            <w:tcW w:w="1276" w:type="dxa"/>
          </w:tcPr>
          <w:p w14:paraId="50608BAE" w14:textId="1C72FAC5" w:rsidR="00B16D4C" w:rsidRPr="0068752C" w:rsidRDefault="00DD1489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-16.57</w:t>
            </w:r>
          </w:p>
        </w:tc>
      </w:tr>
      <w:tr w:rsidR="00B16D4C" w:rsidRPr="001351D1" w14:paraId="631E0B34" w14:textId="77777777" w:rsidTr="00430E6C">
        <w:trPr>
          <w:trHeight w:val="284"/>
        </w:trPr>
        <w:tc>
          <w:tcPr>
            <w:tcW w:w="1101" w:type="dxa"/>
          </w:tcPr>
          <w:p w14:paraId="5643069A" w14:textId="77777777" w:rsidR="00B16D4C" w:rsidRPr="001351D1" w:rsidRDefault="00B16D4C" w:rsidP="00430E6C">
            <w:pPr>
              <w:spacing w:line="1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70</w:t>
            </w:r>
          </w:p>
        </w:tc>
        <w:tc>
          <w:tcPr>
            <w:tcW w:w="1417" w:type="dxa"/>
          </w:tcPr>
          <w:p w14:paraId="64612154" w14:textId="689BAA44" w:rsidR="00B16D4C" w:rsidRPr="0068752C" w:rsidRDefault="00B12E2E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-50.24</w:t>
            </w:r>
          </w:p>
        </w:tc>
        <w:tc>
          <w:tcPr>
            <w:tcW w:w="1276" w:type="dxa"/>
          </w:tcPr>
          <w:p w14:paraId="7D48761E" w14:textId="01E1762B" w:rsidR="00B16D4C" w:rsidRPr="0068752C" w:rsidRDefault="00DA29BB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-14.57</w:t>
            </w:r>
          </w:p>
        </w:tc>
        <w:tc>
          <w:tcPr>
            <w:tcW w:w="1134" w:type="dxa"/>
          </w:tcPr>
          <w:p w14:paraId="5FE85E99" w14:textId="1F1134D1" w:rsidR="00B16D4C" w:rsidRPr="001351D1" w:rsidRDefault="00B16D4C" w:rsidP="00430E6C">
            <w:pPr>
              <w:spacing w:line="1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260</w:t>
            </w:r>
          </w:p>
        </w:tc>
        <w:tc>
          <w:tcPr>
            <w:tcW w:w="1417" w:type="dxa"/>
          </w:tcPr>
          <w:p w14:paraId="7081FD9A" w14:textId="4BAA69F9" w:rsidR="00B16D4C" w:rsidRPr="0068752C" w:rsidRDefault="00DA29BB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-49.97</w:t>
            </w:r>
          </w:p>
        </w:tc>
        <w:tc>
          <w:tcPr>
            <w:tcW w:w="1276" w:type="dxa"/>
          </w:tcPr>
          <w:p w14:paraId="45EAFDF9" w14:textId="7EA0C15C" w:rsidR="00B16D4C" w:rsidRPr="0068752C" w:rsidRDefault="00DD1489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-14.30</w:t>
            </w:r>
          </w:p>
        </w:tc>
      </w:tr>
      <w:tr w:rsidR="00B16D4C" w:rsidRPr="001351D1" w14:paraId="6ABF42F1" w14:textId="77777777" w:rsidTr="00430E6C">
        <w:trPr>
          <w:trHeight w:val="284"/>
        </w:trPr>
        <w:tc>
          <w:tcPr>
            <w:tcW w:w="1101" w:type="dxa"/>
          </w:tcPr>
          <w:p w14:paraId="12A0AA40" w14:textId="77777777" w:rsidR="00B16D4C" w:rsidRPr="001351D1" w:rsidRDefault="00B16D4C" w:rsidP="00430E6C">
            <w:pPr>
              <w:spacing w:line="1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80</w:t>
            </w:r>
          </w:p>
        </w:tc>
        <w:tc>
          <w:tcPr>
            <w:tcW w:w="1417" w:type="dxa"/>
          </w:tcPr>
          <w:p w14:paraId="38B0235B" w14:textId="6C587B8A" w:rsidR="00B16D4C" w:rsidRPr="0068752C" w:rsidRDefault="00B12E2E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-48.84</w:t>
            </w:r>
          </w:p>
        </w:tc>
        <w:tc>
          <w:tcPr>
            <w:tcW w:w="1276" w:type="dxa"/>
          </w:tcPr>
          <w:p w14:paraId="5849262F" w14:textId="344D8C1B" w:rsidR="00B16D4C" w:rsidRPr="0068752C" w:rsidRDefault="00DA29BB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-13.17</w:t>
            </w:r>
          </w:p>
        </w:tc>
        <w:tc>
          <w:tcPr>
            <w:tcW w:w="1134" w:type="dxa"/>
          </w:tcPr>
          <w:p w14:paraId="094AC7E6" w14:textId="7224074C" w:rsidR="00B16D4C" w:rsidRPr="001351D1" w:rsidRDefault="00B16D4C" w:rsidP="00430E6C">
            <w:pPr>
              <w:spacing w:line="1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270</w:t>
            </w:r>
          </w:p>
        </w:tc>
        <w:tc>
          <w:tcPr>
            <w:tcW w:w="1417" w:type="dxa"/>
          </w:tcPr>
          <w:p w14:paraId="14E36879" w14:textId="4882FCF9" w:rsidR="00B16D4C" w:rsidRPr="0068752C" w:rsidRDefault="00DA29BB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-49.</w:t>
            </w:r>
            <w:r w:rsidR="00DD1489"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51</w:t>
            </w:r>
          </w:p>
        </w:tc>
        <w:tc>
          <w:tcPr>
            <w:tcW w:w="1276" w:type="dxa"/>
          </w:tcPr>
          <w:p w14:paraId="732B99FC" w14:textId="73659B9F" w:rsidR="00B16D4C" w:rsidRPr="0068752C" w:rsidRDefault="00DD1489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-13.84</w:t>
            </w:r>
          </w:p>
        </w:tc>
      </w:tr>
      <w:tr w:rsidR="00B16D4C" w:rsidRPr="001351D1" w14:paraId="753424AE" w14:textId="77777777" w:rsidTr="00430E6C">
        <w:trPr>
          <w:trHeight w:val="284"/>
        </w:trPr>
        <w:tc>
          <w:tcPr>
            <w:tcW w:w="1101" w:type="dxa"/>
          </w:tcPr>
          <w:p w14:paraId="4678150E" w14:textId="77777777" w:rsidR="00B16D4C" w:rsidRPr="001351D1" w:rsidRDefault="00B16D4C" w:rsidP="00430E6C">
            <w:pPr>
              <w:spacing w:line="1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90</w:t>
            </w:r>
          </w:p>
        </w:tc>
        <w:tc>
          <w:tcPr>
            <w:tcW w:w="1417" w:type="dxa"/>
          </w:tcPr>
          <w:p w14:paraId="07CC9D72" w14:textId="1E681DDF" w:rsidR="00B16D4C" w:rsidRPr="0068752C" w:rsidRDefault="00B12E2E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-46.72</w:t>
            </w:r>
          </w:p>
        </w:tc>
        <w:tc>
          <w:tcPr>
            <w:tcW w:w="1276" w:type="dxa"/>
          </w:tcPr>
          <w:p w14:paraId="4FC0CC58" w14:textId="107017DD" w:rsidR="00B16D4C" w:rsidRPr="0068752C" w:rsidRDefault="00DA29BB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-11.05</w:t>
            </w:r>
          </w:p>
        </w:tc>
        <w:tc>
          <w:tcPr>
            <w:tcW w:w="1134" w:type="dxa"/>
          </w:tcPr>
          <w:p w14:paraId="326C3312" w14:textId="6B38D27D" w:rsidR="00B16D4C" w:rsidRPr="001351D1" w:rsidRDefault="00B16D4C" w:rsidP="00430E6C">
            <w:pPr>
              <w:spacing w:line="1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280</w:t>
            </w:r>
          </w:p>
        </w:tc>
        <w:tc>
          <w:tcPr>
            <w:tcW w:w="1417" w:type="dxa"/>
          </w:tcPr>
          <w:p w14:paraId="7BF010FA" w14:textId="06211292" w:rsidR="00B16D4C" w:rsidRPr="0068752C" w:rsidRDefault="00DA29BB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</w:t>
            </w:r>
            <w:r w:rsidR="00DD1489"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8.21</w:t>
            </w:r>
          </w:p>
        </w:tc>
        <w:tc>
          <w:tcPr>
            <w:tcW w:w="1276" w:type="dxa"/>
          </w:tcPr>
          <w:p w14:paraId="43C8460C" w14:textId="30981E28" w:rsidR="00B16D4C" w:rsidRPr="0068752C" w:rsidRDefault="00DD1489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-12.54</w:t>
            </w:r>
          </w:p>
        </w:tc>
      </w:tr>
      <w:tr w:rsidR="00B16D4C" w:rsidRPr="001351D1" w14:paraId="66D78ADA" w14:textId="77777777" w:rsidTr="00430E6C">
        <w:trPr>
          <w:trHeight w:val="284"/>
        </w:trPr>
        <w:tc>
          <w:tcPr>
            <w:tcW w:w="1101" w:type="dxa"/>
          </w:tcPr>
          <w:p w14:paraId="6C701DBF" w14:textId="77777777" w:rsidR="00B16D4C" w:rsidRPr="001351D1" w:rsidRDefault="00B16D4C" w:rsidP="00430E6C">
            <w:pPr>
              <w:spacing w:line="1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1417" w:type="dxa"/>
          </w:tcPr>
          <w:p w14:paraId="24321004" w14:textId="374C955E" w:rsidR="00B16D4C" w:rsidRPr="0068752C" w:rsidRDefault="00B12E2E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-44.71</w:t>
            </w:r>
          </w:p>
        </w:tc>
        <w:tc>
          <w:tcPr>
            <w:tcW w:w="1276" w:type="dxa"/>
          </w:tcPr>
          <w:p w14:paraId="2F9D2506" w14:textId="5D2B6ECF" w:rsidR="00B16D4C" w:rsidRPr="0068752C" w:rsidRDefault="00DA29BB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-9.04</w:t>
            </w:r>
          </w:p>
        </w:tc>
        <w:tc>
          <w:tcPr>
            <w:tcW w:w="1134" w:type="dxa"/>
          </w:tcPr>
          <w:p w14:paraId="3AA21A2B" w14:textId="7DEFE431" w:rsidR="00B16D4C" w:rsidRPr="001351D1" w:rsidRDefault="00B16D4C" w:rsidP="00430E6C">
            <w:pPr>
              <w:spacing w:line="1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290</w:t>
            </w:r>
          </w:p>
        </w:tc>
        <w:tc>
          <w:tcPr>
            <w:tcW w:w="1417" w:type="dxa"/>
          </w:tcPr>
          <w:p w14:paraId="77D2A5EE" w14:textId="104922DB" w:rsidR="00B16D4C" w:rsidRPr="0068752C" w:rsidRDefault="00DA29BB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</w:t>
            </w:r>
            <w:r w:rsidR="00DD1489"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7.23</w:t>
            </w:r>
          </w:p>
        </w:tc>
        <w:tc>
          <w:tcPr>
            <w:tcW w:w="1276" w:type="dxa"/>
          </w:tcPr>
          <w:p w14:paraId="67349225" w14:textId="6AB94B6A" w:rsidR="00B16D4C" w:rsidRPr="0068752C" w:rsidRDefault="00DD1489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-11.56</w:t>
            </w:r>
          </w:p>
        </w:tc>
      </w:tr>
      <w:tr w:rsidR="00B16D4C" w:rsidRPr="001351D1" w14:paraId="5E1CF162" w14:textId="77777777" w:rsidTr="00430E6C">
        <w:trPr>
          <w:trHeight w:val="284"/>
        </w:trPr>
        <w:tc>
          <w:tcPr>
            <w:tcW w:w="1101" w:type="dxa"/>
          </w:tcPr>
          <w:p w14:paraId="75F6BF3C" w14:textId="77777777" w:rsidR="00B16D4C" w:rsidRPr="001351D1" w:rsidRDefault="00B16D4C" w:rsidP="00430E6C">
            <w:pPr>
              <w:spacing w:line="1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110</w:t>
            </w:r>
          </w:p>
        </w:tc>
        <w:tc>
          <w:tcPr>
            <w:tcW w:w="1417" w:type="dxa"/>
          </w:tcPr>
          <w:p w14:paraId="16134C2C" w14:textId="4B9418FE" w:rsidR="00B16D4C" w:rsidRPr="0068752C" w:rsidRDefault="00B12E2E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-47.63</w:t>
            </w:r>
          </w:p>
        </w:tc>
        <w:tc>
          <w:tcPr>
            <w:tcW w:w="1276" w:type="dxa"/>
          </w:tcPr>
          <w:p w14:paraId="7D5DF2B2" w14:textId="594DE6E2" w:rsidR="00B16D4C" w:rsidRPr="0068752C" w:rsidRDefault="00DA29BB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-11.96</w:t>
            </w:r>
          </w:p>
        </w:tc>
        <w:tc>
          <w:tcPr>
            <w:tcW w:w="1134" w:type="dxa"/>
          </w:tcPr>
          <w:p w14:paraId="18349825" w14:textId="77122375" w:rsidR="00B16D4C" w:rsidRPr="001351D1" w:rsidRDefault="00B16D4C" w:rsidP="00430E6C">
            <w:pPr>
              <w:spacing w:line="1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300</w:t>
            </w:r>
          </w:p>
        </w:tc>
        <w:tc>
          <w:tcPr>
            <w:tcW w:w="1417" w:type="dxa"/>
          </w:tcPr>
          <w:p w14:paraId="34BD721F" w14:textId="4E55AEE9" w:rsidR="00B16D4C" w:rsidRPr="0068752C" w:rsidRDefault="00DD1489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-45.22</w:t>
            </w:r>
          </w:p>
        </w:tc>
        <w:tc>
          <w:tcPr>
            <w:tcW w:w="1276" w:type="dxa"/>
          </w:tcPr>
          <w:p w14:paraId="62CFEF51" w14:textId="639BF662" w:rsidR="00B16D4C" w:rsidRPr="0068752C" w:rsidRDefault="00DD1489" w:rsidP="00DD1489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-9.55</w:t>
            </w:r>
          </w:p>
        </w:tc>
      </w:tr>
      <w:tr w:rsidR="00B16D4C" w:rsidRPr="001351D1" w14:paraId="15A2CF13" w14:textId="77777777" w:rsidTr="00430E6C">
        <w:trPr>
          <w:trHeight w:val="284"/>
        </w:trPr>
        <w:tc>
          <w:tcPr>
            <w:tcW w:w="1101" w:type="dxa"/>
          </w:tcPr>
          <w:p w14:paraId="17651937" w14:textId="77777777" w:rsidR="00B16D4C" w:rsidRPr="001351D1" w:rsidRDefault="00B16D4C" w:rsidP="00430E6C">
            <w:pPr>
              <w:spacing w:line="1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120</w:t>
            </w:r>
          </w:p>
        </w:tc>
        <w:tc>
          <w:tcPr>
            <w:tcW w:w="1417" w:type="dxa"/>
          </w:tcPr>
          <w:p w14:paraId="1C8519F1" w14:textId="6C5B1054" w:rsidR="00B16D4C" w:rsidRPr="0068752C" w:rsidRDefault="00B12E2E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-50.74</w:t>
            </w:r>
          </w:p>
        </w:tc>
        <w:tc>
          <w:tcPr>
            <w:tcW w:w="1276" w:type="dxa"/>
          </w:tcPr>
          <w:p w14:paraId="3940E68D" w14:textId="18EEE82B" w:rsidR="00B16D4C" w:rsidRPr="0068752C" w:rsidRDefault="00DA29BB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-15.07</w:t>
            </w:r>
          </w:p>
        </w:tc>
        <w:tc>
          <w:tcPr>
            <w:tcW w:w="1134" w:type="dxa"/>
          </w:tcPr>
          <w:p w14:paraId="09D98B50" w14:textId="0DE742DB" w:rsidR="00B16D4C" w:rsidRPr="001351D1" w:rsidRDefault="00B16D4C" w:rsidP="00430E6C">
            <w:pPr>
              <w:spacing w:line="1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310</w:t>
            </w:r>
          </w:p>
        </w:tc>
        <w:tc>
          <w:tcPr>
            <w:tcW w:w="1417" w:type="dxa"/>
          </w:tcPr>
          <w:p w14:paraId="79C2389A" w14:textId="3E80B23C" w:rsidR="00B16D4C" w:rsidRPr="0068752C" w:rsidRDefault="00DD1489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-45.11</w:t>
            </w:r>
          </w:p>
        </w:tc>
        <w:tc>
          <w:tcPr>
            <w:tcW w:w="1276" w:type="dxa"/>
          </w:tcPr>
          <w:p w14:paraId="2B026328" w14:textId="7A18D2F2" w:rsidR="00B16D4C" w:rsidRPr="0068752C" w:rsidRDefault="00DD1489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-9.44</w:t>
            </w:r>
          </w:p>
        </w:tc>
      </w:tr>
      <w:tr w:rsidR="00B16D4C" w:rsidRPr="001351D1" w14:paraId="188ACD82" w14:textId="77777777" w:rsidTr="00430E6C">
        <w:trPr>
          <w:trHeight w:val="284"/>
        </w:trPr>
        <w:tc>
          <w:tcPr>
            <w:tcW w:w="1101" w:type="dxa"/>
          </w:tcPr>
          <w:p w14:paraId="21EEC1B4" w14:textId="77777777" w:rsidR="00B16D4C" w:rsidRPr="001351D1" w:rsidRDefault="00B16D4C" w:rsidP="00430E6C">
            <w:pPr>
              <w:spacing w:line="1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130</w:t>
            </w:r>
          </w:p>
        </w:tc>
        <w:tc>
          <w:tcPr>
            <w:tcW w:w="1417" w:type="dxa"/>
          </w:tcPr>
          <w:p w14:paraId="5F89D9E6" w14:textId="0860FC28" w:rsidR="00B16D4C" w:rsidRPr="0068752C" w:rsidRDefault="00B12E2E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-51.23</w:t>
            </w:r>
          </w:p>
        </w:tc>
        <w:tc>
          <w:tcPr>
            <w:tcW w:w="1276" w:type="dxa"/>
          </w:tcPr>
          <w:p w14:paraId="46793FA5" w14:textId="7D750226" w:rsidR="00B16D4C" w:rsidRPr="0068752C" w:rsidRDefault="00DA29BB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-15.56</w:t>
            </w:r>
          </w:p>
        </w:tc>
        <w:tc>
          <w:tcPr>
            <w:tcW w:w="1134" w:type="dxa"/>
          </w:tcPr>
          <w:p w14:paraId="348B76C8" w14:textId="7BFC8F11" w:rsidR="00B16D4C" w:rsidRPr="001351D1" w:rsidRDefault="00B16D4C" w:rsidP="00430E6C">
            <w:pPr>
              <w:spacing w:line="1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320</w:t>
            </w:r>
          </w:p>
        </w:tc>
        <w:tc>
          <w:tcPr>
            <w:tcW w:w="1417" w:type="dxa"/>
          </w:tcPr>
          <w:p w14:paraId="6558A853" w14:textId="3FFAE1C6" w:rsidR="00B16D4C" w:rsidRPr="0068752C" w:rsidRDefault="00DD1489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-44.87</w:t>
            </w:r>
          </w:p>
        </w:tc>
        <w:tc>
          <w:tcPr>
            <w:tcW w:w="1276" w:type="dxa"/>
          </w:tcPr>
          <w:p w14:paraId="153E77E8" w14:textId="7826E8DF" w:rsidR="00B16D4C" w:rsidRPr="0068752C" w:rsidRDefault="00DD1489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-9.20</w:t>
            </w:r>
          </w:p>
        </w:tc>
      </w:tr>
      <w:tr w:rsidR="00B16D4C" w:rsidRPr="001351D1" w14:paraId="4DA32B12" w14:textId="77777777" w:rsidTr="00430E6C">
        <w:trPr>
          <w:trHeight w:val="284"/>
        </w:trPr>
        <w:tc>
          <w:tcPr>
            <w:tcW w:w="1101" w:type="dxa"/>
          </w:tcPr>
          <w:p w14:paraId="1FFABFFB" w14:textId="77777777" w:rsidR="00B16D4C" w:rsidRPr="001351D1" w:rsidRDefault="00B16D4C" w:rsidP="00430E6C">
            <w:pPr>
              <w:spacing w:line="1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140</w:t>
            </w:r>
          </w:p>
        </w:tc>
        <w:tc>
          <w:tcPr>
            <w:tcW w:w="1417" w:type="dxa"/>
          </w:tcPr>
          <w:p w14:paraId="71A3CC28" w14:textId="2E8CCDF5" w:rsidR="00B16D4C" w:rsidRPr="0068752C" w:rsidRDefault="00B12E2E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-49.21</w:t>
            </w:r>
          </w:p>
        </w:tc>
        <w:tc>
          <w:tcPr>
            <w:tcW w:w="1276" w:type="dxa"/>
          </w:tcPr>
          <w:p w14:paraId="33DC21C7" w14:textId="6C54F437" w:rsidR="00B16D4C" w:rsidRPr="0068752C" w:rsidRDefault="00DA29BB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-13.54</w:t>
            </w:r>
          </w:p>
        </w:tc>
        <w:tc>
          <w:tcPr>
            <w:tcW w:w="1134" w:type="dxa"/>
          </w:tcPr>
          <w:p w14:paraId="1F08A3E4" w14:textId="23097245" w:rsidR="00B16D4C" w:rsidRPr="001351D1" w:rsidRDefault="00B16D4C" w:rsidP="00430E6C">
            <w:pPr>
              <w:spacing w:line="1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330</w:t>
            </w:r>
          </w:p>
        </w:tc>
        <w:tc>
          <w:tcPr>
            <w:tcW w:w="1417" w:type="dxa"/>
          </w:tcPr>
          <w:p w14:paraId="29841814" w14:textId="5C2D35A4" w:rsidR="00B16D4C" w:rsidRPr="0068752C" w:rsidRDefault="00DD1489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-42.17</w:t>
            </w:r>
          </w:p>
        </w:tc>
        <w:tc>
          <w:tcPr>
            <w:tcW w:w="1276" w:type="dxa"/>
          </w:tcPr>
          <w:p w14:paraId="4B9C7E39" w14:textId="07C0ACEC" w:rsidR="00B16D4C" w:rsidRPr="0068752C" w:rsidRDefault="00DD1489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-6.50</w:t>
            </w:r>
          </w:p>
        </w:tc>
      </w:tr>
      <w:tr w:rsidR="00B16D4C" w:rsidRPr="001351D1" w14:paraId="51E1995A" w14:textId="77777777" w:rsidTr="00430E6C">
        <w:trPr>
          <w:trHeight w:val="284"/>
        </w:trPr>
        <w:tc>
          <w:tcPr>
            <w:tcW w:w="1101" w:type="dxa"/>
          </w:tcPr>
          <w:p w14:paraId="07B82DA1" w14:textId="77777777" w:rsidR="00B16D4C" w:rsidRPr="001351D1" w:rsidRDefault="00B16D4C" w:rsidP="00430E6C">
            <w:pPr>
              <w:spacing w:line="1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150</w:t>
            </w:r>
          </w:p>
        </w:tc>
        <w:tc>
          <w:tcPr>
            <w:tcW w:w="1417" w:type="dxa"/>
          </w:tcPr>
          <w:p w14:paraId="3FBB3608" w14:textId="2A75D0D4" w:rsidR="00B16D4C" w:rsidRPr="0068752C" w:rsidRDefault="00B12E2E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-45.66</w:t>
            </w:r>
          </w:p>
        </w:tc>
        <w:tc>
          <w:tcPr>
            <w:tcW w:w="1276" w:type="dxa"/>
          </w:tcPr>
          <w:p w14:paraId="0C14A1C2" w14:textId="2B628CC3" w:rsidR="00B16D4C" w:rsidRPr="0068752C" w:rsidRDefault="00DA29BB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-9.99</w:t>
            </w:r>
          </w:p>
        </w:tc>
        <w:tc>
          <w:tcPr>
            <w:tcW w:w="1134" w:type="dxa"/>
          </w:tcPr>
          <w:p w14:paraId="0E8E4295" w14:textId="3C71748B" w:rsidR="00B16D4C" w:rsidRPr="001351D1" w:rsidRDefault="00B16D4C" w:rsidP="00430E6C">
            <w:pPr>
              <w:spacing w:line="1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340</w:t>
            </w:r>
          </w:p>
        </w:tc>
        <w:tc>
          <w:tcPr>
            <w:tcW w:w="1417" w:type="dxa"/>
          </w:tcPr>
          <w:p w14:paraId="029CFCF7" w14:textId="03EC7543" w:rsidR="00B16D4C" w:rsidRPr="0068752C" w:rsidRDefault="00DD1489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-42.11</w:t>
            </w:r>
          </w:p>
        </w:tc>
        <w:tc>
          <w:tcPr>
            <w:tcW w:w="1276" w:type="dxa"/>
          </w:tcPr>
          <w:p w14:paraId="5BA130FF" w14:textId="623D1C87" w:rsidR="00B16D4C" w:rsidRPr="0068752C" w:rsidRDefault="00DD1489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-6.44</w:t>
            </w:r>
          </w:p>
        </w:tc>
      </w:tr>
      <w:tr w:rsidR="00B16D4C" w:rsidRPr="001351D1" w14:paraId="614EEF2C" w14:textId="77777777" w:rsidTr="00430E6C">
        <w:trPr>
          <w:trHeight w:val="284"/>
        </w:trPr>
        <w:tc>
          <w:tcPr>
            <w:tcW w:w="1101" w:type="dxa"/>
          </w:tcPr>
          <w:p w14:paraId="56C5060F" w14:textId="77777777" w:rsidR="00B16D4C" w:rsidRPr="001351D1" w:rsidRDefault="00B16D4C" w:rsidP="00430E6C">
            <w:pPr>
              <w:spacing w:line="1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160</w:t>
            </w:r>
          </w:p>
        </w:tc>
        <w:tc>
          <w:tcPr>
            <w:tcW w:w="1417" w:type="dxa"/>
          </w:tcPr>
          <w:p w14:paraId="5F864AA9" w14:textId="63ECD424" w:rsidR="00B16D4C" w:rsidRPr="0068752C" w:rsidRDefault="00B12E2E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-52.02</w:t>
            </w:r>
          </w:p>
        </w:tc>
        <w:tc>
          <w:tcPr>
            <w:tcW w:w="1276" w:type="dxa"/>
          </w:tcPr>
          <w:p w14:paraId="3DEB0DBC" w14:textId="2CFE3FF8" w:rsidR="00B16D4C" w:rsidRPr="0068752C" w:rsidRDefault="00DD1489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-16.35</w:t>
            </w:r>
          </w:p>
        </w:tc>
        <w:tc>
          <w:tcPr>
            <w:tcW w:w="1134" w:type="dxa"/>
          </w:tcPr>
          <w:p w14:paraId="7D7AC50D" w14:textId="6790CA2A" w:rsidR="00B16D4C" w:rsidRPr="001351D1" w:rsidRDefault="00B16D4C" w:rsidP="00430E6C">
            <w:pPr>
              <w:spacing w:line="1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350</w:t>
            </w:r>
          </w:p>
        </w:tc>
        <w:tc>
          <w:tcPr>
            <w:tcW w:w="1417" w:type="dxa"/>
          </w:tcPr>
          <w:p w14:paraId="69E6892B" w14:textId="1EF9FA6C" w:rsidR="00B16D4C" w:rsidRPr="0068752C" w:rsidRDefault="00DD1489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-42.23</w:t>
            </w:r>
          </w:p>
        </w:tc>
        <w:tc>
          <w:tcPr>
            <w:tcW w:w="1276" w:type="dxa"/>
          </w:tcPr>
          <w:p w14:paraId="4C2923CB" w14:textId="140DA322" w:rsidR="00B16D4C" w:rsidRPr="0068752C" w:rsidRDefault="00DD1489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-6.56</w:t>
            </w:r>
          </w:p>
        </w:tc>
      </w:tr>
      <w:tr w:rsidR="00B16D4C" w:rsidRPr="001351D1" w14:paraId="0A67467B" w14:textId="77777777" w:rsidTr="00430E6C">
        <w:trPr>
          <w:trHeight w:val="284"/>
        </w:trPr>
        <w:tc>
          <w:tcPr>
            <w:tcW w:w="1101" w:type="dxa"/>
          </w:tcPr>
          <w:p w14:paraId="2C3A4F51" w14:textId="77777777" w:rsidR="00B16D4C" w:rsidRPr="001351D1" w:rsidRDefault="00B16D4C" w:rsidP="00430E6C">
            <w:pPr>
              <w:spacing w:line="1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170</w:t>
            </w:r>
          </w:p>
        </w:tc>
        <w:tc>
          <w:tcPr>
            <w:tcW w:w="1417" w:type="dxa"/>
          </w:tcPr>
          <w:p w14:paraId="54019238" w14:textId="6C65E47E" w:rsidR="00B16D4C" w:rsidRPr="0068752C" w:rsidRDefault="00B12E2E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-52.62</w:t>
            </w:r>
          </w:p>
        </w:tc>
        <w:tc>
          <w:tcPr>
            <w:tcW w:w="1276" w:type="dxa"/>
          </w:tcPr>
          <w:p w14:paraId="5B53463C" w14:textId="7FD0B51A" w:rsidR="00B16D4C" w:rsidRPr="0068752C" w:rsidRDefault="00DD1489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-16.95</w:t>
            </w:r>
          </w:p>
        </w:tc>
        <w:tc>
          <w:tcPr>
            <w:tcW w:w="1134" w:type="dxa"/>
          </w:tcPr>
          <w:p w14:paraId="24BA481C" w14:textId="38A8AD03" w:rsidR="00B16D4C" w:rsidRPr="001351D1" w:rsidRDefault="00B16D4C" w:rsidP="00430E6C">
            <w:pPr>
              <w:spacing w:line="1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360</w:t>
            </w:r>
          </w:p>
        </w:tc>
        <w:tc>
          <w:tcPr>
            <w:tcW w:w="1417" w:type="dxa"/>
          </w:tcPr>
          <w:p w14:paraId="196D2B9F" w14:textId="28E6B053" w:rsidR="00B16D4C" w:rsidRPr="0068752C" w:rsidRDefault="00DD1489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-41.77</w:t>
            </w:r>
          </w:p>
        </w:tc>
        <w:tc>
          <w:tcPr>
            <w:tcW w:w="1276" w:type="dxa"/>
          </w:tcPr>
          <w:p w14:paraId="0C2F3740" w14:textId="05B6A198" w:rsidR="00B16D4C" w:rsidRPr="0068752C" w:rsidRDefault="00DD1489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-6.10</w:t>
            </w:r>
          </w:p>
        </w:tc>
      </w:tr>
      <w:tr w:rsidR="00B16D4C" w:rsidRPr="001351D1" w14:paraId="288A0CE5" w14:textId="77777777" w:rsidTr="00430E6C">
        <w:trPr>
          <w:trHeight w:val="284"/>
        </w:trPr>
        <w:tc>
          <w:tcPr>
            <w:tcW w:w="1101" w:type="dxa"/>
          </w:tcPr>
          <w:p w14:paraId="370780F3" w14:textId="77777777" w:rsidR="00B16D4C" w:rsidRPr="001351D1" w:rsidRDefault="00B16D4C" w:rsidP="00430E6C">
            <w:pPr>
              <w:spacing w:line="1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180</w:t>
            </w:r>
          </w:p>
        </w:tc>
        <w:tc>
          <w:tcPr>
            <w:tcW w:w="1417" w:type="dxa"/>
          </w:tcPr>
          <w:p w14:paraId="35EAC0D2" w14:textId="7D3962DD" w:rsidR="00B16D4C" w:rsidRPr="0068752C" w:rsidRDefault="00B12E2E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-51.82</w:t>
            </w:r>
          </w:p>
        </w:tc>
        <w:tc>
          <w:tcPr>
            <w:tcW w:w="1276" w:type="dxa"/>
          </w:tcPr>
          <w:p w14:paraId="09F40A44" w14:textId="0AA20AAB" w:rsidR="00B16D4C" w:rsidRPr="0068752C" w:rsidRDefault="00DD1489" w:rsidP="00430E6C">
            <w:pPr>
              <w:spacing w:line="10" w:lineRule="atLeast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-16.15</w:t>
            </w:r>
          </w:p>
        </w:tc>
        <w:tc>
          <w:tcPr>
            <w:tcW w:w="1134" w:type="dxa"/>
          </w:tcPr>
          <w:p w14:paraId="723A7B3D" w14:textId="51EB7221" w:rsidR="00B16D4C" w:rsidRPr="001351D1" w:rsidRDefault="00B16D4C" w:rsidP="00430E6C">
            <w:pPr>
              <w:spacing w:line="1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17" w:type="dxa"/>
          </w:tcPr>
          <w:p w14:paraId="4896B744" w14:textId="77777777" w:rsidR="00B16D4C" w:rsidRPr="001351D1" w:rsidRDefault="00B16D4C" w:rsidP="00430E6C">
            <w:pPr>
              <w:spacing w:line="1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590178F4" w14:textId="77777777" w:rsidR="00B16D4C" w:rsidRPr="001351D1" w:rsidRDefault="00B16D4C" w:rsidP="00430E6C">
            <w:pPr>
              <w:spacing w:line="10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531D8861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F05CD40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C9FEC31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E34C267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912E8DE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57C8BCD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60C1AC0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96B2B70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F6E52E9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66F8BB6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04FA180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9F3AA48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3D84C85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BFC6548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CC64244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CE8ECA4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ECB236B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21AC9E3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8BFF9C8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ECD8E80" w14:textId="4EE077AD" w:rsidR="007A538B" w:rsidRDefault="007A538B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45C0403" w14:textId="77777777" w:rsidR="007A538B" w:rsidRPr="001351D1" w:rsidRDefault="007A538B" w:rsidP="00647FF8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180AA79D" w14:textId="312718A2" w:rsidR="00647FF8" w:rsidRDefault="00647FF8" w:rsidP="00B77C55">
      <w:pPr>
        <w:jc w:val="center"/>
        <w:rPr>
          <w:rFonts w:ascii="TH SarabunPSK" w:hAnsi="TH SarabunPSK" w:cs="TH SarabunPSK"/>
          <w:sz w:val="32"/>
          <w:szCs w:val="32"/>
        </w:rPr>
      </w:pPr>
      <w:r w:rsidRPr="00B77C55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ค่า </w:t>
      </w:r>
      <w:r w:rsidRPr="00B77C55">
        <w:rPr>
          <w:rFonts w:ascii="TH SarabunPSK" w:hAnsi="TH SarabunPSK" w:cs="TH SarabunPSK"/>
          <w:b/>
          <w:bCs/>
          <w:sz w:val="32"/>
          <w:szCs w:val="32"/>
        </w:rPr>
        <w:t>Max</w:t>
      </w:r>
      <w:r w:rsidR="001E161C">
        <w:rPr>
          <w:rFonts w:ascii="TH SarabunPSK" w:hAnsi="TH SarabunPSK" w:cs="TH SarabunPSK"/>
          <w:b/>
          <w:bCs/>
          <w:sz w:val="32"/>
          <w:szCs w:val="32"/>
        </w:rPr>
        <w:t>imum</w:t>
      </w:r>
      <w:r w:rsidRPr="00B77C55">
        <w:rPr>
          <w:rFonts w:ascii="TH SarabunPSK" w:hAnsi="TH SarabunPSK" w:cs="TH SarabunPSK"/>
          <w:b/>
          <w:bCs/>
          <w:sz w:val="32"/>
          <w:szCs w:val="32"/>
        </w:rPr>
        <w:t xml:space="preserve"> Received Power</w:t>
      </w:r>
      <w:r w:rsidRPr="001351D1">
        <w:rPr>
          <w:rFonts w:ascii="TH SarabunPSK" w:hAnsi="TH SarabunPSK" w:cs="TH SarabunPSK"/>
          <w:sz w:val="32"/>
          <w:szCs w:val="32"/>
        </w:rPr>
        <w:t xml:space="preserve">  ……………</w:t>
      </w:r>
      <w:r w:rsidR="00DD1489" w:rsidRPr="0068752C">
        <w:rPr>
          <w:rFonts w:ascii="TH SarabunPSK" w:hAnsi="TH SarabunPSK" w:cs="TH SarabunPSK"/>
          <w:color w:val="FF0000"/>
          <w:sz w:val="32"/>
          <w:szCs w:val="32"/>
          <w:shd w:val="clear" w:color="auto" w:fill="FFFF00"/>
        </w:rPr>
        <w:t>-41.69 dB</w:t>
      </w:r>
      <w:r w:rsidRPr="001351D1">
        <w:rPr>
          <w:rFonts w:ascii="TH SarabunPSK" w:hAnsi="TH SarabunPSK" w:cs="TH SarabunPSK"/>
          <w:sz w:val="32"/>
          <w:szCs w:val="32"/>
        </w:rPr>
        <w:t>………………..</w:t>
      </w:r>
    </w:p>
    <w:p w14:paraId="122A252E" w14:textId="77777777" w:rsidR="00521066" w:rsidRPr="001351D1" w:rsidRDefault="00521066" w:rsidP="00B77C5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78F68B1" w14:textId="2E2974B1" w:rsidR="00647FF8" w:rsidRPr="001351D1" w:rsidRDefault="00647FF8" w:rsidP="004B56CC">
      <w:pPr>
        <w:jc w:val="center"/>
        <w:rPr>
          <w:rFonts w:ascii="TH SarabunPSK" w:hAnsi="TH SarabunPSK" w:cs="TH SarabunPSK"/>
          <w:sz w:val="32"/>
          <w:szCs w:val="32"/>
        </w:rPr>
      </w:pPr>
      <w:r w:rsidRPr="00C16183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C16183">
        <w:rPr>
          <w:rFonts w:ascii="TH SarabunPSK" w:hAnsi="TH SarabunPSK" w:cs="TH SarabunPSK"/>
          <w:b/>
          <w:bCs/>
          <w:sz w:val="32"/>
          <w:szCs w:val="32"/>
        </w:rPr>
        <w:t>2</w:t>
      </w:r>
      <w:r w:rsidR="00C16183">
        <w:rPr>
          <w:rFonts w:ascii="TH SarabunPSK" w:hAnsi="TH SarabunPSK" w:cs="TH SarabunPSK" w:hint="cs"/>
          <w:sz w:val="32"/>
          <w:szCs w:val="32"/>
          <w:cs/>
        </w:rPr>
        <w:t xml:space="preserve"> กำลังงานที่ถูกรับได้โดยสายอากาศรับในระนาบ</w:t>
      </w:r>
      <w:r w:rsidR="00C16183" w:rsidRPr="00955ACB">
        <w:rPr>
          <w:rFonts w:ascii="TH SarabunPSK" w:hAnsi="TH SarabunPSK" w:cs="TH SarabunPSK"/>
          <w:position w:val="-4"/>
          <w:sz w:val="32"/>
          <w:szCs w:val="32"/>
          <w:cs/>
        </w:rPr>
        <w:object w:dxaOrig="300" w:dyaOrig="200" w14:anchorId="7B30FCD2">
          <v:shape id="_x0000_i1070" type="#_x0000_t75" style="width:15pt;height:10.2pt" o:ole="">
            <v:imagedata r:id="rId27" o:title=""/>
          </v:shape>
          <o:OLEObject Type="Embed" ProgID="Equation.DSMT4" ShapeID="_x0000_i1070" DrawAspect="Content" ObjectID="_1742678506" r:id="rId99"/>
        </w:object>
      </w:r>
      <w:r w:rsidR="00C1618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16183" w:rsidRPr="00574844">
        <w:rPr>
          <w:rFonts w:ascii="TH SarabunPSK" w:hAnsi="TH SarabunPSK" w:cs="TH SarabunPSK"/>
          <w:sz w:val="32"/>
          <w:szCs w:val="32"/>
        </w:rPr>
        <w:t>(</w:t>
      </w:r>
      <w:r w:rsidR="00C16183" w:rsidRPr="00574844">
        <w:rPr>
          <w:rFonts w:ascii="TH SarabunPSK" w:hAnsi="TH SarabunPSK" w:cs="TH SarabunPSK" w:hint="cs"/>
          <w:sz w:val="32"/>
          <w:szCs w:val="32"/>
          <w:cs/>
        </w:rPr>
        <w:t>โพลาไรเซ</w:t>
      </w:r>
      <w:proofErr w:type="spellStart"/>
      <w:r w:rsidR="00C16183" w:rsidRPr="00574844">
        <w:rPr>
          <w:rFonts w:ascii="TH SarabunPSK" w:hAnsi="TH SarabunPSK" w:cs="TH SarabunPSK" w:hint="cs"/>
          <w:sz w:val="32"/>
          <w:szCs w:val="32"/>
          <w:cs/>
        </w:rPr>
        <w:t>ชั่น</w:t>
      </w:r>
      <w:proofErr w:type="spellEnd"/>
      <w:r w:rsidR="00C16183">
        <w:rPr>
          <w:rFonts w:ascii="TH SarabunPSK" w:hAnsi="TH SarabunPSK" w:cs="TH SarabunPSK" w:hint="cs"/>
          <w:sz w:val="32"/>
          <w:szCs w:val="32"/>
          <w:cs/>
        </w:rPr>
        <w:t>ไขว้</w:t>
      </w:r>
      <w:r w:rsidR="00C16183" w:rsidRPr="00574844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9"/>
        <w:tblpPr w:leftFromText="180" w:rightFromText="180" w:vertAnchor="text" w:horzAnchor="margin" w:tblpXSpec="center" w:tblpY="58"/>
        <w:tblW w:w="7621" w:type="dxa"/>
        <w:tblLayout w:type="fixed"/>
        <w:tblLook w:val="04A0" w:firstRow="1" w:lastRow="0" w:firstColumn="1" w:lastColumn="0" w:noHBand="0" w:noVBand="1"/>
      </w:tblPr>
      <w:tblGrid>
        <w:gridCol w:w="1101"/>
        <w:gridCol w:w="1417"/>
        <w:gridCol w:w="1276"/>
        <w:gridCol w:w="1134"/>
        <w:gridCol w:w="1417"/>
        <w:gridCol w:w="1276"/>
      </w:tblGrid>
      <w:tr w:rsidR="00647FF8" w:rsidRPr="001351D1" w14:paraId="7979FBA9" w14:textId="77777777" w:rsidTr="00B408FD">
        <w:trPr>
          <w:trHeight w:val="788"/>
        </w:trPr>
        <w:tc>
          <w:tcPr>
            <w:tcW w:w="1101" w:type="dxa"/>
            <w:vAlign w:val="center"/>
          </w:tcPr>
          <w:p w14:paraId="03B03242" w14:textId="77777777" w:rsidR="00647FF8" w:rsidRPr="001351D1" w:rsidRDefault="00647FF8" w:rsidP="00B408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Angle (degree)</w:t>
            </w:r>
          </w:p>
        </w:tc>
        <w:tc>
          <w:tcPr>
            <w:tcW w:w="1417" w:type="dxa"/>
            <w:vAlign w:val="center"/>
          </w:tcPr>
          <w:p w14:paraId="1984CD4B" w14:textId="77777777" w:rsidR="00647FF8" w:rsidRPr="001351D1" w:rsidRDefault="00647FF8" w:rsidP="00B408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Received Power (dB)</w:t>
            </w:r>
          </w:p>
        </w:tc>
        <w:tc>
          <w:tcPr>
            <w:tcW w:w="1276" w:type="dxa"/>
          </w:tcPr>
          <w:p w14:paraId="16C47C62" w14:textId="77777777" w:rsidR="00647FF8" w:rsidRPr="001351D1" w:rsidRDefault="00647FF8" w:rsidP="00B408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Normalize</w:t>
            </w:r>
          </w:p>
          <w:p w14:paraId="0AE46FAE" w14:textId="77777777" w:rsidR="00647FF8" w:rsidRPr="001351D1" w:rsidRDefault="00647FF8" w:rsidP="00B408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(dB)</w:t>
            </w:r>
          </w:p>
        </w:tc>
        <w:tc>
          <w:tcPr>
            <w:tcW w:w="1134" w:type="dxa"/>
            <w:vAlign w:val="center"/>
          </w:tcPr>
          <w:p w14:paraId="789D22E6" w14:textId="77777777" w:rsidR="00647FF8" w:rsidRPr="001351D1" w:rsidRDefault="00647FF8" w:rsidP="00B408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Angle (degree)</w:t>
            </w:r>
          </w:p>
        </w:tc>
        <w:tc>
          <w:tcPr>
            <w:tcW w:w="1417" w:type="dxa"/>
            <w:vAlign w:val="center"/>
          </w:tcPr>
          <w:p w14:paraId="3F50D6B4" w14:textId="77777777" w:rsidR="00647FF8" w:rsidRPr="001351D1" w:rsidRDefault="00647FF8" w:rsidP="00B408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Received Power (dB)</w:t>
            </w:r>
          </w:p>
        </w:tc>
        <w:tc>
          <w:tcPr>
            <w:tcW w:w="1276" w:type="dxa"/>
          </w:tcPr>
          <w:p w14:paraId="1B4988B1" w14:textId="77777777" w:rsidR="00647FF8" w:rsidRPr="001351D1" w:rsidRDefault="00647FF8" w:rsidP="00B408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Normalize</w:t>
            </w:r>
          </w:p>
          <w:p w14:paraId="6F0DA4D9" w14:textId="77777777" w:rsidR="00647FF8" w:rsidRPr="001351D1" w:rsidRDefault="00647FF8" w:rsidP="00B408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(dB)</w:t>
            </w:r>
          </w:p>
        </w:tc>
      </w:tr>
      <w:tr w:rsidR="00B77C55" w:rsidRPr="001351D1" w14:paraId="47A83B6C" w14:textId="77777777" w:rsidTr="00B77C55">
        <w:trPr>
          <w:trHeight w:val="284"/>
        </w:trPr>
        <w:tc>
          <w:tcPr>
            <w:tcW w:w="1101" w:type="dxa"/>
          </w:tcPr>
          <w:p w14:paraId="57B872B6" w14:textId="77777777" w:rsidR="00B77C55" w:rsidRPr="001351D1" w:rsidRDefault="00B77C55" w:rsidP="00B77C5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417" w:type="dxa"/>
          </w:tcPr>
          <w:p w14:paraId="5A1594BF" w14:textId="2D820AEB" w:rsidR="00B77C55" w:rsidRPr="0068752C" w:rsidRDefault="00DD148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-36.87</w:t>
            </w:r>
          </w:p>
        </w:tc>
        <w:tc>
          <w:tcPr>
            <w:tcW w:w="1276" w:type="dxa"/>
          </w:tcPr>
          <w:p w14:paraId="08F83B0E" w14:textId="7716373E" w:rsidR="00B77C55" w:rsidRPr="0068752C" w:rsidRDefault="00364A4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-1.2</w:t>
            </w:r>
          </w:p>
        </w:tc>
        <w:tc>
          <w:tcPr>
            <w:tcW w:w="1134" w:type="dxa"/>
          </w:tcPr>
          <w:p w14:paraId="35FE4F7E" w14:textId="3EBE4A9B" w:rsidR="00B77C55" w:rsidRPr="001351D1" w:rsidRDefault="00B77C55" w:rsidP="00B77C5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190</w:t>
            </w:r>
          </w:p>
        </w:tc>
        <w:tc>
          <w:tcPr>
            <w:tcW w:w="1417" w:type="dxa"/>
          </w:tcPr>
          <w:p w14:paraId="783C7295" w14:textId="41BA2B60" w:rsidR="00B77C55" w:rsidRPr="0068752C" w:rsidRDefault="00DD148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58.12</w:t>
            </w:r>
          </w:p>
        </w:tc>
        <w:tc>
          <w:tcPr>
            <w:tcW w:w="1276" w:type="dxa"/>
          </w:tcPr>
          <w:p w14:paraId="4204A7DA" w14:textId="406F97A3" w:rsidR="00B77C55" w:rsidRPr="0068752C" w:rsidRDefault="00364A4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-22.45</w:t>
            </w:r>
          </w:p>
        </w:tc>
      </w:tr>
      <w:tr w:rsidR="00B77C55" w:rsidRPr="001351D1" w14:paraId="285D9175" w14:textId="77777777" w:rsidTr="00B77C55">
        <w:trPr>
          <w:trHeight w:val="284"/>
        </w:trPr>
        <w:tc>
          <w:tcPr>
            <w:tcW w:w="1101" w:type="dxa"/>
          </w:tcPr>
          <w:p w14:paraId="1BFC8749" w14:textId="77777777" w:rsidR="00B77C55" w:rsidRPr="001351D1" w:rsidRDefault="00B77C55" w:rsidP="00B77C5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417" w:type="dxa"/>
          </w:tcPr>
          <w:p w14:paraId="41DEC852" w14:textId="269BCDE4" w:rsidR="00B77C55" w:rsidRPr="0068752C" w:rsidRDefault="00DD148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-37.15</w:t>
            </w:r>
          </w:p>
        </w:tc>
        <w:tc>
          <w:tcPr>
            <w:tcW w:w="1276" w:type="dxa"/>
          </w:tcPr>
          <w:p w14:paraId="1AB7D299" w14:textId="72BE65FC" w:rsidR="00B77C55" w:rsidRPr="0068752C" w:rsidRDefault="00364A4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-1.48</w:t>
            </w:r>
          </w:p>
        </w:tc>
        <w:tc>
          <w:tcPr>
            <w:tcW w:w="1134" w:type="dxa"/>
          </w:tcPr>
          <w:p w14:paraId="19170523" w14:textId="2540EDC2" w:rsidR="00B77C55" w:rsidRPr="001351D1" w:rsidRDefault="00B77C55" w:rsidP="00B77C5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200</w:t>
            </w:r>
          </w:p>
        </w:tc>
        <w:tc>
          <w:tcPr>
            <w:tcW w:w="1417" w:type="dxa"/>
          </w:tcPr>
          <w:p w14:paraId="232CC31E" w14:textId="3EF9D55C" w:rsidR="00B77C55" w:rsidRPr="0068752C" w:rsidRDefault="00DD148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-56.89</w:t>
            </w:r>
          </w:p>
        </w:tc>
        <w:tc>
          <w:tcPr>
            <w:tcW w:w="1276" w:type="dxa"/>
          </w:tcPr>
          <w:p w14:paraId="0746209B" w14:textId="4336CFB9" w:rsidR="00B77C55" w:rsidRPr="0068752C" w:rsidRDefault="00364A4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-21.22</w:t>
            </w:r>
          </w:p>
        </w:tc>
      </w:tr>
      <w:tr w:rsidR="00B77C55" w:rsidRPr="001351D1" w14:paraId="7BE0CEFE" w14:textId="77777777" w:rsidTr="00B77C55">
        <w:trPr>
          <w:trHeight w:val="284"/>
        </w:trPr>
        <w:tc>
          <w:tcPr>
            <w:tcW w:w="1101" w:type="dxa"/>
          </w:tcPr>
          <w:p w14:paraId="28A2035B" w14:textId="77777777" w:rsidR="00B77C55" w:rsidRPr="001351D1" w:rsidRDefault="00B77C55" w:rsidP="00B77C5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417" w:type="dxa"/>
          </w:tcPr>
          <w:p w14:paraId="6A678955" w14:textId="5DE120D1" w:rsidR="00B77C55" w:rsidRPr="0068752C" w:rsidRDefault="00DD148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-38.12</w:t>
            </w:r>
          </w:p>
        </w:tc>
        <w:tc>
          <w:tcPr>
            <w:tcW w:w="1276" w:type="dxa"/>
          </w:tcPr>
          <w:p w14:paraId="210C6277" w14:textId="2B9F2B6B" w:rsidR="00B77C55" w:rsidRPr="0068752C" w:rsidRDefault="00364A4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-2.45</w:t>
            </w:r>
          </w:p>
        </w:tc>
        <w:tc>
          <w:tcPr>
            <w:tcW w:w="1134" w:type="dxa"/>
          </w:tcPr>
          <w:p w14:paraId="732A27E0" w14:textId="46EDEFF6" w:rsidR="00B77C55" w:rsidRPr="001351D1" w:rsidRDefault="00B77C55" w:rsidP="00B77C5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210</w:t>
            </w:r>
          </w:p>
        </w:tc>
        <w:tc>
          <w:tcPr>
            <w:tcW w:w="1417" w:type="dxa"/>
          </w:tcPr>
          <w:p w14:paraId="3348A281" w14:textId="5A439D01" w:rsidR="00B77C55" w:rsidRPr="0068752C" w:rsidRDefault="00DD148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-57.12</w:t>
            </w:r>
          </w:p>
        </w:tc>
        <w:tc>
          <w:tcPr>
            <w:tcW w:w="1276" w:type="dxa"/>
          </w:tcPr>
          <w:p w14:paraId="048EF886" w14:textId="347C6F2B" w:rsidR="00B77C55" w:rsidRPr="0068752C" w:rsidRDefault="00364A4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-21.45</w:t>
            </w:r>
          </w:p>
        </w:tc>
      </w:tr>
      <w:tr w:rsidR="00B77C55" w:rsidRPr="001351D1" w14:paraId="11DCA3C7" w14:textId="77777777" w:rsidTr="00B77C55">
        <w:trPr>
          <w:trHeight w:val="284"/>
        </w:trPr>
        <w:tc>
          <w:tcPr>
            <w:tcW w:w="1101" w:type="dxa"/>
          </w:tcPr>
          <w:p w14:paraId="7A71EDD1" w14:textId="77777777" w:rsidR="00B77C55" w:rsidRPr="001351D1" w:rsidRDefault="00B77C55" w:rsidP="00B77C5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1417" w:type="dxa"/>
          </w:tcPr>
          <w:p w14:paraId="7FBD5B64" w14:textId="16546C9D" w:rsidR="00B77C55" w:rsidRPr="0068752C" w:rsidRDefault="00DD148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-42.21</w:t>
            </w:r>
          </w:p>
        </w:tc>
        <w:tc>
          <w:tcPr>
            <w:tcW w:w="1276" w:type="dxa"/>
          </w:tcPr>
          <w:p w14:paraId="1E67FDE5" w14:textId="43EE174E" w:rsidR="00B77C55" w:rsidRPr="0068752C" w:rsidRDefault="00364A4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-6.54</w:t>
            </w:r>
          </w:p>
        </w:tc>
        <w:tc>
          <w:tcPr>
            <w:tcW w:w="1134" w:type="dxa"/>
          </w:tcPr>
          <w:p w14:paraId="168409B1" w14:textId="311B8AF5" w:rsidR="00B77C55" w:rsidRPr="001351D1" w:rsidRDefault="00B77C55" w:rsidP="00B77C5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220</w:t>
            </w:r>
          </w:p>
        </w:tc>
        <w:tc>
          <w:tcPr>
            <w:tcW w:w="1417" w:type="dxa"/>
          </w:tcPr>
          <w:p w14:paraId="62749A6C" w14:textId="799270B6" w:rsidR="00B77C55" w:rsidRPr="0068752C" w:rsidRDefault="00DD148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-55.72</w:t>
            </w:r>
          </w:p>
        </w:tc>
        <w:tc>
          <w:tcPr>
            <w:tcW w:w="1276" w:type="dxa"/>
          </w:tcPr>
          <w:p w14:paraId="2E551A3F" w14:textId="75C4686E" w:rsidR="00B77C55" w:rsidRPr="0068752C" w:rsidRDefault="00364A4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-20.05</w:t>
            </w:r>
          </w:p>
        </w:tc>
      </w:tr>
      <w:tr w:rsidR="00B77C55" w:rsidRPr="001351D1" w14:paraId="72E51F44" w14:textId="77777777" w:rsidTr="00B77C55">
        <w:trPr>
          <w:trHeight w:val="284"/>
        </w:trPr>
        <w:tc>
          <w:tcPr>
            <w:tcW w:w="1101" w:type="dxa"/>
          </w:tcPr>
          <w:p w14:paraId="5883C84E" w14:textId="77777777" w:rsidR="00B77C55" w:rsidRPr="001351D1" w:rsidRDefault="00B77C55" w:rsidP="00B77C5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40</w:t>
            </w:r>
          </w:p>
        </w:tc>
        <w:tc>
          <w:tcPr>
            <w:tcW w:w="1417" w:type="dxa"/>
          </w:tcPr>
          <w:p w14:paraId="52A84F52" w14:textId="70BDF9AE" w:rsidR="00B77C55" w:rsidRPr="0068752C" w:rsidRDefault="00DD148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-49.21</w:t>
            </w:r>
          </w:p>
        </w:tc>
        <w:tc>
          <w:tcPr>
            <w:tcW w:w="1276" w:type="dxa"/>
          </w:tcPr>
          <w:p w14:paraId="1DF7E7B7" w14:textId="55E89ACC" w:rsidR="00B77C55" w:rsidRPr="0068752C" w:rsidRDefault="00364A4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-13.54</w:t>
            </w:r>
          </w:p>
        </w:tc>
        <w:tc>
          <w:tcPr>
            <w:tcW w:w="1134" w:type="dxa"/>
          </w:tcPr>
          <w:p w14:paraId="4A8112AC" w14:textId="08AEA3A3" w:rsidR="00B77C55" w:rsidRPr="001351D1" w:rsidRDefault="00B77C55" w:rsidP="00B77C5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230</w:t>
            </w:r>
          </w:p>
        </w:tc>
        <w:tc>
          <w:tcPr>
            <w:tcW w:w="1417" w:type="dxa"/>
          </w:tcPr>
          <w:p w14:paraId="54B63D5B" w14:textId="1A50A1A0" w:rsidR="00B77C55" w:rsidRPr="0068752C" w:rsidRDefault="00DD148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-51.76</w:t>
            </w:r>
          </w:p>
        </w:tc>
        <w:tc>
          <w:tcPr>
            <w:tcW w:w="1276" w:type="dxa"/>
          </w:tcPr>
          <w:p w14:paraId="6E5CA2F9" w14:textId="0343AEA3" w:rsidR="00B77C55" w:rsidRPr="0068752C" w:rsidRDefault="00364A4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-16.09</w:t>
            </w:r>
          </w:p>
        </w:tc>
      </w:tr>
      <w:tr w:rsidR="00B77C55" w:rsidRPr="001351D1" w14:paraId="16932B19" w14:textId="77777777" w:rsidTr="00B77C55">
        <w:trPr>
          <w:trHeight w:val="284"/>
        </w:trPr>
        <w:tc>
          <w:tcPr>
            <w:tcW w:w="1101" w:type="dxa"/>
          </w:tcPr>
          <w:p w14:paraId="5AED7ACC" w14:textId="77777777" w:rsidR="00B77C55" w:rsidRPr="001351D1" w:rsidRDefault="00B77C55" w:rsidP="00B77C5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417" w:type="dxa"/>
          </w:tcPr>
          <w:p w14:paraId="638CD121" w14:textId="2B74EC07" w:rsidR="00B77C55" w:rsidRPr="0068752C" w:rsidRDefault="00DD148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-51.17</w:t>
            </w:r>
          </w:p>
        </w:tc>
        <w:tc>
          <w:tcPr>
            <w:tcW w:w="1276" w:type="dxa"/>
          </w:tcPr>
          <w:p w14:paraId="2C3FC3D8" w14:textId="61919E97" w:rsidR="00B77C55" w:rsidRPr="0068752C" w:rsidRDefault="00364A4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-15.50</w:t>
            </w:r>
          </w:p>
        </w:tc>
        <w:tc>
          <w:tcPr>
            <w:tcW w:w="1134" w:type="dxa"/>
          </w:tcPr>
          <w:p w14:paraId="2548FBAE" w14:textId="2EC85465" w:rsidR="00B77C55" w:rsidRPr="001351D1" w:rsidRDefault="00B77C55" w:rsidP="00B77C5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240</w:t>
            </w:r>
          </w:p>
        </w:tc>
        <w:tc>
          <w:tcPr>
            <w:tcW w:w="1417" w:type="dxa"/>
          </w:tcPr>
          <w:p w14:paraId="7BEBFD40" w14:textId="030220A6" w:rsidR="00B77C55" w:rsidRPr="0068752C" w:rsidRDefault="00DD148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-50.19</w:t>
            </w:r>
          </w:p>
        </w:tc>
        <w:tc>
          <w:tcPr>
            <w:tcW w:w="1276" w:type="dxa"/>
          </w:tcPr>
          <w:p w14:paraId="275F858D" w14:textId="6641B7F5" w:rsidR="00B77C55" w:rsidRPr="0068752C" w:rsidRDefault="00364A4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-14.52</w:t>
            </w:r>
          </w:p>
        </w:tc>
      </w:tr>
      <w:tr w:rsidR="00B77C55" w:rsidRPr="001351D1" w14:paraId="3D92E44B" w14:textId="77777777" w:rsidTr="00B77C55">
        <w:trPr>
          <w:trHeight w:val="284"/>
        </w:trPr>
        <w:tc>
          <w:tcPr>
            <w:tcW w:w="1101" w:type="dxa"/>
          </w:tcPr>
          <w:p w14:paraId="26E90C64" w14:textId="77777777" w:rsidR="00B77C55" w:rsidRPr="001351D1" w:rsidRDefault="00B77C55" w:rsidP="00B77C5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60</w:t>
            </w:r>
          </w:p>
        </w:tc>
        <w:tc>
          <w:tcPr>
            <w:tcW w:w="1417" w:type="dxa"/>
          </w:tcPr>
          <w:p w14:paraId="558D158B" w14:textId="34AC24FC" w:rsidR="00B77C55" w:rsidRPr="0068752C" w:rsidRDefault="00DD148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-52.70</w:t>
            </w:r>
          </w:p>
        </w:tc>
        <w:tc>
          <w:tcPr>
            <w:tcW w:w="1276" w:type="dxa"/>
          </w:tcPr>
          <w:p w14:paraId="20805EB3" w14:textId="3F751D46" w:rsidR="00B77C55" w:rsidRPr="0068752C" w:rsidRDefault="00364A4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-17.03</w:t>
            </w:r>
          </w:p>
        </w:tc>
        <w:tc>
          <w:tcPr>
            <w:tcW w:w="1134" w:type="dxa"/>
          </w:tcPr>
          <w:p w14:paraId="77BDAD66" w14:textId="565A78A9" w:rsidR="00B77C55" w:rsidRPr="001351D1" w:rsidRDefault="00B77C55" w:rsidP="00B77C5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250</w:t>
            </w:r>
          </w:p>
        </w:tc>
        <w:tc>
          <w:tcPr>
            <w:tcW w:w="1417" w:type="dxa"/>
          </w:tcPr>
          <w:p w14:paraId="42B220FC" w14:textId="357FFB84" w:rsidR="00B77C55" w:rsidRPr="0068752C" w:rsidRDefault="00DD148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-45.29</w:t>
            </w:r>
          </w:p>
        </w:tc>
        <w:tc>
          <w:tcPr>
            <w:tcW w:w="1276" w:type="dxa"/>
          </w:tcPr>
          <w:p w14:paraId="46A831FF" w14:textId="76283BA8" w:rsidR="00B77C55" w:rsidRPr="0068752C" w:rsidRDefault="00364A4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-9.62</w:t>
            </w:r>
          </w:p>
        </w:tc>
      </w:tr>
      <w:tr w:rsidR="00B77C55" w:rsidRPr="001351D1" w14:paraId="3233C6B2" w14:textId="77777777" w:rsidTr="00B77C55">
        <w:trPr>
          <w:trHeight w:val="284"/>
        </w:trPr>
        <w:tc>
          <w:tcPr>
            <w:tcW w:w="1101" w:type="dxa"/>
          </w:tcPr>
          <w:p w14:paraId="474CF739" w14:textId="77777777" w:rsidR="00B77C55" w:rsidRPr="001351D1" w:rsidRDefault="00B77C55" w:rsidP="00B77C5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70</w:t>
            </w:r>
          </w:p>
        </w:tc>
        <w:tc>
          <w:tcPr>
            <w:tcW w:w="1417" w:type="dxa"/>
          </w:tcPr>
          <w:p w14:paraId="6EB527B6" w14:textId="127952A2" w:rsidR="00B77C55" w:rsidRPr="0068752C" w:rsidRDefault="00DD148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-52.79</w:t>
            </w:r>
          </w:p>
        </w:tc>
        <w:tc>
          <w:tcPr>
            <w:tcW w:w="1276" w:type="dxa"/>
          </w:tcPr>
          <w:p w14:paraId="36C16170" w14:textId="2C22E0CC" w:rsidR="00B77C55" w:rsidRPr="0068752C" w:rsidRDefault="00364A4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-17.12</w:t>
            </w:r>
          </w:p>
        </w:tc>
        <w:tc>
          <w:tcPr>
            <w:tcW w:w="1134" w:type="dxa"/>
          </w:tcPr>
          <w:p w14:paraId="33C3C3F4" w14:textId="67D3E0A8" w:rsidR="00B77C55" w:rsidRPr="001351D1" w:rsidRDefault="00B77C55" w:rsidP="00B77C5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260</w:t>
            </w:r>
          </w:p>
        </w:tc>
        <w:tc>
          <w:tcPr>
            <w:tcW w:w="1417" w:type="dxa"/>
          </w:tcPr>
          <w:p w14:paraId="78413F4E" w14:textId="056058B9" w:rsidR="00B77C55" w:rsidRPr="0068752C" w:rsidRDefault="00DD148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-43.01</w:t>
            </w:r>
          </w:p>
        </w:tc>
        <w:tc>
          <w:tcPr>
            <w:tcW w:w="1276" w:type="dxa"/>
          </w:tcPr>
          <w:p w14:paraId="7A26811A" w14:textId="55D50ABA" w:rsidR="00B77C55" w:rsidRPr="0068752C" w:rsidRDefault="00364A4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-7.34</w:t>
            </w:r>
          </w:p>
        </w:tc>
      </w:tr>
      <w:tr w:rsidR="00B77C55" w:rsidRPr="001351D1" w14:paraId="2AA39907" w14:textId="77777777" w:rsidTr="00B77C55">
        <w:trPr>
          <w:trHeight w:val="284"/>
        </w:trPr>
        <w:tc>
          <w:tcPr>
            <w:tcW w:w="1101" w:type="dxa"/>
          </w:tcPr>
          <w:p w14:paraId="075A6512" w14:textId="77777777" w:rsidR="00B77C55" w:rsidRPr="001351D1" w:rsidRDefault="00B77C55" w:rsidP="00B77C5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80</w:t>
            </w:r>
          </w:p>
        </w:tc>
        <w:tc>
          <w:tcPr>
            <w:tcW w:w="1417" w:type="dxa"/>
          </w:tcPr>
          <w:p w14:paraId="31E4252D" w14:textId="546B6E9F" w:rsidR="00B77C55" w:rsidRPr="0068752C" w:rsidRDefault="00DD148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-51.72</w:t>
            </w:r>
          </w:p>
        </w:tc>
        <w:tc>
          <w:tcPr>
            <w:tcW w:w="1276" w:type="dxa"/>
          </w:tcPr>
          <w:p w14:paraId="18730DAF" w14:textId="04255477" w:rsidR="00B77C55" w:rsidRPr="0068752C" w:rsidRDefault="00364A4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-16.05</w:t>
            </w:r>
          </w:p>
        </w:tc>
        <w:tc>
          <w:tcPr>
            <w:tcW w:w="1134" w:type="dxa"/>
          </w:tcPr>
          <w:p w14:paraId="10E0C05A" w14:textId="465E7123" w:rsidR="00B77C55" w:rsidRPr="001351D1" w:rsidRDefault="00B77C55" w:rsidP="00B77C5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270</w:t>
            </w:r>
          </w:p>
        </w:tc>
        <w:tc>
          <w:tcPr>
            <w:tcW w:w="1417" w:type="dxa"/>
          </w:tcPr>
          <w:p w14:paraId="19400501" w14:textId="225E7418" w:rsidR="00B77C55" w:rsidRPr="0068752C" w:rsidRDefault="00DD148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-41.27</w:t>
            </w:r>
          </w:p>
        </w:tc>
        <w:tc>
          <w:tcPr>
            <w:tcW w:w="1276" w:type="dxa"/>
          </w:tcPr>
          <w:p w14:paraId="480CB5B4" w14:textId="0A718515" w:rsidR="00B77C55" w:rsidRPr="0068752C" w:rsidRDefault="00364A4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-5.60</w:t>
            </w:r>
          </w:p>
        </w:tc>
      </w:tr>
      <w:tr w:rsidR="00B77C55" w:rsidRPr="001351D1" w14:paraId="2884C653" w14:textId="77777777" w:rsidTr="00B77C55">
        <w:trPr>
          <w:trHeight w:val="284"/>
        </w:trPr>
        <w:tc>
          <w:tcPr>
            <w:tcW w:w="1101" w:type="dxa"/>
          </w:tcPr>
          <w:p w14:paraId="613264D4" w14:textId="77777777" w:rsidR="00B77C55" w:rsidRPr="001351D1" w:rsidRDefault="00B77C55" w:rsidP="00B77C5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90</w:t>
            </w:r>
          </w:p>
        </w:tc>
        <w:tc>
          <w:tcPr>
            <w:tcW w:w="1417" w:type="dxa"/>
          </w:tcPr>
          <w:p w14:paraId="6552F733" w14:textId="509004C2" w:rsidR="00B77C55" w:rsidRPr="0068752C" w:rsidRDefault="00DD148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-52.27</w:t>
            </w:r>
          </w:p>
        </w:tc>
        <w:tc>
          <w:tcPr>
            <w:tcW w:w="1276" w:type="dxa"/>
          </w:tcPr>
          <w:p w14:paraId="3AE245BB" w14:textId="585A9E50" w:rsidR="00B77C55" w:rsidRPr="0068752C" w:rsidRDefault="00364A4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-16.60</w:t>
            </w:r>
          </w:p>
        </w:tc>
        <w:tc>
          <w:tcPr>
            <w:tcW w:w="1134" w:type="dxa"/>
          </w:tcPr>
          <w:p w14:paraId="1599E77C" w14:textId="302718F8" w:rsidR="00B77C55" w:rsidRPr="001351D1" w:rsidRDefault="00B77C55" w:rsidP="00B77C5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280</w:t>
            </w:r>
          </w:p>
        </w:tc>
        <w:tc>
          <w:tcPr>
            <w:tcW w:w="1417" w:type="dxa"/>
          </w:tcPr>
          <w:p w14:paraId="4C523DA3" w14:textId="0A02D999" w:rsidR="00B77C55" w:rsidRPr="0068752C" w:rsidRDefault="00DD148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-39.37</w:t>
            </w:r>
          </w:p>
        </w:tc>
        <w:tc>
          <w:tcPr>
            <w:tcW w:w="1276" w:type="dxa"/>
          </w:tcPr>
          <w:p w14:paraId="0A137BE5" w14:textId="1989FBF4" w:rsidR="00B77C55" w:rsidRPr="0068752C" w:rsidRDefault="00364A4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-3.70</w:t>
            </w:r>
          </w:p>
        </w:tc>
      </w:tr>
      <w:tr w:rsidR="00B77C55" w:rsidRPr="001351D1" w14:paraId="5B03E149" w14:textId="77777777" w:rsidTr="00B77C55">
        <w:trPr>
          <w:trHeight w:val="284"/>
        </w:trPr>
        <w:tc>
          <w:tcPr>
            <w:tcW w:w="1101" w:type="dxa"/>
          </w:tcPr>
          <w:p w14:paraId="08B93898" w14:textId="77777777" w:rsidR="00B77C55" w:rsidRPr="001351D1" w:rsidRDefault="00B77C55" w:rsidP="00B77C5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1417" w:type="dxa"/>
          </w:tcPr>
          <w:p w14:paraId="44BCDBE9" w14:textId="4E90AB15" w:rsidR="00B77C55" w:rsidRPr="0068752C" w:rsidRDefault="00DD148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-52.74</w:t>
            </w:r>
          </w:p>
        </w:tc>
        <w:tc>
          <w:tcPr>
            <w:tcW w:w="1276" w:type="dxa"/>
          </w:tcPr>
          <w:p w14:paraId="1C4D586E" w14:textId="456FC893" w:rsidR="00B77C55" w:rsidRPr="0068752C" w:rsidRDefault="00364A4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-17.07</w:t>
            </w:r>
          </w:p>
        </w:tc>
        <w:tc>
          <w:tcPr>
            <w:tcW w:w="1134" w:type="dxa"/>
          </w:tcPr>
          <w:p w14:paraId="5E46452F" w14:textId="66F59FFC" w:rsidR="00B77C55" w:rsidRPr="001351D1" w:rsidRDefault="00B77C55" w:rsidP="00B77C5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290</w:t>
            </w:r>
          </w:p>
        </w:tc>
        <w:tc>
          <w:tcPr>
            <w:tcW w:w="1417" w:type="dxa"/>
          </w:tcPr>
          <w:p w14:paraId="48D8F204" w14:textId="7C1D468C" w:rsidR="00B77C55" w:rsidRPr="0068752C" w:rsidRDefault="00DD148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-40.26</w:t>
            </w:r>
          </w:p>
        </w:tc>
        <w:tc>
          <w:tcPr>
            <w:tcW w:w="1276" w:type="dxa"/>
          </w:tcPr>
          <w:p w14:paraId="45C96A68" w14:textId="3D7F5CEC" w:rsidR="00B77C55" w:rsidRPr="0068752C" w:rsidRDefault="00364A4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-4.59</w:t>
            </w:r>
          </w:p>
        </w:tc>
      </w:tr>
      <w:tr w:rsidR="00B77C55" w:rsidRPr="001351D1" w14:paraId="5240391A" w14:textId="77777777" w:rsidTr="00B77C55">
        <w:trPr>
          <w:trHeight w:val="284"/>
        </w:trPr>
        <w:tc>
          <w:tcPr>
            <w:tcW w:w="1101" w:type="dxa"/>
          </w:tcPr>
          <w:p w14:paraId="3EE68EA1" w14:textId="77777777" w:rsidR="00B77C55" w:rsidRPr="001351D1" w:rsidRDefault="00B77C55" w:rsidP="00B77C5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110</w:t>
            </w:r>
          </w:p>
        </w:tc>
        <w:tc>
          <w:tcPr>
            <w:tcW w:w="1417" w:type="dxa"/>
          </w:tcPr>
          <w:p w14:paraId="2DFA798D" w14:textId="23EE9E18" w:rsidR="00B77C55" w:rsidRPr="0068752C" w:rsidRDefault="00DD148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-50.12</w:t>
            </w:r>
          </w:p>
        </w:tc>
        <w:tc>
          <w:tcPr>
            <w:tcW w:w="1276" w:type="dxa"/>
          </w:tcPr>
          <w:p w14:paraId="7D15DF80" w14:textId="0D635240" w:rsidR="00B77C55" w:rsidRPr="0068752C" w:rsidRDefault="00364A4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-14.45</w:t>
            </w:r>
          </w:p>
        </w:tc>
        <w:tc>
          <w:tcPr>
            <w:tcW w:w="1134" w:type="dxa"/>
          </w:tcPr>
          <w:p w14:paraId="4B2C2411" w14:textId="780761BB" w:rsidR="00B77C55" w:rsidRPr="001351D1" w:rsidRDefault="00B77C55" w:rsidP="00B77C5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300</w:t>
            </w:r>
          </w:p>
        </w:tc>
        <w:tc>
          <w:tcPr>
            <w:tcW w:w="1417" w:type="dxa"/>
          </w:tcPr>
          <w:p w14:paraId="77706FAC" w14:textId="5494CFF4" w:rsidR="00B77C55" w:rsidRPr="0068752C" w:rsidRDefault="00DD148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-49.39</w:t>
            </w:r>
          </w:p>
        </w:tc>
        <w:tc>
          <w:tcPr>
            <w:tcW w:w="1276" w:type="dxa"/>
          </w:tcPr>
          <w:p w14:paraId="2F790EF9" w14:textId="06372A10" w:rsidR="00B77C55" w:rsidRPr="0068752C" w:rsidRDefault="00364A4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-13.72</w:t>
            </w:r>
          </w:p>
        </w:tc>
      </w:tr>
      <w:tr w:rsidR="00B77C55" w:rsidRPr="001351D1" w14:paraId="077558CA" w14:textId="77777777" w:rsidTr="00B77C55">
        <w:trPr>
          <w:trHeight w:val="284"/>
        </w:trPr>
        <w:tc>
          <w:tcPr>
            <w:tcW w:w="1101" w:type="dxa"/>
          </w:tcPr>
          <w:p w14:paraId="04DB81B3" w14:textId="77777777" w:rsidR="00B77C55" w:rsidRPr="001351D1" w:rsidRDefault="00B77C55" w:rsidP="00B77C5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120</w:t>
            </w:r>
          </w:p>
        </w:tc>
        <w:tc>
          <w:tcPr>
            <w:tcW w:w="1417" w:type="dxa"/>
          </w:tcPr>
          <w:p w14:paraId="740B6F0A" w14:textId="669889CB" w:rsidR="00B77C55" w:rsidRPr="0068752C" w:rsidRDefault="00DD148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-48.12</w:t>
            </w:r>
          </w:p>
        </w:tc>
        <w:tc>
          <w:tcPr>
            <w:tcW w:w="1276" w:type="dxa"/>
          </w:tcPr>
          <w:p w14:paraId="75AFC99E" w14:textId="6EE2DA9D" w:rsidR="00B77C55" w:rsidRPr="0068752C" w:rsidRDefault="00364A4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-12.45</w:t>
            </w:r>
          </w:p>
        </w:tc>
        <w:tc>
          <w:tcPr>
            <w:tcW w:w="1134" w:type="dxa"/>
          </w:tcPr>
          <w:p w14:paraId="73D69D51" w14:textId="4E3D454F" w:rsidR="00B77C55" w:rsidRPr="001351D1" w:rsidRDefault="00B77C55" w:rsidP="00B77C5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310</w:t>
            </w:r>
          </w:p>
        </w:tc>
        <w:tc>
          <w:tcPr>
            <w:tcW w:w="1417" w:type="dxa"/>
          </w:tcPr>
          <w:p w14:paraId="0B5E346D" w14:textId="7456CFDD" w:rsidR="00B77C55" w:rsidRPr="0068752C" w:rsidRDefault="00DD148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-38.12</w:t>
            </w:r>
          </w:p>
        </w:tc>
        <w:tc>
          <w:tcPr>
            <w:tcW w:w="1276" w:type="dxa"/>
          </w:tcPr>
          <w:p w14:paraId="380DE0C9" w14:textId="4F6C29F3" w:rsidR="00B77C55" w:rsidRPr="0068752C" w:rsidRDefault="00364A4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-2.45</w:t>
            </w:r>
          </w:p>
        </w:tc>
      </w:tr>
      <w:tr w:rsidR="00B77C55" w:rsidRPr="001351D1" w14:paraId="0F38FED0" w14:textId="77777777" w:rsidTr="00B77C55">
        <w:trPr>
          <w:trHeight w:val="284"/>
        </w:trPr>
        <w:tc>
          <w:tcPr>
            <w:tcW w:w="1101" w:type="dxa"/>
          </w:tcPr>
          <w:p w14:paraId="3BDBE1B9" w14:textId="77777777" w:rsidR="00B77C55" w:rsidRPr="001351D1" w:rsidRDefault="00B77C55" w:rsidP="00B77C5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130</w:t>
            </w:r>
          </w:p>
        </w:tc>
        <w:tc>
          <w:tcPr>
            <w:tcW w:w="1417" w:type="dxa"/>
          </w:tcPr>
          <w:p w14:paraId="7D6F53B7" w14:textId="22F54943" w:rsidR="00B77C55" w:rsidRPr="0068752C" w:rsidRDefault="00DD148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-47.02</w:t>
            </w:r>
          </w:p>
        </w:tc>
        <w:tc>
          <w:tcPr>
            <w:tcW w:w="1276" w:type="dxa"/>
          </w:tcPr>
          <w:p w14:paraId="32EB87B2" w14:textId="29AC96E6" w:rsidR="00B77C55" w:rsidRPr="0068752C" w:rsidRDefault="00364A4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-11.35</w:t>
            </w:r>
          </w:p>
        </w:tc>
        <w:tc>
          <w:tcPr>
            <w:tcW w:w="1134" w:type="dxa"/>
          </w:tcPr>
          <w:p w14:paraId="10C18704" w14:textId="1F98C3A3" w:rsidR="00B77C55" w:rsidRPr="001351D1" w:rsidRDefault="00B77C55" w:rsidP="00B77C5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320</w:t>
            </w:r>
          </w:p>
        </w:tc>
        <w:tc>
          <w:tcPr>
            <w:tcW w:w="1417" w:type="dxa"/>
          </w:tcPr>
          <w:p w14:paraId="6B6565A3" w14:textId="332ACC4C" w:rsidR="00B77C55" w:rsidRPr="0068752C" w:rsidRDefault="00DD148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-37.27</w:t>
            </w:r>
          </w:p>
        </w:tc>
        <w:tc>
          <w:tcPr>
            <w:tcW w:w="1276" w:type="dxa"/>
          </w:tcPr>
          <w:p w14:paraId="2BF91F78" w14:textId="5BB5D9F4" w:rsidR="00B77C55" w:rsidRPr="0068752C" w:rsidRDefault="00364A4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-1.60</w:t>
            </w:r>
          </w:p>
        </w:tc>
      </w:tr>
      <w:tr w:rsidR="00B77C55" w:rsidRPr="001351D1" w14:paraId="6FB86BE2" w14:textId="77777777" w:rsidTr="00B77C55">
        <w:trPr>
          <w:trHeight w:val="284"/>
        </w:trPr>
        <w:tc>
          <w:tcPr>
            <w:tcW w:w="1101" w:type="dxa"/>
          </w:tcPr>
          <w:p w14:paraId="1894183A" w14:textId="77777777" w:rsidR="00B77C55" w:rsidRPr="001351D1" w:rsidRDefault="00B77C55" w:rsidP="00B77C5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140</w:t>
            </w:r>
          </w:p>
        </w:tc>
        <w:tc>
          <w:tcPr>
            <w:tcW w:w="1417" w:type="dxa"/>
          </w:tcPr>
          <w:p w14:paraId="0472386C" w14:textId="62CD3D51" w:rsidR="00B77C55" w:rsidRPr="0068752C" w:rsidRDefault="00DD148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-49.27</w:t>
            </w:r>
          </w:p>
        </w:tc>
        <w:tc>
          <w:tcPr>
            <w:tcW w:w="1276" w:type="dxa"/>
          </w:tcPr>
          <w:p w14:paraId="2CEB486C" w14:textId="244EDF89" w:rsidR="00B77C55" w:rsidRPr="0068752C" w:rsidRDefault="00364A4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-13.60</w:t>
            </w:r>
          </w:p>
        </w:tc>
        <w:tc>
          <w:tcPr>
            <w:tcW w:w="1134" w:type="dxa"/>
          </w:tcPr>
          <w:p w14:paraId="5946321F" w14:textId="4296192F" w:rsidR="00B77C55" w:rsidRPr="001351D1" w:rsidRDefault="00B77C55" w:rsidP="00B77C5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330</w:t>
            </w:r>
          </w:p>
        </w:tc>
        <w:tc>
          <w:tcPr>
            <w:tcW w:w="1417" w:type="dxa"/>
          </w:tcPr>
          <w:p w14:paraId="74FDB5C3" w14:textId="5ECB0E78" w:rsidR="00B77C55" w:rsidRPr="0068752C" w:rsidRDefault="00DD148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-36.94</w:t>
            </w:r>
          </w:p>
        </w:tc>
        <w:tc>
          <w:tcPr>
            <w:tcW w:w="1276" w:type="dxa"/>
          </w:tcPr>
          <w:p w14:paraId="4432E643" w14:textId="1C084E22" w:rsidR="00B77C55" w:rsidRPr="0068752C" w:rsidRDefault="00364A4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-1.27</w:t>
            </w:r>
          </w:p>
        </w:tc>
      </w:tr>
      <w:tr w:rsidR="00B77C55" w:rsidRPr="001351D1" w14:paraId="53F58573" w14:textId="77777777" w:rsidTr="00B77C55">
        <w:trPr>
          <w:trHeight w:val="284"/>
        </w:trPr>
        <w:tc>
          <w:tcPr>
            <w:tcW w:w="1101" w:type="dxa"/>
          </w:tcPr>
          <w:p w14:paraId="110FAB40" w14:textId="77777777" w:rsidR="00B77C55" w:rsidRPr="001351D1" w:rsidRDefault="00B77C55" w:rsidP="00B77C5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150</w:t>
            </w:r>
          </w:p>
        </w:tc>
        <w:tc>
          <w:tcPr>
            <w:tcW w:w="1417" w:type="dxa"/>
          </w:tcPr>
          <w:p w14:paraId="21296A54" w14:textId="13C8F922" w:rsidR="00B77C55" w:rsidRPr="0068752C" w:rsidRDefault="00DD148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-49.56</w:t>
            </w:r>
          </w:p>
        </w:tc>
        <w:tc>
          <w:tcPr>
            <w:tcW w:w="1276" w:type="dxa"/>
          </w:tcPr>
          <w:p w14:paraId="4CE0D535" w14:textId="6B4D192B" w:rsidR="00B77C55" w:rsidRPr="0068752C" w:rsidRDefault="00364A4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-13.89</w:t>
            </w:r>
          </w:p>
        </w:tc>
        <w:tc>
          <w:tcPr>
            <w:tcW w:w="1134" w:type="dxa"/>
          </w:tcPr>
          <w:p w14:paraId="68603109" w14:textId="1350F92B" w:rsidR="00B77C55" w:rsidRPr="001351D1" w:rsidRDefault="00B77C55" w:rsidP="00B77C5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340</w:t>
            </w:r>
          </w:p>
        </w:tc>
        <w:tc>
          <w:tcPr>
            <w:tcW w:w="1417" w:type="dxa"/>
          </w:tcPr>
          <w:p w14:paraId="4D461DDB" w14:textId="5CA6C7C2" w:rsidR="00B77C55" w:rsidRPr="0068752C" w:rsidRDefault="00DD148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-36.07</w:t>
            </w:r>
          </w:p>
        </w:tc>
        <w:tc>
          <w:tcPr>
            <w:tcW w:w="1276" w:type="dxa"/>
          </w:tcPr>
          <w:p w14:paraId="15F43081" w14:textId="501111FD" w:rsidR="00B77C55" w:rsidRPr="0068752C" w:rsidRDefault="00364A4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-0.40</w:t>
            </w:r>
          </w:p>
        </w:tc>
      </w:tr>
      <w:tr w:rsidR="00B77C55" w:rsidRPr="001351D1" w14:paraId="676D1B15" w14:textId="77777777" w:rsidTr="0068752C">
        <w:trPr>
          <w:trHeight w:val="284"/>
        </w:trPr>
        <w:tc>
          <w:tcPr>
            <w:tcW w:w="1101" w:type="dxa"/>
          </w:tcPr>
          <w:p w14:paraId="0D0D7CA6" w14:textId="77777777" w:rsidR="00B77C55" w:rsidRPr="001351D1" w:rsidRDefault="00B77C55" w:rsidP="00B77C5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160</w:t>
            </w:r>
          </w:p>
        </w:tc>
        <w:tc>
          <w:tcPr>
            <w:tcW w:w="1417" w:type="dxa"/>
          </w:tcPr>
          <w:p w14:paraId="5973A70C" w14:textId="13FA56F6" w:rsidR="00B77C55" w:rsidRPr="0068752C" w:rsidRDefault="00DD148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-51.67</w:t>
            </w:r>
          </w:p>
        </w:tc>
        <w:tc>
          <w:tcPr>
            <w:tcW w:w="1276" w:type="dxa"/>
          </w:tcPr>
          <w:p w14:paraId="44DC60C9" w14:textId="65A6585C" w:rsidR="00B77C55" w:rsidRPr="0068752C" w:rsidRDefault="00364A4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-16.00</w:t>
            </w:r>
          </w:p>
        </w:tc>
        <w:tc>
          <w:tcPr>
            <w:tcW w:w="1134" w:type="dxa"/>
            <w:shd w:val="clear" w:color="auto" w:fill="FFFF00"/>
          </w:tcPr>
          <w:p w14:paraId="5579C84C" w14:textId="247398FA" w:rsidR="00B77C55" w:rsidRPr="0068752C" w:rsidRDefault="00B77C55" w:rsidP="00B77C5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FF0000"/>
                <w:sz w:val="32"/>
                <w:szCs w:val="32"/>
              </w:rPr>
              <w:t>350</w:t>
            </w:r>
          </w:p>
        </w:tc>
        <w:tc>
          <w:tcPr>
            <w:tcW w:w="1417" w:type="dxa"/>
            <w:shd w:val="clear" w:color="auto" w:fill="FFFF00"/>
          </w:tcPr>
          <w:p w14:paraId="3C05FE2D" w14:textId="441D49C1" w:rsidR="00B77C55" w:rsidRPr="0068752C" w:rsidRDefault="00DD1489" w:rsidP="00B77C5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FF0000"/>
                <w:sz w:val="32"/>
                <w:szCs w:val="32"/>
              </w:rPr>
              <w:t>-35.67</w:t>
            </w:r>
          </w:p>
        </w:tc>
        <w:tc>
          <w:tcPr>
            <w:tcW w:w="1276" w:type="dxa"/>
            <w:shd w:val="clear" w:color="auto" w:fill="FFFF00"/>
          </w:tcPr>
          <w:p w14:paraId="4CF4D3C5" w14:textId="5AEED8B7" w:rsidR="00B77C55" w:rsidRPr="0068752C" w:rsidRDefault="00364A49" w:rsidP="00B77C5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FF0000"/>
                <w:sz w:val="32"/>
                <w:szCs w:val="32"/>
              </w:rPr>
              <w:t>0.00</w:t>
            </w:r>
          </w:p>
        </w:tc>
      </w:tr>
      <w:tr w:rsidR="00B77C55" w:rsidRPr="001351D1" w14:paraId="43C23ACA" w14:textId="77777777" w:rsidTr="00B77C55">
        <w:trPr>
          <w:trHeight w:val="284"/>
        </w:trPr>
        <w:tc>
          <w:tcPr>
            <w:tcW w:w="1101" w:type="dxa"/>
          </w:tcPr>
          <w:p w14:paraId="5FB4F1C2" w14:textId="77777777" w:rsidR="00B77C55" w:rsidRPr="001351D1" w:rsidRDefault="00B77C55" w:rsidP="00B77C5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170</w:t>
            </w:r>
          </w:p>
        </w:tc>
        <w:tc>
          <w:tcPr>
            <w:tcW w:w="1417" w:type="dxa"/>
          </w:tcPr>
          <w:p w14:paraId="3BAB865B" w14:textId="56FF1115" w:rsidR="00B77C55" w:rsidRPr="0068752C" w:rsidRDefault="00DD148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-55.37</w:t>
            </w:r>
          </w:p>
        </w:tc>
        <w:tc>
          <w:tcPr>
            <w:tcW w:w="1276" w:type="dxa"/>
          </w:tcPr>
          <w:p w14:paraId="3E4E1398" w14:textId="075CABAC" w:rsidR="00B77C55" w:rsidRPr="0068752C" w:rsidRDefault="00364A4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-19.70</w:t>
            </w:r>
          </w:p>
        </w:tc>
        <w:tc>
          <w:tcPr>
            <w:tcW w:w="1134" w:type="dxa"/>
          </w:tcPr>
          <w:p w14:paraId="54529372" w14:textId="01C064B3" w:rsidR="00B77C55" w:rsidRPr="001351D1" w:rsidRDefault="00B77C55" w:rsidP="00B77C5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360</w:t>
            </w:r>
          </w:p>
        </w:tc>
        <w:tc>
          <w:tcPr>
            <w:tcW w:w="1417" w:type="dxa"/>
          </w:tcPr>
          <w:p w14:paraId="7EEF6576" w14:textId="3F7114A3" w:rsidR="00B77C55" w:rsidRPr="001351D1" w:rsidRDefault="00DD1489" w:rsidP="00B77C5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-36.74</w:t>
            </w:r>
          </w:p>
        </w:tc>
        <w:tc>
          <w:tcPr>
            <w:tcW w:w="1276" w:type="dxa"/>
          </w:tcPr>
          <w:p w14:paraId="41145308" w14:textId="4B564BEE" w:rsidR="00B77C55" w:rsidRPr="001351D1" w:rsidRDefault="00364A49" w:rsidP="00B77C5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-1.07</w:t>
            </w:r>
          </w:p>
        </w:tc>
      </w:tr>
      <w:tr w:rsidR="00B77C55" w:rsidRPr="001351D1" w14:paraId="5D17DBEB" w14:textId="77777777" w:rsidTr="00B77C55">
        <w:trPr>
          <w:trHeight w:val="284"/>
        </w:trPr>
        <w:tc>
          <w:tcPr>
            <w:tcW w:w="1101" w:type="dxa"/>
          </w:tcPr>
          <w:p w14:paraId="0D562BE8" w14:textId="77777777" w:rsidR="00B77C55" w:rsidRPr="001351D1" w:rsidRDefault="00B77C55" w:rsidP="00B77C5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180</w:t>
            </w:r>
          </w:p>
        </w:tc>
        <w:tc>
          <w:tcPr>
            <w:tcW w:w="1417" w:type="dxa"/>
          </w:tcPr>
          <w:p w14:paraId="3DDF1290" w14:textId="2DFAC299" w:rsidR="00B77C55" w:rsidRPr="0068752C" w:rsidRDefault="00DD148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-53.28</w:t>
            </w:r>
          </w:p>
        </w:tc>
        <w:tc>
          <w:tcPr>
            <w:tcW w:w="1276" w:type="dxa"/>
          </w:tcPr>
          <w:p w14:paraId="31D7E964" w14:textId="5C14F072" w:rsidR="00B77C55" w:rsidRPr="0068752C" w:rsidRDefault="00364A49" w:rsidP="00B77C5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-17.61</w:t>
            </w:r>
          </w:p>
        </w:tc>
        <w:tc>
          <w:tcPr>
            <w:tcW w:w="1134" w:type="dxa"/>
          </w:tcPr>
          <w:p w14:paraId="43217B51" w14:textId="605F3194" w:rsidR="00B77C55" w:rsidRPr="001351D1" w:rsidRDefault="00B77C55" w:rsidP="00B77C5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17" w:type="dxa"/>
          </w:tcPr>
          <w:p w14:paraId="7684B208" w14:textId="77777777" w:rsidR="00B77C55" w:rsidRPr="001351D1" w:rsidRDefault="00B77C55" w:rsidP="00B77C5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5BAED46A" w14:textId="77777777" w:rsidR="00B77C55" w:rsidRPr="001351D1" w:rsidRDefault="00B77C55" w:rsidP="00B77C5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75CB869" w14:textId="77777777" w:rsidR="00647FF8" w:rsidRPr="001351D1" w:rsidRDefault="00647FF8" w:rsidP="00647FF8">
      <w:pPr>
        <w:rPr>
          <w:rFonts w:ascii="TH SarabunPSK" w:hAnsi="TH SarabunPSK" w:cs="TH SarabunPSK"/>
          <w:sz w:val="32"/>
          <w:szCs w:val="32"/>
        </w:rPr>
      </w:pPr>
    </w:p>
    <w:p w14:paraId="3B1B7F84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8F7D008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5F49E05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45EFADC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ACAA9FB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BE7D6C7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8276CE7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B89C73E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FAD499A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5ED55A4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CFB2CFF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AFA2A39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A32A2A6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396A143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4B52AA2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5315187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011AF98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189FDF6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5E0927E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360E83A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7B9EDF5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543AF73" w14:textId="77777777" w:rsidR="00B77C55" w:rsidRDefault="00B77C55" w:rsidP="00647FF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2DF3AE9" w14:textId="0E5984D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  <w:r w:rsidRPr="00B77C55">
        <w:rPr>
          <w:rFonts w:ascii="TH SarabunPSK" w:hAnsi="TH SarabunPSK" w:cs="TH SarabunPSK"/>
          <w:b/>
          <w:bCs/>
          <w:sz w:val="32"/>
          <w:szCs w:val="32"/>
          <w:cs/>
        </w:rPr>
        <w:t xml:space="preserve">ค่า </w:t>
      </w:r>
      <w:r w:rsidRPr="00B77C55">
        <w:rPr>
          <w:rFonts w:ascii="TH SarabunPSK" w:hAnsi="TH SarabunPSK" w:cs="TH SarabunPSK"/>
          <w:b/>
          <w:bCs/>
          <w:sz w:val="32"/>
          <w:szCs w:val="32"/>
        </w:rPr>
        <w:t>Max</w:t>
      </w:r>
      <w:r w:rsidR="001E161C">
        <w:rPr>
          <w:rFonts w:ascii="TH SarabunPSK" w:hAnsi="TH SarabunPSK" w:cs="TH SarabunPSK"/>
          <w:b/>
          <w:bCs/>
          <w:sz w:val="32"/>
          <w:szCs w:val="32"/>
        </w:rPr>
        <w:t>imum</w:t>
      </w:r>
      <w:r w:rsidRPr="00B77C55">
        <w:rPr>
          <w:rFonts w:ascii="TH SarabunPSK" w:hAnsi="TH SarabunPSK" w:cs="TH SarabunPSK"/>
          <w:b/>
          <w:bCs/>
          <w:sz w:val="32"/>
          <w:szCs w:val="32"/>
        </w:rPr>
        <w:t xml:space="preserve"> Received Power</w:t>
      </w:r>
      <w:r w:rsidRPr="001351D1">
        <w:rPr>
          <w:rFonts w:ascii="TH SarabunPSK" w:hAnsi="TH SarabunPSK" w:cs="TH SarabunPSK"/>
          <w:sz w:val="32"/>
          <w:szCs w:val="32"/>
        </w:rPr>
        <w:t>………</w:t>
      </w:r>
      <w:r w:rsidR="00364A49" w:rsidRPr="0068752C">
        <w:rPr>
          <w:rFonts w:ascii="TH SarabunPSK" w:hAnsi="TH SarabunPSK" w:cs="TH SarabunPSK"/>
          <w:color w:val="FF0000"/>
          <w:sz w:val="32"/>
          <w:szCs w:val="32"/>
          <w:shd w:val="clear" w:color="auto" w:fill="FFFF00"/>
        </w:rPr>
        <w:t>-35.67 dB</w:t>
      </w:r>
      <w:r w:rsidRPr="001351D1">
        <w:rPr>
          <w:rFonts w:ascii="TH SarabunPSK" w:hAnsi="TH SarabunPSK" w:cs="TH SarabunPSK"/>
          <w:sz w:val="32"/>
          <w:szCs w:val="32"/>
        </w:rPr>
        <w:t>……………..</w:t>
      </w:r>
    </w:p>
    <w:p w14:paraId="33D87A6F" w14:textId="77777777" w:rsidR="00C0739E" w:rsidRDefault="00C0739E" w:rsidP="007E25DE">
      <w:pPr>
        <w:jc w:val="center"/>
        <w:rPr>
          <w:rFonts w:ascii="TH SarabunPSK" w:hAnsi="TH SarabunPSK" w:cs="TH SarabunPSK"/>
          <w:noProof/>
          <w:sz w:val="32"/>
          <w:szCs w:val="32"/>
        </w:rPr>
      </w:pPr>
    </w:p>
    <w:p w14:paraId="62B0CDA0" w14:textId="77777777" w:rsidR="00C0739E" w:rsidRDefault="00C0739E" w:rsidP="007E25DE">
      <w:pPr>
        <w:jc w:val="center"/>
        <w:rPr>
          <w:rFonts w:ascii="TH SarabunPSK" w:hAnsi="TH SarabunPSK" w:cs="TH SarabunPSK"/>
          <w:noProof/>
          <w:sz w:val="32"/>
          <w:szCs w:val="32"/>
        </w:rPr>
      </w:pPr>
    </w:p>
    <w:p w14:paraId="6969EABB" w14:textId="77777777" w:rsidR="00C0739E" w:rsidRDefault="00C0739E" w:rsidP="007E25DE">
      <w:pPr>
        <w:jc w:val="center"/>
        <w:rPr>
          <w:rFonts w:ascii="TH SarabunPSK" w:hAnsi="TH SarabunPSK" w:cs="TH SarabunPSK"/>
          <w:noProof/>
          <w:sz w:val="32"/>
          <w:szCs w:val="32"/>
        </w:rPr>
      </w:pPr>
    </w:p>
    <w:p w14:paraId="1B07610E" w14:textId="2912AA9A" w:rsidR="00C0739E" w:rsidRDefault="00C0739E" w:rsidP="007E25DE">
      <w:pPr>
        <w:jc w:val="center"/>
        <w:rPr>
          <w:rFonts w:ascii="TH SarabunPSK" w:hAnsi="TH SarabunPSK" w:cs="TH SarabunPSK"/>
          <w:noProof/>
          <w:sz w:val="32"/>
          <w:szCs w:val="32"/>
        </w:rPr>
      </w:pPr>
    </w:p>
    <w:p w14:paraId="4C27A2AC" w14:textId="77777777" w:rsidR="007A538B" w:rsidRDefault="007A538B" w:rsidP="007E25DE">
      <w:pPr>
        <w:jc w:val="center"/>
        <w:rPr>
          <w:rFonts w:ascii="TH SarabunPSK" w:hAnsi="TH SarabunPSK" w:cs="TH SarabunPSK"/>
          <w:noProof/>
          <w:sz w:val="32"/>
          <w:szCs w:val="32"/>
        </w:rPr>
      </w:pPr>
    </w:p>
    <w:p w14:paraId="3E5BC223" w14:textId="79FF64A7" w:rsidR="007E25DE" w:rsidRDefault="007E25DE" w:rsidP="007E25D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E25DE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แบบรูปการแผ่กระจายพลังงาน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ของสายอากาศ</w:t>
      </w:r>
      <w:r w:rsidRPr="007E25D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ในระนาบ </w:t>
      </w:r>
      <w:r w:rsidRPr="007E25DE">
        <w:rPr>
          <w:rFonts w:ascii="TH SarabunPSK" w:hAnsi="TH SarabunPSK" w:cs="TH SarabunPSK"/>
          <w:b/>
          <w:bCs/>
          <w:position w:val="-4"/>
          <w:sz w:val="32"/>
          <w:szCs w:val="32"/>
          <w:cs/>
        </w:rPr>
        <w:object w:dxaOrig="300" w:dyaOrig="200" w14:anchorId="635717DF">
          <v:shape id="_x0000_i1071" type="#_x0000_t75" style="width:15pt;height:10.2pt" o:ole="">
            <v:imagedata r:id="rId27" o:title=""/>
          </v:shape>
          <o:OLEObject Type="Embed" ProgID="Equation.DSMT4" ShapeID="_x0000_i1071" DrawAspect="Content" ObjectID="_1742678507" r:id="rId100"/>
        </w:object>
      </w:r>
      <w:r w:rsidRPr="007E25D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ทั้งโพลาไรเซชั่นร่วมและโพลาไรเซ</w:t>
      </w:r>
      <w:proofErr w:type="spellStart"/>
      <w:r w:rsidRPr="007E25DE">
        <w:rPr>
          <w:rFonts w:ascii="TH SarabunPSK" w:hAnsi="TH SarabunPSK" w:cs="TH SarabunPSK" w:hint="cs"/>
          <w:b/>
          <w:bCs/>
          <w:sz w:val="32"/>
          <w:szCs w:val="32"/>
          <w:cs/>
        </w:rPr>
        <w:t>ชั่น</w:t>
      </w:r>
      <w:proofErr w:type="spellEnd"/>
      <w:r w:rsidRPr="007E25DE">
        <w:rPr>
          <w:rFonts w:ascii="TH SarabunPSK" w:hAnsi="TH SarabunPSK" w:cs="TH SarabunPSK" w:hint="cs"/>
          <w:b/>
          <w:bCs/>
          <w:sz w:val="32"/>
          <w:szCs w:val="32"/>
          <w:cs/>
        </w:rPr>
        <w:t>ไขว้</w:t>
      </w:r>
    </w:p>
    <w:p w14:paraId="55C546B7" w14:textId="712FC731" w:rsidR="00C0739E" w:rsidRDefault="00C0739E" w:rsidP="007E25D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0F989E7" w14:textId="77777777" w:rsidR="00C0739E" w:rsidRPr="007E25DE" w:rsidRDefault="00C0739E" w:rsidP="007E25DE">
      <w:pPr>
        <w:jc w:val="center"/>
        <w:rPr>
          <w:rFonts w:ascii="TH SarabunPSK" w:hAnsi="TH SarabunPSK" w:cs="TH SarabunPSK" w:hint="cs"/>
          <w:b/>
          <w:bCs/>
          <w:sz w:val="32"/>
          <w:szCs w:val="32"/>
          <w:cs/>
        </w:rPr>
      </w:pPr>
    </w:p>
    <w:p w14:paraId="039FDFC4" w14:textId="17D029C2" w:rsidR="003C1CCA" w:rsidRPr="001351D1" w:rsidRDefault="00C0739E" w:rsidP="00647FF8">
      <w:pPr>
        <w:jc w:val="center"/>
        <w:rPr>
          <w:rFonts w:ascii="TH SarabunPSK" w:hAnsi="TH SarabunPSK" w:cs="TH SarabunPSK"/>
          <w:sz w:val="32"/>
          <w:szCs w:val="32"/>
        </w:rPr>
      </w:pPr>
      <w:r w:rsidRPr="00C0739E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27DEAFAD" wp14:editId="06970AB5">
            <wp:extent cx="5490954" cy="5966460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1"/>
                    <a:srcRect l="18733" r="17283"/>
                    <a:stretch/>
                  </pic:blipFill>
                  <pic:spPr bwMode="auto">
                    <a:xfrm>
                      <a:off x="0" y="0"/>
                      <a:ext cx="5500982" cy="5977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801C0" w14:textId="77777777" w:rsidR="003C1CCA" w:rsidRPr="001351D1" w:rsidRDefault="003C1CCA" w:rsidP="00647FF8">
      <w:pPr>
        <w:rPr>
          <w:rFonts w:ascii="TH SarabunPSK" w:hAnsi="TH SarabunPSK" w:cs="TH SarabunPSK"/>
          <w:sz w:val="32"/>
          <w:szCs w:val="32"/>
          <w:u w:val="single"/>
        </w:rPr>
      </w:pPr>
    </w:p>
    <w:p w14:paraId="1F9D6BF9" w14:textId="77777777" w:rsidR="00B77C55" w:rsidRDefault="00B77C55" w:rsidP="00647FF8">
      <w:pPr>
        <w:jc w:val="center"/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4862DCA0" w14:textId="77777777" w:rsidR="00B77C55" w:rsidRDefault="00B77C55" w:rsidP="00647FF8">
      <w:pPr>
        <w:jc w:val="center"/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0D84961F" w14:textId="6B826EDC" w:rsidR="007E25DE" w:rsidRPr="00C0739E" w:rsidRDefault="00C0739E" w:rsidP="00C0739E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  <w:r>
        <w:rPr>
          <w:rFonts w:ascii="TH SarabunPSK" w:hAnsi="TH SarabunPSK" w:cs="TH SarabunPSK"/>
          <w:b/>
          <w:bCs/>
          <w:sz w:val="32"/>
          <w:szCs w:val="32"/>
          <w:u w:val="single"/>
        </w:rPr>
        <w:br w:type="page"/>
      </w:r>
    </w:p>
    <w:p w14:paraId="3FA70193" w14:textId="25D7F35B" w:rsidR="00647FF8" w:rsidRPr="001351D1" w:rsidRDefault="00647FF8" w:rsidP="004B56CC">
      <w:pPr>
        <w:jc w:val="center"/>
        <w:rPr>
          <w:rFonts w:ascii="TH SarabunPSK" w:hAnsi="TH SarabunPSK" w:cs="TH SarabunPSK"/>
          <w:sz w:val="32"/>
          <w:szCs w:val="32"/>
        </w:rPr>
      </w:pPr>
      <w:r w:rsidRPr="007E25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Pr="007E25DE">
        <w:rPr>
          <w:rFonts w:ascii="TH SarabunPSK" w:hAnsi="TH SarabunPSK" w:cs="TH SarabunPSK"/>
          <w:b/>
          <w:bCs/>
          <w:sz w:val="32"/>
          <w:szCs w:val="32"/>
        </w:rPr>
        <w:t>3</w:t>
      </w:r>
      <w:r w:rsidR="007E25DE">
        <w:rPr>
          <w:rFonts w:ascii="TH SarabunPSK" w:hAnsi="TH SarabunPSK" w:cs="TH SarabunPSK" w:hint="cs"/>
          <w:sz w:val="32"/>
          <w:szCs w:val="32"/>
          <w:cs/>
        </w:rPr>
        <w:t xml:space="preserve"> กำลังงานที่ถูกรับได้โดยสายอากาศรับในระนาบ</w:t>
      </w:r>
      <w:r w:rsidR="007E25DE" w:rsidRPr="007E25DE">
        <w:rPr>
          <w:rFonts w:ascii="TH SarabunPSK" w:hAnsi="TH SarabunPSK" w:cs="TH SarabunPSK"/>
          <w:position w:val="-10"/>
          <w:sz w:val="32"/>
          <w:szCs w:val="32"/>
          <w:cs/>
        </w:rPr>
        <w:object w:dxaOrig="300" w:dyaOrig="260" w14:anchorId="090C2789">
          <v:shape id="_x0000_i1072" type="#_x0000_t75" style="width:15pt;height:13.2pt" o:ole="">
            <v:imagedata r:id="rId102" o:title=""/>
          </v:shape>
          <o:OLEObject Type="Embed" ProgID="Equation.DSMT4" ShapeID="_x0000_i1072" DrawAspect="Content" ObjectID="_1742678508" r:id="rId103"/>
        </w:object>
      </w:r>
      <w:r w:rsidR="007E25D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E25DE" w:rsidRPr="00574844">
        <w:rPr>
          <w:rFonts w:ascii="TH SarabunPSK" w:hAnsi="TH SarabunPSK" w:cs="TH SarabunPSK"/>
          <w:sz w:val="32"/>
          <w:szCs w:val="32"/>
        </w:rPr>
        <w:t>(</w:t>
      </w:r>
      <w:r w:rsidR="007E25DE" w:rsidRPr="00574844">
        <w:rPr>
          <w:rFonts w:ascii="TH SarabunPSK" w:hAnsi="TH SarabunPSK" w:cs="TH SarabunPSK" w:hint="cs"/>
          <w:sz w:val="32"/>
          <w:szCs w:val="32"/>
          <w:cs/>
        </w:rPr>
        <w:t>โพลาไรเซ</w:t>
      </w:r>
      <w:proofErr w:type="spellStart"/>
      <w:r w:rsidR="007E25DE" w:rsidRPr="00574844">
        <w:rPr>
          <w:rFonts w:ascii="TH SarabunPSK" w:hAnsi="TH SarabunPSK" w:cs="TH SarabunPSK" w:hint="cs"/>
          <w:sz w:val="32"/>
          <w:szCs w:val="32"/>
          <w:cs/>
        </w:rPr>
        <w:t>ชั่น</w:t>
      </w:r>
      <w:proofErr w:type="spellEnd"/>
      <w:r w:rsidR="007E25DE" w:rsidRPr="00574844">
        <w:rPr>
          <w:rFonts w:ascii="TH SarabunPSK" w:hAnsi="TH SarabunPSK" w:cs="TH SarabunPSK" w:hint="cs"/>
          <w:sz w:val="32"/>
          <w:szCs w:val="32"/>
          <w:cs/>
        </w:rPr>
        <w:t>ร่วม</w:t>
      </w:r>
      <w:r w:rsidR="007E25DE" w:rsidRPr="00574844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9"/>
        <w:tblpPr w:leftFromText="180" w:rightFromText="180" w:vertAnchor="text" w:horzAnchor="margin" w:tblpXSpec="center" w:tblpY="58"/>
        <w:tblW w:w="7621" w:type="dxa"/>
        <w:tblLayout w:type="fixed"/>
        <w:tblLook w:val="04A0" w:firstRow="1" w:lastRow="0" w:firstColumn="1" w:lastColumn="0" w:noHBand="0" w:noVBand="1"/>
      </w:tblPr>
      <w:tblGrid>
        <w:gridCol w:w="1101"/>
        <w:gridCol w:w="1417"/>
        <w:gridCol w:w="1276"/>
        <w:gridCol w:w="1134"/>
        <w:gridCol w:w="1417"/>
        <w:gridCol w:w="1276"/>
      </w:tblGrid>
      <w:tr w:rsidR="00647FF8" w:rsidRPr="001351D1" w14:paraId="3ABE1620" w14:textId="77777777" w:rsidTr="00B408FD">
        <w:trPr>
          <w:trHeight w:val="788"/>
        </w:trPr>
        <w:tc>
          <w:tcPr>
            <w:tcW w:w="1101" w:type="dxa"/>
            <w:vAlign w:val="center"/>
          </w:tcPr>
          <w:p w14:paraId="04F44224" w14:textId="77777777" w:rsidR="00647FF8" w:rsidRPr="001351D1" w:rsidRDefault="00647FF8" w:rsidP="00B408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Angle (degree)</w:t>
            </w:r>
          </w:p>
        </w:tc>
        <w:tc>
          <w:tcPr>
            <w:tcW w:w="1417" w:type="dxa"/>
            <w:vAlign w:val="center"/>
          </w:tcPr>
          <w:p w14:paraId="299A1B79" w14:textId="77777777" w:rsidR="00647FF8" w:rsidRPr="001351D1" w:rsidRDefault="00647FF8" w:rsidP="00B408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Received Power (dB)</w:t>
            </w:r>
          </w:p>
        </w:tc>
        <w:tc>
          <w:tcPr>
            <w:tcW w:w="1276" w:type="dxa"/>
          </w:tcPr>
          <w:p w14:paraId="181CB3DF" w14:textId="77777777" w:rsidR="00647FF8" w:rsidRPr="001351D1" w:rsidRDefault="00647FF8" w:rsidP="00B408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Normalize</w:t>
            </w:r>
          </w:p>
          <w:p w14:paraId="202D2D5B" w14:textId="77777777" w:rsidR="00647FF8" w:rsidRPr="001351D1" w:rsidRDefault="00647FF8" w:rsidP="00B408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(dB)</w:t>
            </w:r>
          </w:p>
        </w:tc>
        <w:tc>
          <w:tcPr>
            <w:tcW w:w="1134" w:type="dxa"/>
            <w:vAlign w:val="center"/>
          </w:tcPr>
          <w:p w14:paraId="0031D082" w14:textId="77777777" w:rsidR="00647FF8" w:rsidRPr="001351D1" w:rsidRDefault="00647FF8" w:rsidP="00B408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Angle (degree)</w:t>
            </w:r>
          </w:p>
        </w:tc>
        <w:tc>
          <w:tcPr>
            <w:tcW w:w="1417" w:type="dxa"/>
            <w:vAlign w:val="center"/>
          </w:tcPr>
          <w:p w14:paraId="1218B38B" w14:textId="77777777" w:rsidR="00647FF8" w:rsidRPr="001351D1" w:rsidRDefault="00647FF8" w:rsidP="00B408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Received Power (dB)</w:t>
            </w:r>
          </w:p>
        </w:tc>
        <w:tc>
          <w:tcPr>
            <w:tcW w:w="1276" w:type="dxa"/>
          </w:tcPr>
          <w:p w14:paraId="58AC8455" w14:textId="77777777" w:rsidR="00647FF8" w:rsidRPr="001351D1" w:rsidRDefault="00647FF8" w:rsidP="00B408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Normalize</w:t>
            </w:r>
          </w:p>
          <w:p w14:paraId="6D5D98DC" w14:textId="77777777" w:rsidR="00647FF8" w:rsidRPr="001351D1" w:rsidRDefault="00647FF8" w:rsidP="00B408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(dB)</w:t>
            </w:r>
          </w:p>
        </w:tc>
      </w:tr>
      <w:tr w:rsidR="007E25DE" w:rsidRPr="001351D1" w14:paraId="5170EBEA" w14:textId="77777777" w:rsidTr="0068752C">
        <w:trPr>
          <w:trHeight w:val="284"/>
        </w:trPr>
        <w:tc>
          <w:tcPr>
            <w:tcW w:w="1101" w:type="dxa"/>
            <w:shd w:val="clear" w:color="auto" w:fill="FFFF00"/>
          </w:tcPr>
          <w:p w14:paraId="29639A2D" w14:textId="77777777" w:rsidR="007E25DE" w:rsidRPr="0068752C" w:rsidRDefault="007E25DE" w:rsidP="007E25DE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FF0000"/>
                <w:sz w:val="32"/>
                <w:szCs w:val="32"/>
              </w:rPr>
              <w:t>0</w:t>
            </w:r>
          </w:p>
        </w:tc>
        <w:tc>
          <w:tcPr>
            <w:tcW w:w="1417" w:type="dxa"/>
            <w:shd w:val="clear" w:color="auto" w:fill="FFFF00"/>
          </w:tcPr>
          <w:p w14:paraId="6D1E6DF0" w14:textId="3AF96CBE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FF0000"/>
                <w:sz w:val="32"/>
                <w:szCs w:val="32"/>
              </w:rPr>
              <w:t>-38.72</w:t>
            </w:r>
          </w:p>
        </w:tc>
        <w:tc>
          <w:tcPr>
            <w:tcW w:w="1276" w:type="dxa"/>
            <w:shd w:val="clear" w:color="auto" w:fill="FFFF00"/>
          </w:tcPr>
          <w:p w14:paraId="436C75DE" w14:textId="4488C02D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FF0000"/>
                <w:sz w:val="32"/>
                <w:szCs w:val="32"/>
              </w:rPr>
              <w:t>0</w:t>
            </w:r>
          </w:p>
        </w:tc>
        <w:tc>
          <w:tcPr>
            <w:tcW w:w="1134" w:type="dxa"/>
          </w:tcPr>
          <w:p w14:paraId="32F28BDB" w14:textId="5CE97923" w:rsidR="007E25DE" w:rsidRPr="001351D1" w:rsidRDefault="007E25DE" w:rsidP="007E25D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190</w:t>
            </w:r>
          </w:p>
        </w:tc>
        <w:tc>
          <w:tcPr>
            <w:tcW w:w="1417" w:type="dxa"/>
          </w:tcPr>
          <w:p w14:paraId="1DEC31F8" w14:textId="1614BDE7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-52.60</w:t>
            </w:r>
          </w:p>
        </w:tc>
        <w:tc>
          <w:tcPr>
            <w:tcW w:w="1276" w:type="dxa"/>
          </w:tcPr>
          <w:p w14:paraId="0945AFAB" w14:textId="6F85E3DA" w:rsidR="007E25DE" w:rsidRPr="0068752C" w:rsidRDefault="0013068D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-13.88</w:t>
            </w:r>
          </w:p>
        </w:tc>
      </w:tr>
      <w:tr w:rsidR="007E25DE" w:rsidRPr="001351D1" w14:paraId="7E35447E" w14:textId="77777777" w:rsidTr="007E25DE">
        <w:trPr>
          <w:trHeight w:val="284"/>
        </w:trPr>
        <w:tc>
          <w:tcPr>
            <w:tcW w:w="1101" w:type="dxa"/>
          </w:tcPr>
          <w:p w14:paraId="74176412" w14:textId="77777777" w:rsidR="007E25DE" w:rsidRPr="001351D1" w:rsidRDefault="007E25DE" w:rsidP="007E25D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417" w:type="dxa"/>
          </w:tcPr>
          <w:p w14:paraId="4066EE3D" w14:textId="45340951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-39.76</w:t>
            </w:r>
          </w:p>
        </w:tc>
        <w:tc>
          <w:tcPr>
            <w:tcW w:w="1276" w:type="dxa"/>
          </w:tcPr>
          <w:p w14:paraId="47CE82FC" w14:textId="1989654D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-1.04</w:t>
            </w:r>
          </w:p>
        </w:tc>
        <w:tc>
          <w:tcPr>
            <w:tcW w:w="1134" w:type="dxa"/>
          </w:tcPr>
          <w:p w14:paraId="5883DBCE" w14:textId="03D92071" w:rsidR="007E25DE" w:rsidRPr="001351D1" w:rsidRDefault="007E25DE" w:rsidP="007E25D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200</w:t>
            </w:r>
          </w:p>
        </w:tc>
        <w:tc>
          <w:tcPr>
            <w:tcW w:w="1417" w:type="dxa"/>
          </w:tcPr>
          <w:p w14:paraId="55945B01" w14:textId="18860788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-50.97</w:t>
            </w:r>
          </w:p>
        </w:tc>
        <w:tc>
          <w:tcPr>
            <w:tcW w:w="1276" w:type="dxa"/>
          </w:tcPr>
          <w:p w14:paraId="37742827" w14:textId="0E36BB7B" w:rsidR="007E25DE" w:rsidRPr="0068752C" w:rsidRDefault="0013068D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-12.</w:t>
            </w:r>
            <w:r w:rsidR="00F07519"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25</w:t>
            </w:r>
          </w:p>
        </w:tc>
      </w:tr>
      <w:tr w:rsidR="007E25DE" w:rsidRPr="001351D1" w14:paraId="1193BBA0" w14:textId="77777777" w:rsidTr="007E25DE">
        <w:trPr>
          <w:trHeight w:val="284"/>
        </w:trPr>
        <w:tc>
          <w:tcPr>
            <w:tcW w:w="1101" w:type="dxa"/>
          </w:tcPr>
          <w:p w14:paraId="5C919E4B" w14:textId="77777777" w:rsidR="007E25DE" w:rsidRPr="001351D1" w:rsidRDefault="007E25DE" w:rsidP="007E25D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417" w:type="dxa"/>
          </w:tcPr>
          <w:p w14:paraId="59727B49" w14:textId="51CCA16F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-41.03</w:t>
            </w:r>
          </w:p>
        </w:tc>
        <w:tc>
          <w:tcPr>
            <w:tcW w:w="1276" w:type="dxa"/>
          </w:tcPr>
          <w:p w14:paraId="17F089C5" w14:textId="1A8F64B9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-2.31</w:t>
            </w:r>
          </w:p>
        </w:tc>
        <w:tc>
          <w:tcPr>
            <w:tcW w:w="1134" w:type="dxa"/>
          </w:tcPr>
          <w:p w14:paraId="01E213C7" w14:textId="3BBE31AB" w:rsidR="007E25DE" w:rsidRPr="001351D1" w:rsidRDefault="007E25DE" w:rsidP="007E25D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210</w:t>
            </w:r>
          </w:p>
        </w:tc>
        <w:tc>
          <w:tcPr>
            <w:tcW w:w="1417" w:type="dxa"/>
          </w:tcPr>
          <w:p w14:paraId="591D582A" w14:textId="1D57B17C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-49.07</w:t>
            </w:r>
          </w:p>
        </w:tc>
        <w:tc>
          <w:tcPr>
            <w:tcW w:w="1276" w:type="dxa"/>
          </w:tcPr>
          <w:p w14:paraId="55CC16CE" w14:textId="32B028B1" w:rsidR="007E25DE" w:rsidRPr="0068752C" w:rsidRDefault="0013068D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-10.35</w:t>
            </w:r>
          </w:p>
        </w:tc>
      </w:tr>
      <w:tr w:rsidR="007E25DE" w:rsidRPr="001351D1" w14:paraId="4C990FE5" w14:textId="77777777" w:rsidTr="007E25DE">
        <w:trPr>
          <w:trHeight w:val="284"/>
        </w:trPr>
        <w:tc>
          <w:tcPr>
            <w:tcW w:w="1101" w:type="dxa"/>
          </w:tcPr>
          <w:p w14:paraId="6B9193FB" w14:textId="77777777" w:rsidR="007E25DE" w:rsidRPr="001351D1" w:rsidRDefault="007E25DE" w:rsidP="007E25D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1417" w:type="dxa"/>
          </w:tcPr>
          <w:p w14:paraId="4AE7007D" w14:textId="141D3E32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-41.03</w:t>
            </w:r>
          </w:p>
        </w:tc>
        <w:tc>
          <w:tcPr>
            <w:tcW w:w="1276" w:type="dxa"/>
          </w:tcPr>
          <w:p w14:paraId="1B0AA270" w14:textId="0545012F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</w:t>
            </w:r>
            <w:r w:rsidR="00F07519"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2.31</w:t>
            </w:r>
          </w:p>
        </w:tc>
        <w:tc>
          <w:tcPr>
            <w:tcW w:w="1134" w:type="dxa"/>
          </w:tcPr>
          <w:p w14:paraId="0206732A" w14:textId="0A8443D1" w:rsidR="007E25DE" w:rsidRPr="001351D1" w:rsidRDefault="007E25DE" w:rsidP="007E25D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220</w:t>
            </w:r>
          </w:p>
        </w:tc>
        <w:tc>
          <w:tcPr>
            <w:tcW w:w="1417" w:type="dxa"/>
          </w:tcPr>
          <w:p w14:paraId="4C7CC8E1" w14:textId="12D5FD42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-49.83</w:t>
            </w:r>
          </w:p>
        </w:tc>
        <w:tc>
          <w:tcPr>
            <w:tcW w:w="1276" w:type="dxa"/>
          </w:tcPr>
          <w:p w14:paraId="6A33498A" w14:textId="4C9A89B9" w:rsidR="007E25DE" w:rsidRPr="0068752C" w:rsidRDefault="0013068D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-11.11</w:t>
            </w:r>
          </w:p>
        </w:tc>
      </w:tr>
      <w:tr w:rsidR="007E25DE" w:rsidRPr="001351D1" w14:paraId="2A626CD6" w14:textId="77777777" w:rsidTr="007E25DE">
        <w:trPr>
          <w:trHeight w:val="284"/>
        </w:trPr>
        <w:tc>
          <w:tcPr>
            <w:tcW w:w="1101" w:type="dxa"/>
          </w:tcPr>
          <w:p w14:paraId="27039916" w14:textId="77777777" w:rsidR="007E25DE" w:rsidRPr="001351D1" w:rsidRDefault="007E25DE" w:rsidP="007E25D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40</w:t>
            </w:r>
          </w:p>
        </w:tc>
        <w:tc>
          <w:tcPr>
            <w:tcW w:w="1417" w:type="dxa"/>
          </w:tcPr>
          <w:p w14:paraId="5014B31D" w14:textId="342A5059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-41.76</w:t>
            </w:r>
          </w:p>
        </w:tc>
        <w:tc>
          <w:tcPr>
            <w:tcW w:w="1276" w:type="dxa"/>
          </w:tcPr>
          <w:p w14:paraId="45283C5F" w14:textId="008D1122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</w:t>
            </w:r>
            <w:r w:rsidR="00F07519"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3.04</w:t>
            </w:r>
          </w:p>
        </w:tc>
        <w:tc>
          <w:tcPr>
            <w:tcW w:w="1134" w:type="dxa"/>
          </w:tcPr>
          <w:p w14:paraId="33A0E460" w14:textId="0F2A6279" w:rsidR="007E25DE" w:rsidRPr="001351D1" w:rsidRDefault="007E25DE" w:rsidP="007E25D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230</w:t>
            </w:r>
          </w:p>
        </w:tc>
        <w:tc>
          <w:tcPr>
            <w:tcW w:w="1417" w:type="dxa"/>
          </w:tcPr>
          <w:p w14:paraId="3E6604E0" w14:textId="5543450F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-52.13</w:t>
            </w:r>
          </w:p>
        </w:tc>
        <w:tc>
          <w:tcPr>
            <w:tcW w:w="1276" w:type="dxa"/>
          </w:tcPr>
          <w:p w14:paraId="6AD5E295" w14:textId="7577C88B" w:rsidR="007E25DE" w:rsidRPr="0068752C" w:rsidRDefault="0013068D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-13.41</w:t>
            </w:r>
          </w:p>
        </w:tc>
      </w:tr>
      <w:tr w:rsidR="007E25DE" w:rsidRPr="001351D1" w14:paraId="196AB313" w14:textId="77777777" w:rsidTr="007E25DE">
        <w:trPr>
          <w:trHeight w:val="284"/>
        </w:trPr>
        <w:tc>
          <w:tcPr>
            <w:tcW w:w="1101" w:type="dxa"/>
          </w:tcPr>
          <w:p w14:paraId="1CF60737" w14:textId="77777777" w:rsidR="007E25DE" w:rsidRPr="001351D1" w:rsidRDefault="007E25DE" w:rsidP="007E25D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417" w:type="dxa"/>
          </w:tcPr>
          <w:p w14:paraId="257F88AC" w14:textId="2564B370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-45.27</w:t>
            </w:r>
          </w:p>
        </w:tc>
        <w:tc>
          <w:tcPr>
            <w:tcW w:w="1276" w:type="dxa"/>
          </w:tcPr>
          <w:p w14:paraId="28AAF119" w14:textId="3B71C72E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-6.</w:t>
            </w:r>
            <w:r w:rsidR="00F07519"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55</w:t>
            </w:r>
          </w:p>
        </w:tc>
        <w:tc>
          <w:tcPr>
            <w:tcW w:w="1134" w:type="dxa"/>
          </w:tcPr>
          <w:p w14:paraId="40F011EA" w14:textId="6810829D" w:rsidR="007E25DE" w:rsidRPr="001351D1" w:rsidRDefault="007E25DE" w:rsidP="007E25D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240</w:t>
            </w:r>
          </w:p>
        </w:tc>
        <w:tc>
          <w:tcPr>
            <w:tcW w:w="1417" w:type="dxa"/>
          </w:tcPr>
          <w:p w14:paraId="54EC22EF" w14:textId="2E1109F3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-51.23</w:t>
            </w:r>
          </w:p>
        </w:tc>
        <w:tc>
          <w:tcPr>
            <w:tcW w:w="1276" w:type="dxa"/>
          </w:tcPr>
          <w:p w14:paraId="02051E5E" w14:textId="280A06D9" w:rsidR="007E25DE" w:rsidRPr="0068752C" w:rsidRDefault="0013068D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-12.51</w:t>
            </w:r>
          </w:p>
        </w:tc>
      </w:tr>
      <w:tr w:rsidR="007E25DE" w:rsidRPr="001351D1" w14:paraId="1B564FC6" w14:textId="77777777" w:rsidTr="007E25DE">
        <w:trPr>
          <w:trHeight w:val="284"/>
        </w:trPr>
        <w:tc>
          <w:tcPr>
            <w:tcW w:w="1101" w:type="dxa"/>
          </w:tcPr>
          <w:p w14:paraId="2D6498DA" w14:textId="77777777" w:rsidR="007E25DE" w:rsidRPr="001351D1" w:rsidRDefault="007E25DE" w:rsidP="007E25D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60</w:t>
            </w:r>
          </w:p>
        </w:tc>
        <w:tc>
          <w:tcPr>
            <w:tcW w:w="1417" w:type="dxa"/>
          </w:tcPr>
          <w:p w14:paraId="0748AF7A" w14:textId="5C89BA61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-46.74</w:t>
            </w:r>
          </w:p>
        </w:tc>
        <w:tc>
          <w:tcPr>
            <w:tcW w:w="1276" w:type="dxa"/>
          </w:tcPr>
          <w:p w14:paraId="0A808B5A" w14:textId="6C2B5150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-8.02</w:t>
            </w:r>
          </w:p>
        </w:tc>
        <w:tc>
          <w:tcPr>
            <w:tcW w:w="1134" w:type="dxa"/>
          </w:tcPr>
          <w:p w14:paraId="006EBFBC" w14:textId="5C6FA5E3" w:rsidR="007E25DE" w:rsidRPr="001351D1" w:rsidRDefault="007E25DE" w:rsidP="007E25D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250</w:t>
            </w:r>
          </w:p>
        </w:tc>
        <w:tc>
          <w:tcPr>
            <w:tcW w:w="1417" w:type="dxa"/>
          </w:tcPr>
          <w:p w14:paraId="33BE4014" w14:textId="3810B431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-49.67</w:t>
            </w:r>
          </w:p>
        </w:tc>
        <w:tc>
          <w:tcPr>
            <w:tcW w:w="1276" w:type="dxa"/>
          </w:tcPr>
          <w:p w14:paraId="24ACFC43" w14:textId="7D06DAC5" w:rsidR="007E25DE" w:rsidRPr="0068752C" w:rsidRDefault="0013068D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-10.95</w:t>
            </w:r>
          </w:p>
        </w:tc>
      </w:tr>
      <w:tr w:rsidR="007E25DE" w:rsidRPr="001351D1" w14:paraId="2CFA59B3" w14:textId="77777777" w:rsidTr="007E25DE">
        <w:trPr>
          <w:trHeight w:val="284"/>
        </w:trPr>
        <w:tc>
          <w:tcPr>
            <w:tcW w:w="1101" w:type="dxa"/>
          </w:tcPr>
          <w:p w14:paraId="593F2E51" w14:textId="77777777" w:rsidR="007E25DE" w:rsidRPr="001351D1" w:rsidRDefault="007E25DE" w:rsidP="007E25D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70</w:t>
            </w:r>
          </w:p>
        </w:tc>
        <w:tc>
          <w:tcPr>
            <w:tcW w:w="1417" w:type="dxa"/>
          </w:tcPr>
          <w:p w14:paraId="67E0B147" w14:textId="1E9CE860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-43.27</w:t>
            </w:r>
          </w:p>
        </w:tc>
        <w:tc>
          <w:tcPr>
            <w:tcW w:w="1276" w:type="dxa"/>
          </w:tcPr>
          <w:p w14:paraId="31FDDCD7" w14:textId="127524F0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-4.55</w:t>
            </w:r>
          </w:p>
        </w:tc>
        <w:tc>
          <w:tcPr>
            <w:tcW w:w="1134" w:type="dxa"/>
          </w:tcPr>
          <w:p w14:paraId="730DFB18" w14:textId="423BE209" w:rsidR="007E25DE" w:rsidRPr="001351D1" w:rsidRDefault="007E25DE" w:rsidP="007E25D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260</w:t>
            </w:r>
          </w:p>
        </w:tc>
        <w:tc>
          <w:tcPr>
            <w:tcW w:w="1417" w:type="dxa"/>
          </w:tcPr>
          <w:p w14:paraId="7A66C37F" w14:textId="0636CCDD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-48.91</w:t>
            </w:r>
          </w:p>
        </w:tc>
        <w:tc>
          <w:tcPr>
            <w:tcW w:w="1276" w:type="dxa"/>
          </w:tcPr>
          <w:p w14:paraId="5366E209" w14:textId="34CB62D7" w:rsidR="007E25DE" w:rsidRPr="0068752C" w:rsidRDefault="0013068D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-10.19</w:t>
            </w:r>
          </w:p>
        </w:tc>
      </w:tr>
      <w:tr w:rsidR="007E25DE" w:rsidRPr="001351D1" w14:paraId="148D9FC9" w14:textId="77777777" w:rsidTr="007E25DE">
        <w:trPr>
          <w:trHeight w:val="284"/>
        </w:trPr>
        <w:tc>
          <w:tcPr>
            <w:tcW w:w="1101" w:type="dxa"/>
          </w:tcPr>
          <w:p w14:paraId="1B4FE71F" w14:textId="77777777" w:rsidR="007E25DE" w:rsidRPr="001351D1" w:rsidRDefault="007E25DE" w:rsidP="007E25D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80</w:t>
            </w:r>
          </w:p>
        </w:tc>
        <w:tc>
          <w:tcPr>
            <w:tcW w:w="1417" w:type="dxa"/>
          </w:tcPr>
          <w:p w14:paraId="6362417D" w14:textId="1D27877A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-46.23</w:t>
            </w:r>
          </w:p>
        </w:tc>
        <w:tc>
          <w:tcPr>
            <w:tcW w:w="1276" w:type="dxa"/>
          </w:tcPr>
          <w:p w14:paraId="4B773F36" w14:textId="27F13DE6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-7.51</w:t>
            </w:r>
          </w:p>
        </w:tc>
        <w:tc>
          <w:tcPr>
            <w:tcW w:w="1134" w:type="dxa"/>
          </w:tcPr>
          <w:p w14:paraId="38C0DC8D" w14:textId="0E5B54AE" w:rsidR="007E25DE" w:rsidRPr="001351D1" w:rsidRDefault="007E25DE" w:rsidP="007E25D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270</w:t>
            </w:r>
          </w:p>
        </w:tc>
        <w:tc>
          <w:tcPr>
            <w:tcW w:w="1417" w:type="dxa"/>
          </w:tcPr>
          <w:p w14:paraId="59D9D035" w14:textId="4BEE32DA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-50.92</w:t>
            </w:r>
          </w:p>
        </w:tc>
        <w:tc>
          <w:tcPr>
            <w:tcW w:w="1276" w:type="dxa"/>
          </w:tcPr>
          <w:p w14:paraId="141569EF" w14:textId="20C0E5DC" w:rsidR="007E25DE" w:rsidRPr="0068752C" w:rsidRDefault="0013068D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-12.20</w:t>
            </w:r>
          </w:p>
        </w:tc>
      </w:tr>
      <w:tr w:rsidR="007E25DE" w:rsidRPr="001351D1" w14:paraId="7F870A7C" w14:textId="77777777" w:rsidTr="007E25DE">
        <w:trPr>
          <w:trHeight w:val="284"/>
        </w:trPr>
        <w:tc>
          <w:tcPr>
            <w:tcW w:w="1101" w:type="dxa"/>
          </w:tcPr>
          <w:p w14:paraId="1837B112" w14:textId="77777777" w:rsidR="007E25DE" w:rsidRPr="001351D1" w:rsidRDefault="007E25DE" w:rsidP="007E25D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90</w:t>
            </w:r>
          </w:p>
        </w:tc>
        <w:tc>
          <w:tcPr>
            <w:tcW w:w="1417" w:type="dxa"/>
          </w:tcPr>
          <w:p w14:paraId="2B90CB38" w14:textId="5E30CA02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-46.12</w:t>
            </w:r>
          </w:p>
        </w:tc>
        <w:tc>
          <w:tcPr>
            <w:tcW w:w="1276" w:type="dxa"/>
          </w:tcPr>
          <w:p w14:paraId="6CD0E85A" w14:textId="48FBD73A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-7.40</w:t>
            </w:r>
          </w:p>
        </w:tc>
        <w:tc>
          <w:tcPr>
            <w:tcW w:w="1134" w:type="dxa"/>
          </w:tcPr>
          <w:p w14:paraId="256EA9B3" w14:textId="60CC4FC8" w:rsidR="007E25DE" w:rsidRPr="001351D1" w:rsidRDefault="007E25DE" w:rsidP="007E25D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280</w:t>
            </w:r>
          </w:p>
        </w:tc>
        <w:tc>
          <w:tcPr>
            <w:tcW w:w="1417" w:type="dxa"/>
          </w:tcPr>
          <w:p w14:paraId="21710C2D" w14:textId="4B4F6783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-48.12</w:t>
            </w:r>
          </w:p>
        </w:tc>
        <w:tc>
          <w:tcPr>
            <w:tcW w:w="1276" w:type="dxa"/>
          </w:tcPr>
          <w:p w14:paraId="08ECCD27" w14:textId="64C31C79" w:rsidR="007E25DE" w:rsidRPr="0068752C" w:rsidRDefault="0013068D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-9.4</w:t>
            </w:r>
            <w:r w:rsidR="00F07519"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0</w:t>
            </w:r>
          </w:p>
        </w:tc>
      </w:tr>
      <w:tr w:rsidR="007E25DE" w:rsidRPr="001351D1" w14:paraId="22AC1142" w14:textId="77777777" w:rsidTr="007E25DE">
        <w:trPr>
          <w:trHeight w:val="284"/>
        </w:trPr>
        <w:tc>
          <w:tcPr>
            <w:tcW w:w="1101" w:type="dxa"/>
          </w:tcPr>
          <w:p w14:paraId="7AAA3586" w14:textId="77777777" w:rsidR="007E25DE" w:rsidRPr="001351D1" w:rsidRDefault="007E25DE" w:rsidP="007E25D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1417" w:type="dxa"/>
          </w:tcPr>
          <w:p w14:paraId="6ED446E5" w14:textId="0C6601BB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-45.21</w:t>
            </w:r>
          </w:p>
        </w:tc>
        <w:tc>
          <w:tcPr>
            <w:tcW w:w="1276" w:type="dxa"/>
          </w:tcPr>
          <w:p w14:paraId="60B0AAB6" w14:textId="646E4297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-6.49</w:t>
            </w:r>
          </w:p>
        </w:tc>
        <w:tc>
          <w:tcPr>
            <w:tcW w:w="1134" w:type="dxa"/>
          </w:tcPr>
          <w:p w14:paraId="7491FB21" w14:textId="191D8AD1" w:rsidR="007E25DE" w:rsidRPr="001351D1" w:rsidRDefault="007E25DE" w:rsidP="007E25D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290</w:t>
            </w:r>
          </w:p>
        </w:tc>
        <w:tc>
          <w:tcPr>
            <w:tcW w:w="1417" w:type="dxa"/>
          </w:tcPr>
          <w:p w14:paraId="1F5C1A39" w14:textId="65793236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-45.97</w:t>
            </w:r>
          </w:p>
        </w:tc>
        <w:tc>
          <w:tcPr>
            <w:tcW w:w="1276" w:type="dxa"/>
          </w:tcPr>
          <w:p w14:paraId="2B66D2A7" w14:textId="0C1349AA" w:rsidR="007E25DE" w:rsidRPr="0068752C" w:rsidRDefault="0013068D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-7.25</w:t>
            </w:r>
          </w:p>
        </w:tc>
      </w:tr>
      <w:tr w:rsidR="007E25DE" w:rsidRPr="001351D1" w14:paraId="168B24FD" w14:textId="77777777" w:rsidTr="007E25DE">
        <w:trPr>
          <w:trHeight w:val="284"/>
        </w:trPr>
        <w:tc>
          <w:tcPr>
            <w:tcW w:w="1101" w:type="dxa"/>
          </w:tcPr>
          <w:p w14:paraId="3E1EDA7B" w14:textId="77777777" w:rsidR="007E25DE" w:rsidRPr="001351D1" w:rsidRDefault="007E25DE" w:rsidP="007E25D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110</w:t>
            </w:r>
          </w:p>
        </w:tc>
        <w:tc>
          <w:tcPr>
            <w:tcW w:w="1417" w:type="dxa"/>
          </w:tcPr>
          <w:p w14:paraId="40B081CA" w14:textId="1BAF7696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-52.97</w:t>
            </w:r>
          </w:p>
        </w:tc>
        <w:tc>
          <w:tcPr>
            <w:tcW w:w="1276" w:type="dxa"/>
          </w:tcPr>
          <w:p w14:paraId="4E700BCE" w14:textId="0EB1AB60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-14.25</w:t>
            </w:r>
          </w:p>
        </w:tc>
        <w:tc>
          <w:tcPr>
            <w:tcW w:w="1134" w:type="dxa"/>
          </w:tcPr>
          <w:p w14:paraId="3B81CD7B" w14:textId="1D6341A1" w:rsidR="007E25DE" w:rsidRPr="001351D1" w:rsidRDefault="007E25DE" w:rsidP="007E25D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300</w:t>
            </w:r>
          </w:p>
        </w:tc>
        <w:tc>
          <w:tcPr>
            <w:tcW w:w="1417" w:type="dxa"/>
          </w:tcPr>
          <w:p w14:paraId="7DB4B3E2" w14:textId="4E1A827B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-44.92</w:t>
            </w:r>
          </w:p>
        </w:tc>
        <w:tc>
          <w:tcPr>
            <w:tcW w:w="1276" w:type="dxa"/>
          </w:tcPr>
          <w:p w14:paraId="1865DAE4" w14:textId="3632E805" w:rsidR="007E25DE" w:rsidRPr="0068752C" w:rsidRDefault="0013068D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-6.2</w:t>
            </w:r>
            <w:r w:rsidR="00F07519"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0</w:t>
            </w:r>
          </w:p>
        </w:tc>
      </w:tr>
      <w:tr w:rsidR="007E25DE" w:rsidRPr="001351D1" w14:paraId="35E7DBF3" w14:textId="77777777" w:rsidTr="007E25DE">
        <w:trPr>
          <w:trHeight w:val="284"/>
        </w:trPr>
        <w:tc>
          <w:tcPr>
            <w:tcW w:w="1101" w:type="dxa"/>
          </w:tcPr>
          <w:p w14:paraId="7316AE50" w14:textId="77777777" w:rsidR="007E25DE" w:rsidRPr="001351D1" w:rsidRDefault="007E25DE" w:rsidP="007E25D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120</w:t>
            </w:r>
          </w:p>
        </w:tc>
        <w:tc>
          <w:tcPr>
            <w:tcW w:w="1417" w:type="dxa"/>
          </w:tcPr>
          <w:p w14:paraId="482A19F0" w14:textId="698AE05B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-52.87</w:t>
            </w:r>
          </w:p>
        </w:tc>
        <w:tc>
          <w:tcPr>
            <w:tcW w:w="1276" w:type="dxa"/>
          </w:tcPr>
          <w:p w14:paraId="1231F52A" w14:textId="3970E55A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-14.15</w:t>
            </w:r>
          </w:p>
        </w:tc>
        <w:tc>
          <w:tcPr>
            <w:tcW w:w="1134" w:type="dxa"/>
          </w:tcPr>
          <w:p w14:paraId="21971218" w14:textId="03D97ED4" w:rsidR="007E25DE" w:rsidRPr="001351D1" w:rsidRDefault="007E25DE" w:rsidP="007E25D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310</w:t>
            </w:r>
          </w:p>
        </w:tc>
        <w:tc>
          <w:tcPr>
            <w:tcW w:w="1417" w:type="dxa"/>
          </w:tcPr>
          <w:p w14:paraId="3B9DE149" w14:textId="7C2B1E30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-43.67</w:t>
            </w:r>
          </w:p>
        </w:tc>
        <w:tc>
          <w:tcPr>
            <w:tcW w:w="1276" w:type="dxa"/>
          </w:tcPr>
          <w:p w14:paraId="32D87AB2" w14:textId="45C6E540" w:rsidR="007E25DE" w:rsidRPr="0068752C" w:rsidRDefault="0013068D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-4.95</w:t>
            </w:r>
          </w:p>
        </w:tc>
      </w:tr>
      <w:tr w:rsidR="007E25DE" w:rsidRPr="001351D1" w14:paraId="3815D187" w14:textId="77777777" w:rsidTr="007E25DE">
        <w:trPr>
          <w:trHeight w:val="284"/>
        </w:trPr>
        <w:tc>
          <w:tcPr>
            <w:tcW w:w="1101" w:type="dxa"/>
          </w:tcPr>
          <w:p w14:paraId="1AEDD897" w14:textId="77777777" w:rsidR="007E25DE" w:rsidRPr="001351D1" w:rsidRDefault="007E25DE" w:rsidP="007E25D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130</w:t>
            </w:r>
          </w:p>
        </w:tc>
        <w:tc>
          <w:tcPr>
            <w:tcW w:w="1417" w:type="dxa"/>
          </w:tcPr>
          <w:p w14:paraId="319ACE21" w14:textId="669BA926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-51.92</w:t>
            </w:r>
          </w:p>
        </w:tc>
        <w:tc>
          <w:tcPr>
            <w:tcW w:w="1276" w:type="dxa"/>
          </w:tcPr>
          <w:p w14:paraId="1AE2A773" w14:textId="31ACFFB6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-13.20</w:t>
            </w:r>
          </w:p>
        </w:tc>
        <w:tc>
          <w:tcPr>
            <w:tcW w:w="1134" w:type="dxa"/>
          </w:tcPr>
          <w:p w14:paraId="043EA9FE" w14:textId="49E34D7A" w:rsidR="007E25DE" w:rsidRPr="001351D1" w:rsidRDefault="007E25DE" w:rsidP="007E25D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320</w:t>
            </w:r>
          </w:p>
        </w:tc>
        <w:tc>
          <w:tcPr>
            <w:tcW w:w="1417" w:type="dxa"/>
          </w:tcPr>
          <w:p w14:paraId="730C2620" w14:textId="330B825F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-44.12</w:t>
            </w:r>
          </w:p>
        </w:tc>
        <w:tc>
          <w:tcPr>
            <w:tcW w:w="1276" w:type="dxa"/>
          </w:tcPr>
          <w:p w14:paraId="341F83F3" w14:textId="59FBD8E3" w:rsidR="007E25DE" w:rsidRPr="0068752C" w:rsidRDefault="0013068D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-5.4</w:t>
            </w:r>
            <w:r w:rsidR="00F07519"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0</w:t>
            </w:r>
          </w:p>
        </w:tc>
      </w:tr>
      <w:tr w:rsidR="007E25DE" w:rsidRPr="001351D1" w14:paraId="0782F2B7" w14:textId="77777777" w:rsidTr="007E25DE">
        <w:trPr>
          <w:trHeight w:val="284"/>
        </w:trPr>
        <w:tc>
          <w:tcPr>
            <w:tcW w:w="1101" w:type="dxa"/>
          </w:tcPr>
          <w:p w14:paraId="3813F020" w14:textId="77777777" w:rsidR="007E25DE" w:rsidRPr="001351D1" w:rsidRDefault="007E25DE" w:rsidP="007E25D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140</w:t>
            </w:r>
          </w:p>
        </w:tc>
        <w:tc>
          <w:tcPr>
            <w:tcW w:w="1417" w:type="dxa"/>
          </w:tcPr>
          <w:p w14:paraId="6FEFCB6C" w14:textId="4516C320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-49.21</w:t>
            </w:r>
          </w:p>
        </w:tc>
        <w:tc>
          <w:tcPr>
            <w:tcW w:w="1276" w:type="dxa"/>
          </w:tcPr>
          <w:p w14:paraId="5D5BD93B" w14:textId="04A57931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-10.4</w:t>
            </w:r>
            <w:r w:rsidR="00F07519"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9</w:t>
            </w:r>
          </w:p>
        </w:tc>
        <w:tc>
          <w:tcPr>
            <w:tcW w:w="1134" w:type="dxa"/>
          </w:tcPr>
          <w:p w14:paraId="27A994F6" w14:textId="30201F95" w:rsidR="007E25DE" w:rsidRPr="001351D1" w:rsidRDefault="007E25DE" w:rsidP="007E25D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330</w:t>
            </w:r>
          </w:p>
        </w:tc>
        <w:tc>
          <w:tcPr>
            <w:tcW w:w="1417" w:type="dxa"/>
          </w:tcPr>
          <w:p w14:paraId="2FC463C1" w14:textId="3068E1F8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-43.03</w:t>
            </w:r>
          </w:p>
        </w:tc>
        <w:tc>
          <w:tcPr>
            <w:tcW w:w="1276" w:type="dxa"/>
          </w:tcPr>
          <w:p w14:paraId="1C33BA68" w14:textId="6D979011" w:rsidR="007E25DE" w:rsidRPr="0068752C" w:rsidRDefault="0013068D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-4.31</w:t>
            </w:r>
          </w:p>
        </w:tc>
      </w:tr>
      <w:tr w:rsidR="007E25DE" w:rsidRPr="001351D1" w14:paraId="527FF4C0" w14:textId="77777777" w:rsidTr="007E25DE">
        <w:trPr>
          <w:trHeight w:val="284"/>
        </w:trPr>
        <w:tc>
          <w:tcPr>
            <w:tcW w:w="1101" w:type="dxa"/>
          </w:tcPr>
          <w:p w14:paraId="45A5FC2B" w14:textId="77777777" w:rsidR="007E25DE" w:rsidRPr="001351D1" w:rsidRDefault="007E25DE" w:rsidP="007E25D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150</w:t>
            </w:r>
          </w:p>
        </w:tc>
        <w:tc>
          <w:tcPr>
            <w:tcW w:w="1417" w:type="dxa"/>
          </w:tcPr>
          <w:p w14:paraId="0BC7E57A" w14:textId="743E8604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-48.97</w:t>
            </w:r>
          </w:p>
        </w:tc>
        <w:tc>
          <w:tcPr>
            <w:tcW w:w="1276" w:type="dxa"/>
          </w:tcPr>
          <w:p w14:paraId="0EBB235C" w14:textId="57A14FBA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-10.25</w:t>
            </w:r>
          </w:p>
        </w:tc>
        <w:tc>
          <w:tcPr>
            <w:tcW w:w="1134" w:type="dxa"/>
          </w:tcPr>
          <w:p w14:paraId="3C483014" w14:textId="5B685DEF" w:rsidR="007E25DE" w:rsidRPr="001351D1" w:rsidRDefault="007E25DE" w:rsidP="007E25D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340</w:t>
            </w:r>
          </w:p>
        </w:tc>
        <w:tc>
          <w:tcPr>
            <w:tcW w:w="1417" w:type="dxa"/>
          </w:tcPr>
          <w:p w14:paraId="386936D3" w14:textId="752130D4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-41.29</w:t>
            </w:r>
          </w:p>
        </w:tc>
        <w:tc>
          <w:tcPr>
            <w:tcW w:w="1276" w:type="dxa"/>
          </w:tcPr>
          <w:p w14:paraId="37690209" w14:textId="67ACADC1" w:rsidR="007E25DE" w:rsidRPr="0068752C" w:rsidRDefault="0013068D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-2.57</w:t>
            </w:r>
          </w:p>
        </w:tc>
      </w:tr>
      <w:tr w:rsidR="007E25DE" w:rsidRPr="001351D1" w14:paraId="7FB83527" w14:textId="77777777" w:rsidTr="007E25DE">
        <w:trPr>
          <w:trHeight w:val="284"/>
        </w:trPr>
        <w:tc>
          <w:tcPr>
            <w:tcW w:w="1101" w:type="dxa"/>
          </w:tcPr>
          <w:p w14:paraId="11DD4FA8" w14:textId="77777777" w:rsidR="007E25DE" w:rsidRPr="001351D1" w:rsidRDefault="007E25DE" w:rsidP="007E25D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160</w:t>
            </w:r>
          </w:p>
        </w:tc>
        <w:tc>
          <w:tcPr>
            <w:tcW w:w="1417" w:type="dxa"/>
          </w:tcPr>
          <w:p w14:paraId="724594B4" w14:textId="7E84C61F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-47.23</w:t>
            </w:r>
          </w:p>
        </w:tc>
        <w:tc>
          <w:tcPr>
            <w:tcW w:w="1276" w:type="dxa"/>
          </w:tcPr>
          <w:p w14:paraId="7266B1D4" w14:textId="12F4755F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-8.51</w:t>
            </w:r>
          </w:p>
        </w:tc>
        <w:tc>
          <w:tcPr>
            <w:tcW w:w="1134" w:type="dxa"/>
          </w:tcPr>
          <w:p w14:paraId="68C0F658" w14:textId="4DE88C9D" w:rsidR="007E25DE" w:rsidRPr="001351D1" w:rsidRDefault="007E25DE" w:rsidP="007E25D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350</w:t>
            </w:r>
          </w:p>
        </w:tc>
        <w:tc>
          <w:tcPr>
            <w:tcW w:w="1417" w:type="dxa"/>
          </w:tcPr>
          <w:p w14:paraId="4DB77033" w14:textId="7F1D33E3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-40.23</w:t>
            </w:r>
          </w:p>
        </w:tc>
        <w:tc>
          <w:tcPr>
            <w:tcW w:w="1276" w:type="dxa"/>
          </w:tcPr>
          <w:p w14:paraId="11583364" w14:textId="4B462876" w:rsidR="007E25DE" w:rsidRPr="0068752C" w:rsidRDefault="0013068D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-1.51</w:t>
            </w:r>
          </w:p>
        </w:tc>
      </w:tr>
      <w:tr w:rsidR="007E25DE" w:rsidRPr="001351D1" w14:paraId="1E9D7900" w14:textId="77777777" w:rsidTr="007E25DE">
        <w:trPr>
          <w:trHeight w:val="284"/>
        </w:trPr>
        <w:tc>
          <w:tcPr>
            <w:tcW w:w="1101" w:type="dxa"/>
          </w:tcPr>
          <w:p w14:paraId="58DC115A" w14:textId="77777777" w:rsidR="007E25DE" w:rsidRPr="001351D1" w:rsidRDefault="007E25DE" w:rsidP="007E25D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170</w:t>
            </w:r>
          </w:p>
        </w:tc>
        <w:tc>
          <w:tcPr>
            <w:tcW w:w="1417" w:type="dxa"/>
          </w:tcPr>
          <w:p w14:paraId="0D929106" w14:textId="508F16CB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-49.14</w:t>
            </w:r>
          </w:p>
        </w:tc>
        <w:tc>
          <w:tcPr>
            <w:tcW w:w="1276" w:type="dxa"/>
          </w:tcPr>
          <w:p w14:paraId="4AD2592A" w14:textId="28C5AC60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-10.42</w:t>
            </w:r>
          </w:p>
        </w:tc>
        <w:tc>
          <w:tcPr>
            <w:tcW w:w="1134" w:type="dxa"/>
          </w:tcPr>
          <w:p w14:paraId="02B36CC3" w14:textId="6D67475D" w:rsidR="007E25DE" w:rsidRPr="001351D1" w:rsidRDefault="007E25DE" w:rsidP="007E25D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360</w:t>
            </w:r>
          </w:p>
        </w:tc>
        <w:tc>
          <w:tcPr>
            <w:tcW w:w="1417" w:type="dxa"/>
          </w:tcPr>
          <w:p w14:paraId="386039C6" w14:textId="3F59F0FF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-39.27</w:t>
            </w:r>
          </w:p>
        </w:tc>
        <w:tc>
          <w:tcPr>
            <w:tcW w:w="1276" w:type="dxa"/>
          </w:tcPr>
          <w:p w14:paraId="5E953EF7" w14:textId="56435B48" w:rsidR="007E25DE" w:rsidRPr="0068752C" w:rsidRDefault="0013068D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-0.55</w:t>
            </w:r>
          </w:p>
        </w:tc>
      </w:tr>
      <w:tr w:rsidR="007E25DE" w:rsidRPr="001351D1" w14:paraId="635D0047" w14:textId="77777777" w:rsidTr="007E25DE">
        <w:trPr>
          <w:trHeight w:val="284"/>
        </w:trPr>
        <w:tc>
          <w:tcPr>
            <w:tcW w:w="1101" w:type="dxa"/>
          </w:tcPr>
          <w:p w14:paraId="1A37C4BA" w14:textId="77777777" w:rsidR="007E25DE" w:rsidRPr="001351D1" w:rsidRDefault="007E25DE" w:rsidP="007E25D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180</w:t>
            </w:r>
          </w:p>
        </w:tc>
        <w:tc>
          <w:tcPr>
            <w:tcW w:w="1417" w:type="dxa"/>
          </w:tcPr>
          <w:p w14:paraId="6882D13C" w14:textId="097ABBF1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-52.17</w:t>
            </w:r>
          </w:p>
        </w:tc>
        <w:tc>
          <w:tcPr>
            <w:tcW w:w="1276" w:type="dxa"/>
          </w:tcPr>
          <w:p w14:paraId="7DA1D771" w14:textId="1576B777" w:rsidR="007E25DE" w:rsidRPr="0068752C" w:rsidRDefault="004A26C4" w:rsidP="007E25DE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-13.45</w:t>
            </w:r>
          </w:p>
        </w:tc>
        <w:tc>
          <w:tcPr>
            <w:tcW w:w="1134" w:type="dxa"/>
          </w:tcPr>
          <w:p w14:paraId="44D2F26D" w14:textId="71E927C0" w:rsidR="007E25DE" w:rsidRPr="001351D1" w:rsidRDefault="007E25DE" w:rsidP="007E25D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17" w:type="dxa"/>
          </w:tcPr>
          <w:p w14:paraId="6BAB1A7C" w14:textId="77777777" w:rsidR="007E25DE" w:rsidRPr="001351D1" w:rsidRDefault="007E25DE" w:rsidP="007E25D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1E23ED8D" w14:textId="77777777" w:rsidR="007E25DE" w:rsidRPr="001351D1" w:rsidRDefault="007E25DE" w:rsidP="007E25D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1E09DA1" w14:textId="77777777" w:rsidR="00647FF8" w:rsidRPr="001351D1" w:rsidRDefault="00647FF8" w:rsidP="00647FF8">
      <w:pPr>
        <w:rPr>
          <w:rFonts w:ascii="TH SarabunPSK" w:hAnsi="TH SarabunPSK" w:cs="TH SarabunPSK"/>
          <w:sz w:val="32"/>
          <w:szCs w:val="32"/>
        </w:rPr>
      </w:pPr>
    </w:p>
    <w:p w14:paraId="210BEA4E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1286A62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6861D59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220C0D0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D91D176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E1D9D44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1272E38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724DF21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C90C516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8E5BD81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0A3AF8A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2922B61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C9717F5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B7EE52C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E2ABAA7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8476133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568B4C6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CEBE234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051A94D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7D8C298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1AE0FF7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3DD7497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1CE93D6" w14:textId="26C2F42F" w:rsidR="00647FF8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  <w:r w:rsidRPr="007E25DE">
        <w:rPr>
          <w:rFonts w:ascii="TH SarabunPSK" w:hAnsi="TH SarabunPSK" w:cs="TH SarabunPSK"/>
          <w:b/>
          <w:bCs/>
          <w:sz w:val="32"/>
          <w:szCs w:val="32"/>
          <w:cs/>
        </w:rPr>
        <w:t xml:space="preserve">ค่า </w:t>
      </w:r>
      <w:r w:rsidRPr="007E25DE">
        <w:rPr>
          <w:rFonts w:ascii="TH SarabunPSK" w:hAnsi="TH SarabunPSK" w:cs="TH SarabunPSK"/>
          <w:b/>
          <w:bCs/>
          <w:sz w:val="32"/>
          <w:szCs w:val="32"/>
        </w:rPr>
        <w:t>Max</w:t>
      </w:r>
      <w:r w:rsidR="001E161C">
        <w:rPr>
          <w:rFonts w:ascii="TH SarabunPSK" w:hAnsi="TH SarabunPSK" w:cs="TH SarabunPSK"/>
          <w:b/>
          <w:bCs/>
          <w:sz w:val="32"/>
          <w:szCs w:val="32"/>
        </w:rPr>
        <w:t>imum</w:t>
      </w:r>
      <w:r w:rsidRPr="007E25DE">
        <w:rPr>
          <w:rFonts w:ascii="TH SarabunPSK" w:hAnsi="TH SarabunPSK" w:cs="TH SarabunPSK"/>
          <w:b/>
          <w:bCs/>
          <w:sz w:val="32"/>
          <w:szCs w:val="32"/>
        </w:rPr>
        <w:t xml:space="preserve"> Received Power</w:t>
      </w:r>
      <w:r w:rsidRPr="001351D1">
        <w:rPr>
          <w:rFonts w:ascii="TH SarabunPSK" w:hAnsi="TH SarabunPSK" w:cs="TH SarabunPSK"/>
          <w:sz w:val="32"/>
          <w:szCs w:val="32"/>
        </w:rPr>
        <w:t xml:space="preserve"> ……………</w:t>
      </w:r>
      <w:r w:rsidR="0013068D" w:rsidRPr="0068752C">
        <w:rPr>
          <w:rFonts w:ascii="TH SarabunPSK" w:hAnsi="TH SarabunPSK" w:cs="TH SarabunPSK"/>
          <w:color w:val="FF0000"/>
          <w:sz w:val="32"/>
          <w:szCs w:val="32"/>
          <w:shd w:val="clear" w:color="auto" w:fill="FFFF00"/>
        </w:rPr>
        <w:t>-38.72 dB</w:t>
      </w:r>
      <w:r w:rsidRPr="001351D1">
        <w:rPr>
          <w:rFonts w:ascii="TH SarabunPSK" w:hAnsi="TH SarabunPSK" w:cs="TH SarabunPSK"/>
          <w:sz w:val="32"/>
          <w:szCs w:val="32"/>
        </w:rPr>
        <w:t>……………..</w:t>
      </w:r>
    </w:p>
    <w:p w14:paraId="039DBD04" w14:textId="556907B0" w:rsidR="007E25DE" w:rsidRDefault="007E25DE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958BE7C" w14:textId="1C9062D5" w:rsidR="007E25DE" w:rsidRDefault="007E25DE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A2C394D" w14:textId="3D9F3A74" w:rsidR="007E25DE" w:rsidRDefault="007E25DE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0925B2B" w14:textId="29C05119" w:rsidR="007E25DE" w:rsidRDefault="007E25DE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1F3E2B4" w14:textId="27987A53" w:rsidR="007E25DE" w:rsidRDefault="007E25DE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F9993D4" w14:textId="77777777" w:rsidR="007A538B" w:rsidRDefault="007A538B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89A068F" w14:textId="77777777" w:rsidR="007E25DE" w:rsidRPr="001351D1" w:rsidRDefault="007E25DE" w:rsidP="00647FF8">
      <w:pPr>
        <w:jc w:val="center"/>
        <w:rPr>
          <w:rFonts w:ascii="TH SarabunPSK" w:hAnsi="TH SarabunPSK" w:cs="TH SarabunPSK"/>
          <w:sz w:val="32"/>
          <w:szCs w:val="32"/>
          <w:u w:val="single"/>
        </w:rPr>
      </w:pPr>
    </w:p>
    <w:p w14:paraId="3724967D" w14:textId="32169BEC" w:rsidR="00647FF8" w:rsidRPr="001351D1" w:rsidRDefault="00647FF8" w:rsidP="004B56CC">
      <w:pPr>
        <w:jc w:val="center"/>
        <w:rPr>
          <w:rFonts w:ascii="TH SarabunPSK" w:hAnsi="TH SarabunPSK" w:cs="TH SarabunPSK"/>
          <w:sz w:val="32"/>
          <w:szCs w:val="32"/>
        </w:rPr>
      </w:pPr>
      <w:r w:rsidRPr="007E25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Pr="007E25DE">
        <w:rPr>
          <w:rFonts w:ascii="TH SarabunPSK" w:hAnsi="TH SarabunPSK" w:cs="TH SarabunPSK"/>
          <w:b/>
          <w:bCs/>
          <w:sz w:val="32"/>
          <w:szCs w:val="32"/>
        </w:rPr>
        <w:t>4</w:t>
      </w:r>
      <w:r w:rsidR="007E25DE">
        <w:rPr>
          <w:rFonts w:ascii="TH SarabunPSK" w:hAnsi="TH SarabunPSK" w:cs="TH SarabunPSK"/>
          <w:sz w:val="32"/>
          <w:szCs w:val="32"/>
        </w:rPr>
        <w:t xml:space="preserve"> </w:t>
      </w:r>
      <w:r w:rsidR="007E25DE">
        <w:rPr>
          <w:rFonts w:ascii="TH SarabunPSK" w:hAnsi="TH SarabunPSK" w:cs="TH SarabunPSK" w:hint="cs"/>
          <w:sz w:val="32"/>
          <w:szCs w:val="32"/>
          <w:cs/>
        </w:rPr>
        <w:t>กำลังงานที่ถูกรับได้โดยสายอากาศรับในระนาบ</w:t>
      </w:r>
      <w:r w:rsidR="007E25DE" w:rsidRPr="007E25DE">
        <w:rPr>
          <w:rFonts w:ascii="TH SarabunPSK" w:hAnsi="TH SarabunPSK" w:cs="TH SarabunPSK"/>
          <w:position w:val="-10"/>
          <w:sz w:val="32"/>
          <w:szCs w:val="32"/>
          <w:cs/>
        </w:rPr>
        <w:object w:dxaOrig="300" w:dyaOrig="260" w14:anchorId="7747EA89">
          <v:shape id="_x0000_i1073" type="#_x0000_t75" style="width:15pt;height:13.2pt" o:ole="">
            <v:imagedata r:id="rId102" o:title=""/>
          </v:shape>
          <o:OLEObject Type="Embed" ProgID="Equation.DSMT4" ShapeID="_x0000_i1073" DrawAspect="Content" ObjectID="_1742678509" r:id="rId104"/>
        </w:object>
      </w:r>
      <w:r w:rsidR="007E25D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E25DE" w:rsidRPr="00574844">
        <w:rPr>
          <w:rFonts w:ascii="TH SarabunPSK" w:hAnsi="TH SarabunPSK" w:cs="TH SarabunPSK"/>
          <w:sz w:val="32"/>
          <w:szCs w:val="32"/>
        </w:rPr>
        <w:t>(</w:t>
      </w:r>
      <w:r w:rsidR="007E25DE" w:rsidRPr="00574844">
        <w:rPr>
          <w:rFonts w:ascii="TH SarabunPSK" w:hAnsi="TH SarabunPSK" w:cs="TH SarabunPSK" w:hint="cs"/>
          <w:sz w:val="32"/>
          <w:szCs w:val="32"/>
          <w:cs/>
        </w:rPr>
        <w:t>โพลาไรเซ</w:t>
      </w:r>
      <w:proofErr w:type="spellStart"/>
      <w:r w:rsidR="007E25DE" w:rsidRPr="00574844">
        <w:rPr>
          <w:rFonts w:ascii="TH SarabunPSK" w:hAnsi="TH SarabunPSK" w:cs="TH SarabunPSK" w:hint="cs"/>
          <w:sz w:val="32"/>
          <w:szCs w:val="32"/>
          <w:cs/>
        </w:rPr>
        <w:t>ชั่น</w:t>
      </w:r>
      <w:proofErr w:type="spellEnd"/>
      <w:r w:rsidR="007E25DE">
        <w:rPr>
          <w:rFonts w:ascii="TH SarabunPSK" w:hAnsi="TH SarabunPSK" w:cs="TH SarabunPSK" w:hint="cs"/>
          <w:sz w:val="32"/>
          <w:szCs w:val="32"/>
          <w:cs/>
        </w:rPr>
        <w:t>ไขว้</w:t>
      </w:r>
      <w:r w:rsidR="007E25DE" w:rsidRPr="00574844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9"/>
        <w:tblpPr w:leftFromText="180" w:rightFromText="180" w:vertAnchor="text" w:horzAnchor="margin" w:tblpXSpec="center" w:tblpY="58"/>
        <w:tblW w:w="7621" w:type="dxa"/>
        <w:tblLayout w:type="fixed"/>
        <w:tblLook w:val="04A0" w:firstRow="1" w:lastRow="0" w:firstColumn="1" w:lastColumn="0" w:noHBand="0" w:noVBand="1"/>
      </w:tblPr>
      <w:tblGrid>
        <w:gridCol w:w="1101"/>
        <w:gridCol w:w="1417"/>
        <w:gridCol w:w="1276"/>
        <w:gridCol w:w="1134"/>
        <w:gridCol w:w="1417"/>
        <w:gridCol w:w="1276"/>
      </w:tblGrid>
      <w:tr w:rsidR="00647FF8" w:rsidRPr="001351D1" w14:paraId="283FE3C0" w14:textId="77777777" w:rsidTr="00B408FD">
        <w:trPr>
          <w:trHeight w:val="788"/>
        </w:trPr>
        <w:tc>
          <w:tcPr>
            <w:tcW w:w="1101" w:type="dxa"/>
            <w:vAlign w:val="center"/>
          </w:tcPr>
          <w:p w14:paraId="11AE0EC2" w14:textId="77777777" w:rsidR="00647FF8" w:rsidRPr="001351D1" w:rsidRDefault="00647FF8" w:rsidP="00B408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Angle (degree)</w:t>
            </w:r>
          </w:p>
        </w:tc>
        <w:tc>
          <w:tcPr>
            <w:tcW w:w="1417" w:type="dxa"/>
            <w:vAlign w:val="center"/>
          </w:tcPr>
          <w:p w14:paraId="5D78D7AE" w14:textId="77777777" w:rsidR="00647FF8" w:rsidRPr="001351D1" w:rsidRDefault="00647FF8" w:rsidP="00B408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Received Power (dB)</w:t>
            </w:r>
          </w:p>
        </w:tc>
        <w:tc>
          <w:tcPr>
            <w:tcW w:w="1276" w:type="dxa"/>
          </w:tcPr>
          <w:p w14:paraId="7FF718AE" w14:textId="77777777" w:rsidR="00647FF8" w:rsidRPr="001351D1" w:rsidRDefault="00647FF8" w:rsidP="00B408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Normalize</w:t>
            </w:r>
          </w:p>
          <w:p w14:paraId="457ACFAF" w14:textId="77777777" w:rsidR="00647FF8" w:rsidRPr="001351D1" w:rsidRDefault="00647FF8" w:rsidP="00B408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(dB)</w:t>
            </w:r>
          </w:p>
        </w:tc>
        <w:tc>
          <w:tcPr>
            <w:tcW w:w="1134" w:type="dxa"/>
            <w:vAlign w:val="center"/>
          </w:tcPr>
          <w:p w14:paraId="137E4BD0" w14:textId="77777777" w:rsidR="00647FF8" w:rsidRPr="001351D1" w:rsidRDefault="00647FF8" w:rsidP="00B408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Angle (degree)</w:t>
            </w:r>
          </w:p>
        </w:tc>
        <w:tc>
          <w:tcPr>
            <w:tcW w:w="1417" w:type="dxa"/>
            <w:vAlign w:val="center"/>
          </w:tcPr>
          <w:p w14:paraId="6F2F18DE" w14:textId="77777777" w:rsidR="00647FF8" w:rsidRPr="001351D1" w:rsidRDefault="00647FF8" w:rsidP="00B408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Received Power (dB)</w:t>
            </w:r>
          </w:p>
        </w:tc>
        <w:tc>
          <w:tcPr>
            <w:tcW w:w="1276" w:type="dxa"/>
          </w:tcPr>
          <w:p w14:paraId="7CD9E03A" w14:textId="77777777" w:rsidR="00647FF8" w:rsidRPr="001351D1" w:rsidRDefault="00647FF8" w:rsidP="00B408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Normalize</w:t>
            </w:r>
          </w:p>
          <w:p w14:paraId="4D7BFA58" w14:textId="77777777" w:rsidR="00647FF8" w:rsidRPr="001351D1" w:rsidRDefault="00647FF8" w:rsidP="00B408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(dB)</w:t>
            </w:r>
          </w:p>
        </w:tc>
      </w:tr>
      <w:tr w:rsidR="008E3F25" w:rsidRPr="001351D1" w14:paraId="7EFFB04F" w14:textId="77777777" w:rsidTr="008E3F25">
        <w:trPr>
          <w:trHeight w:val="284"/>
        </w:trPr>
        <w:tc>
          <w:tcPr>
            <w:tcW w:w="1101" w:type="dxa"/>
          </w:tcPr>
          <w:p w14:paraId="3611182A" w14:textId="77777777" w:rsidR="008E3F25" w:rsidRPr="001351D1" w:rsidRDefault="008E3F25" w:rsidP="008E3F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417" w:type="dxa"/>
          </w:tcPr>
          <w:p w14:paraId="48D8CDD0" w14:textId="3CEEB6FC" w:rsidR="008E3F25" w:rsidRPr="0068752C" w:rsidRDefault="0013068D" w:rsidP="008E3F2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-41.73</w:t>
            </w:r>
          </w:p>
        </w:tc>
        <w:tc>
          <w:tcPr>
            <w:tcW w:w="1276" w:type="dxa"/>
          </w:tcPr>
          <w:p w14:paraId="405C7423" w14:textId="20DDAFF5" w:rsidR="008E3F25" w:rsidRPr="0068752C" w:rsidRDefault="00F07519" w:rsidP="008E3F2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3.01</w:t>
            </w:r>
          </w:p>
        </w:tc>
        <w:tc>
          <w:tcPr>
            <w:tcW w:w="1134" w:type="dxa"/>
          </w:tcPr>
          <w:p w14:paraId="35E038CF" w14:textId="5FD010F0" w:rsidR="008E3F25" w:rsidRPr="001351D1" w:rsidRDefault="008E3F25" w:rsidP="008E3F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190</w:t>
            </w:r>
          </w:p>
        </w:tc>
        <w:tc>
          <w:tcPr>
            <w:tcW w:w="1417" w:type="dxa"/>
          </w:tcPr>
          <w:p w14:paraId="75F02BB9" w14:textId="547AB8C0" w:rsidR="008E3F25" w:rsidRPr="0068752C" w:rsidRDefault="0013068D" w:rsidP="008E3F2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-41.07</w:t>
            </w:r>
          </w:p>
        </w:tc>
        <w:tc>
          <w:tcPr>
            <w:tcW w:w="1276" w:type="dxa"/>
          </w:tcPr>
          <w:p w14:paraId="19CA3FD6" w14:textId="5DFFE871" w:rsidR="008E3F25" w:rsidRPr="0068752C" w:rsidRDefault="0013068D" w:rsidP="008E3F2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-2.35</w:t>
            </w:r>
          </w:p>
        </w:tc>
      </w:tr>
      <w:tr w:rsidR="008E3F25" w:rsidRPr="001351D1" w14:paraId="7FD45BE9" w14:textId="77777777" w:rsidTr="008E3F25">
        <w:trPr>
          <w:trHeight w:val="284"/>
        </w:trPr>
        <w:tc>
          <w:tcPr>
            <w:tcW w:w="1101" w:type="dxa"/>
          </w:tcPr>
          <w:p w14:paraId="321BB00D" w14:textId="77777777" w:rsidR="008E3F25" w:rsidRPr="001351D1" w:rsidRDefault="008E3F25" w:rsidP="008E3F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417" w:type="dxa"/>
          </w:tcPr>
          <w:p w14:paraId="6B3DA52F" w14:textId="2EFD2BF8" w:rsidR="008E3F25" w:rsidRPr="0068752C" w:rsidRDefault="0013068D" w:rsidP="008E3F2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-43.07</w:t>
            </w:r>
          </w:p>
        </w:tc>
        <w:tc>
          <w:tcPr>
            <w:tcW w:w="1276" w:type="dxa"/>
          </w:tcPr>
          <w:p w14:paraId="36F6DA56" w14:textId="3A0A13BB" w:rsidR="008E3F25" w:rsidRPr="0068752C" w:rsidRDefault="0013068D" w:rsidP="008E3F2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</w:t>
            </w:r>
            <w:r w:rsidR="00F07519"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4.35</w:t>
            </w:r>
          </w:p>
        </w:tc>
        <w:tc>
          <w:tcPr>
            <w:tcW w:w="1134" w:type="dxa"/>
          </w:tcPr>
          <w:p w14:paraId="3722DC33" w14:textId="4C26A00D" w:rsidR="008E3F25" w:rsidRPr="001351D1" w:rsidRDefault="008E3F25" w:rsidP="008E3F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200</w:t>
            </w:r>
          </w:p>
        </w:tc>
        <w:tc>
          <w:tcPr>
            <w:tcW w:w="1417" w:type="dxa"/>
          </w:tcPr>
          <w:p w14:paraId="4F666AE4" w14:textId="734CC3BE" w:rsidR="008E3F25" w:rsidRPr="0068752C" w:rsidRDefault="0013068D" w:rsidP="008E3F2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-42.82</w:t>
            </w:r>
          </w:p>
        </w:tc>
        <w:tc>
          <w:tcPr>
            <w:tcW w:w="1276" w:type="dxa"/>
          </w:tcPr>
          <w:p w14:paraId="271F88EB" w14:textId="6BBE0646" w:rsidR="008E3F25" w:rsidRPr="0068752C" w:rsidRDefault="0013068D" w:rsidP="008E3F2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</w:t>
            </w:r>
            <w:r w:rsidR="00F07519"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.10</w:t>
            </w:r>
          </w:p>
        </w:tc>
      </w:tr>
      <w:tr w:rsidR="008E3F25" w:rsidRPr="001351D1" w14:paraId="4C3AEECF" w14:textId="77777777" w:rsidTr="008E3F25">
        <w:trPr>
          <w:trHeight w:val="284"/>
        </w:trPr>
        <w:tc>
          <w:tcPr>
            <w:tcW w:w="1101" w:type="dxa"/>
          </w:tcPr>
          <w:p w14:paraId="10D6F0DC" w14:textId="77777777" w:rsidR="008E3F25" w:rsidRPr="001351D1" w:rsidRDefault="008E3F25" w:rsidP="008E3F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417" w:type="dxa"/>
          </w:tcPr>
          <w:p w14:paraId="20E2DB1A" w14:textId="7AE6309E" w:rsidR="008E3F25" w:rsidRPr="0068752C" w:rsidRDefault="0013068D" w:rsidP="008E3F2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-43.91</w:t>
            </w:r>
          </w:p>
        </w:tc>
        <w:tc>
          <w:tcPr>
            <w:tcW w:w="1276" w:type="dxa"/>
          </w:tcPr>
          <w:p w14:paraId="39FC2A3F" w14:textId="3645A86B" w:rsidR="008E3F25" w:rsidRPr="0068752C" w:rsidRDefault="0013068D" w:rsidP="008E3F2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-5.19</w:t>
            </w:r>
          </w:p>
        </w:tc>
        <w:tc>
          <w:tcPr>
            <w:tcW w:w="1134" w:type="dxa"/>
          </w:tcPr>
          <w:p w14:paraId="19ED7666" w14:textId="00D6FCE6" w:rsidR="008E3F25" w:rsidRPr="001351D1" w:rsidRDefault="008E3F25" w:rsidP="008E3F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210</w:t>
            </w:r>
          </w:p>
        </w:tc>
        <w:tc>
          <w:tcPr>
            <w:tcW w:w="1417" w:type="dxa"/>
          </w:tcPr>
          <w:p w14:paraId="45E3F3C8" w14:textId="390C0A4A" w:rsidR="008E3F25" w:rsidRPr="0068752C" w:rsidRDefault="0013068D" w:rsidP="008E3F2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-43.69</w:t>
            </w:r>
          </w:p>
        </w:tc>
        <w:tc>
          <w:tcPr>
            <w:tcW w:w="1276" w:type="dxa"/>
          </w:tcPr>
          <w:p w14:paraId="550C197F" w14:textId="62F26F73" w:rsidR="008E3F25" w:rsidRPr="0068752C" w:rsidRDefault="0013068D" w:rsidP="008E3F2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</w:t>
            </w:r>
            <w:r w:rsidR="00F07519"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4.97</w:t>
            </w:r>
          </w:p>
        </w:tc>
      </w:tr>
      <w:tr w:rsidR="008E3F25" w:rsidRPr="001351D1" w14:paraId="619D457F" w14:textId="77777777" w:rsidTr="008E3F25">
        <w:trPr>
          <w:trHeight w:val="284"/>
        </w:trPr>
        <w:tc>
          <w:tcPr>
            <w:tcW w:w="1101" w:type="dxa"/>
          </w:tcPr>
          <w:p w14:paraId="0BE85498" w14:textId="77777777" w:rsidR="008E3F25" w:rsidRPr="001351D1" w:rsidRDefault="008E3F25" w:rsidP="008E3F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1417" w:type="dxa"/>
          </w:tcPr>
          <w:p w14:paraId="6B01F314" w14:textId="7CBD623F" w:rsidR="008E3F25" w:rsidRPr="0068752C" w:rsidRDefault="0013068D" w:rsidP="008E3F2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-41.85</w:t>
            </w:r>
          </w:p>
        </w:tc>
        <w:tc>
          <w:tcPr>
            <w:tcW w:w="1276" w:type="dxa"/>
          </w:tcPr>
          <w:p w14:paraId="44D73862" w14:textId="57EFC156" w:rsidR="008E3F25" w:rsidRPr="0068752C" w:rsidRDefault="0013068D" w:rsidP="008E3F2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-3.13</w:t>
            </w:r>
          </w:p>
        </w:tc>
        <w:tc>
          <w:tcPr>
            <w:tcW w:w="1134" w:type="dxa"/>
          </w:tcPr>
          <w:p w14:paraId="0F9AD3A8" w14:textId="52B0C5CA" w:rsidR="008E3F25" w:rsidRPr="001351D1" w:rsidRDefault="008E3F25" w:rsidP="008E3F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220</w:t>
            </w:r>
          </w:p>
        </w:tc>
        <w:tc>
          <w:tcPr>
            <w:tcW w:w="1417" w:type="dxa"/>
          </w:tcPr>
          <w:p w14:paraId="41B69585" w14:textId="4AE37EED" w:rsidR="008E3F25" w:rsidRPr="0068752C" w:rsidRDefault="0013068D" w:rsidP="008E3F2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-45.92</w:t>
            </w:r>
          </w:p>
        </w:tc>
        <w:tc>
          <w:tcPr>
            <w:tcW w:w="1276" w:type="dxa"/>
          </w:tcPr>
          <w:p w14:paraId="1492DFB8" w14:textId="79F80A23" w:rsidR="008E3F25" w:rsidRPr="0068752C" w:rsidRDefault="00F07519" w:rsidP="008E3F2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-7.20</w:t>
            </w:r>
          </w:p>
        </w:tc>
      </w:tr>
      <w:tr w:rsidR="008E3F25" w:rsidRPr="001351D1" w14:paraId="3FA45C55" w14:textId="77777777" w:rsidTr="008E3F25">
        <w:trPr>
          <w:trHeight w:val="284"/>
        </w:trPr>
        <w:tc>
          <w:tcPr>
            <w:tcW w:w="1101" w:type="dxa"/>
          </w:tcPr>
          <w:p w14:paraId="6980070E" w14:textId="77777777" w:rsidR="008E3F25" w:rsidRPr="001351D1" w:rsidRDefault="008E3F25" w:rsidP="008E3F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40</w:t>
            </w:r>
          </w:p>
        </w:tc>
        <w:tc>
          <w:tcPr>
            <w:tcW w:w="1417" w:type="dxa"/>
          </w:tcPr>
          <w:p w14:paraId="6F9B8FD5" w14:textId="59169731" w:rsidR="008E3F25" w:rsidRPr="0068752C" w:rsidRDefault="0013068D" w:rsidP="008E3F2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-41.07</w:t>
            </w:r>
          </w:p>
        </w:tc>
        <w:tc>
          <w:tcPr>
            <w:tcW w:w="1276" w:type="dxa"/>
          </w:tcPr>
          <w:p w14:paraId="3DE9BFDC" w14:textId="22D45B2D" w:rsidR="008E3F25" w:rsidRPr="0068752C" w:rsidRDefault="0013068D" w:rsidP="008E3F2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-2.35</w:t>
            </w:r>
          </w:p>
        </w:tc>
        <w:tc>
          <w:tcPr>
            <w:tcW w:w="1134" w:type="dxa"/>
          </w:tcPr>
          <w:p w14:paraId="4B7240E6" w14:textId="62A0C61A" w:rsidR="008E3F25" w:rsidRPr="001351D1" w:rsidRDefault="008E3F25" w:rsidP="008E3F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230</w:t>
            </w:r>
          </w:p>
        </w:tc>
        <w:tc>
          <w:tcPr>
            <w:tcW w:w="1417" w:type="dxa"/>
          </w:tcPr>
          <w:p w14:paraId="7930998F" w14:textId="315B75C2" w:rsidR="008E3F25" w:rsidRPr="0068752C" w:rsidRDefault="0013068D" w:rsidP="008E3F2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-44.23</w:t>
            </w:r>
          </w:p>
        </w:tc>
        <w:tc>
          <w:tcPr>
            <w:tcW w:w="1276" w:type="dxa"/>
          </w:tcPr>
          <w:p w14:paraId="587FF344" w14:textId="26CC64BC" w:rsidR="008E3F25" w:rsidRPr="0068752C" w:rsidRDefault="00F07519" w:rsidP="008E3F2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-5.51</w:t>
            </w:r>
          </w:p>
        </w:tc>
      </w:tr>
      <w:tr w:rsidR="008E3F25" w:rsidRPr="001351D1" w14:paraId="08EBC77B" w14:textId="77777777" w:rsidTr="008E3F25">
        <w:trPr>
          <w:trHeight w:val="284"/>
        </w:trPr>
        <w:tc>
          <w:tcPr>
            <w:tcW w:w="1101" w:type="dxa"/>
          </w:tcPr>
          <w:p w14:paraId="1F77008C" w14:textId="77777777" w:rsidR="008E3F25" w:rsidRPr="001351D1" w:rsidRDefault="008E3F25" w:rsidP="008E3F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417" w:type="dxa"/>
          </w:tcPr>
          <w:p w14:paraId="335CC244" w14:textId="075359EE" w:rsidR="008E3F25" w:rsidRPr="0068752C" w:rsidRDefault="0013068D" w:rsidP="008E3F2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-42.03</w:t>
            </w:r>
          </w:p>
        </w:tc>
        <w:tc>
          <w:tcPr>
            <w:tcW w:w="1276" w:type="dxa"/>
          </w:tcPr>
          <w:p w14:paraId="08958884" w14:textId="79032E00" w:rsidR="008E3F25" w:rsidRPr="0068752C" w:rsidRDefault="0013068D" w:rsidP="008E3F2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-3.31</w:t>
            </w:r>
          </w:p>
        </w:tc>
        <w:tc>
          <w:tcPr>
            <w:tcW w:w="1134" w:type="dxa"/>
          </w:tcPr>
          <w:p w14:paraId="6BA2F350" w14:textId="4CDCB214" w:rsidR="008E3F25" w:rsidRPr="001351D1" w:rsidRDefault="008E3F25" w:rsidP="008E3F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240</w:t>
            </w:r>
          </w:p>
        </w:tc>
        <w:tc>
          <w:tcPr>
            <w:tcW w:w="1417" w:type="dxa"/>
          </w:tcPr>
          <w:p w14:paraId="655D2937" w14:textId="08FD2ED3" w:rsidR="008E3F25" w:rsidRPr="0068752C" w:rsidRDefault="0013068D" w:rsidP="008E3F2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-42.32</w:t>
            </w:r>
          </w:p>
        </w:tc>
        <w:tc>
          <w:tcPr>
            <w:tcW w:w="1276" w:type="dxa"/>
          </w:tcPr>
          <w:p w14:paraId="42030536" w14:textId="726411C3" w:rsidR="008E3F25" w:rsidRPr="0068752C" w:rsidRDefault="00F07519" w:rsidP="008E3F25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-3.60</w:t>
            </w:r>
          </w:p>
        </w:tc>
      </w:tr>
      <w:tr w:rsidR="0013068D" w:rsidRPr="001351D1" w14:paraId="72E3895A" w14:textId="77777777" w:rsidTr="008E3F25">
        <w:trPr>
          <w:trHeight w:val="284"/>
        </w:trPr>
        <w:tc>
          <w:tcPr>
            <w:tcW w:w="1101" w:type="dxa"/>
          </w:tcPr>
          <w:p w14:paraId="58506B82" w14:textId="77777777" w:rsidR="0013068D" w:rsidRPr="001351D1" w:rsidRDefault="0013068D" w:rsidP="001306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60</w:t>
            </w:r>
          </w:p>
        </w:tc>
        <w:tc>
          <w:tcPr>
            <w:tcW w:w="1417" w:type="dxa"/>
          </w:tcPr>
          <w:p w14:paraId="2039526A" w14:textId="5C9DE396" w:rsidR="0013068D" w:rsidRPr="0068752C" w:rsidRDefault="0013068D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-40.87</w:t>
            </w:r>
          </w:p>
        </w:tc>
        <w:tc>
          <w:tcPr>
            <w:tcW w:w="1276" w:type="dxa"/>
          </w:tcPr>
          <w:p w14:paraId="521B6D78" w14:textId="019F2F18" w:rsidR="0013068D" w:rsidRPr="0068752C" w:rsidRDefault="0013068D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-2.15</w:t>
            </w:r>
          </w:p>
        </w:tc>
        <w:tc>
          <w:tcPr>
            <w:tcW w:w="1134" w:type="dxa"/>
          </w:tcPr>
          <w:p w14:paraId="014380F2" w14:textId="49A892EA" w:rsidR="0013068D" w:rsidRPr="001351D1" w:rsidRDefault="0013068D" w:rsidP="001306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250</w:t>
            </w:r>
          </w:p>
        </w:tc>
        <w:tc>
          <w:tcPr>
            <w:tcW w:w="1417" w:type="dxa"/>
          </w:tcPr>
          <w:p w14:paraId="15B66A0E" w14:textId="2C275098" w:rsidR="0013068D" w:rsidRPr="0068752C" w:rsidRDefault="0013068D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-43.91</w:t>
            </w:r>
          </w:p>
        </w:tc>
        <w:tc>
          <w:tcPr>
            <w:tcW w:w="1276" w:type="dxa"/>
          </w:tcPr>
          <w:p w14:paraId="120F6006" w14:textId="046FB062" w:rsidR="0013068D" w:rsidRPr="0068752C" w:rsidRDefault="00F07519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-5.19</w:t>
            </w:r>
          </w:p>
        </w:tc>
      </w:tr>
      <w:tr w:rsidR="0013068D" w:rsidRPr="001351D1" w14:paraId="06AB2509" w14:textId="77777777" w:rsidTr="008E3F25">
        <w:trPr>
          <w:trHeight w:val="284"/>
        </w:trPr>
        <w:tc>
          <w:tcPr>
            <w:tcW w:w="1101" w:type="dxa"/>
          </w:tcPr>
          <w:p w14:paraId="1E19289D" w14:textId="77777777" w:rsidR="0013068D" w:rsidRPr="001351D1" w:rsidRDefault="0013068D" w:rsidP="001306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70</w:t>
            </w:r>
          </w:p>
        </w:tc>
        <w:tc>
          <w:tcPr>
            <w:tcW w:w="1417" w:type="dxa"/>
          </w:tcPr>
          <w:p w14:paraId="4637C1E9" w14:textId="26E0C0E0" w:rsidR="0013068D" w:rsidRPr="0068752C" w:rsidRDefault="0013068D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-40.39</w:t>
            </w:r>
          </w:p>
        </w:tc>
        <w:tc>
          <w:tcPr>
            <w:tcW w:w="1276" w:type="dxa"/>
          </w:tcPr>
          <w:p w14:paraId="6416EE4B" w14:textId="1D0F3F7F" w:rsidR="0013068D" w:rsidRPr="0068752C" w:rsidRDefault="0013068D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</w:t>
            </w:r>
            <w:r w:rsidR="00F07519"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1.67</w:t>
            </w:r>
          </w:p>
        </w:tc>
        <w:tc>
          <w:tcPr>
            <w:tcW w:w="1134" w:type="dxa"/>
          </w:tcPr>
          <w:p w14:paraId="5EC0AD9A" w14:textId="6318F931" w:rsidR="0013068D" w:rsidRPr="001351D1" w:rsidRDefault="0013068D" w:rsidP="001306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260</w:t>
            </w:r>
          </w:p>
        </w:tc>
        <w:tc>
          <w:tcPr>
            <w:tcW w:w="1417" w:type="dxa"/>
          </w:tcPr>
          <w:p w14:paraId="20D0DE8A" w14:textId="650646C2" w:rsidR="0013068D" w:rsidRPr="0068752C" w:rsidRDefault="0013068D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-46.82</w:t>
            </w:r>
          </w:p>
        </w:tc>
        <w:tc>
          <w:tcPr>
            <w:tcW w:w="1276" w:type="dxa"/>
          </w:tcPr>
          <w:p w14:paraId="07F615B3" w14:textId="2BEE21F7" w:rsidR="0013068D" w:rsidRPr="0068752C" w:rsidRDefault="00F07519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-8.10</w:t>
            </w:r>
          </w:p>
        </w:tc>
      </w:tr>
      <w:tr w:rsidR="0013068D" w:rsidRPr="001351D1" w14:paraId="73A5EF86" w14:textId="77777777" w:rsidTr="008E3F25">
        <w:trPr>
          <w:trHeight w:val="284"/>
        </w:trPr>
        <w:tc>
          <w:tcPr>
            <w:tcW w:w="1101" w:type="dxa"/>
          </w:tcPr>
          <w:p w14:paraId="6EB875CD" w14:textId="77777777" w:rsidR="0013068D" w:rsidRPr="001351D1" w:rsidRDefault="0013068D" w:rsidP="001306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80</w:t>
            </w:r>
          </w:p>
        </w:tc>
        <w:tc>
          <w:tcPr>
            <w:tcW w:w="1417" w:type="dxa"/>
          </w:tcPr>
          <w:p w14:paraId="358C27C5" w14:textId="66E4E133" w:rsidR="0013068D" w:rsidRPr="0068752C" w:rsidRDefault="0013068D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-42.39</w:t>
            </w:r>
          </w:p>
        </w:tc>
        <w:tc>
          <w:tcPr>
            <w:tcW w:w="1276" w:type="dxa"/>
          </w:tcPr>
          <w:p w14:paraId="5CDE726D" w14:textId="04CA5C4B" w:rsidR="0013068D" w:rsidRPr="0068752C" w:rsidRDefault="0013068D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-3.67</w:t>
            </w:r>
          </w:p>
        </w:tc>
        <w:tc>
          <w:tcPr>
            <w:tcW w:w="1134" w:type="dxa"/>
          </w:tcPr>
          <w:p w14:paraId="5CD8B2D6" w14:textId="501CB301" w:rsidR="0013068D" w:rsidRPr="001351D1" w:rsidRDefault="0013068D" w:rsidP="001306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270</w:t>
            </w:r>
          </w:p>
        </w:tc>
        <w:tc>
          <w:tcPr>
            <w:tcW w:w="1417" w:type="dxa"/>
          </w:tcPr>
          <w:p w14:paraId="0051A386" w14:textId="32090824" w:rsidR="0013068D" w:rsidRPr="0068752C" w:rsidRDefault="0013068D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-48.67</w:t>
            </w:r>
          </w:p>
        </w:tc>
        <w:tc>
          <w:tcPr>
            <w:tcW w:w="1276" w:type="dxa"/>
          </w:tcPr>
          <w:p w14:paraId="56FAEEBF" w14:textId="41B28067" w:rsidR="0013068D" w:rsidRPr="0068752C" w:rsidRDefault="00F07519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-9.95</w:t>
            </w:r>
          </w:p>
        </w:tc>
      </w:tr>
      <w:tr w:rsidR="0013068D" w:rsidRPr="001351D1" w14:paraId="0593AABC" w14:textId="77777777" w:rsidTr="0068752C">
        <w:trPr>
          <w:trHeight w:val="284"/>
        </w:trPr>
        <w:tc>
          <w:tcPr>
            <w:tcW w:w="1101" w:type="dxa"/>
            <w:shd w:val="clear" w:color="auto" w:fill="FFFF00"/>
          </w:tcPr>
          <w:p w14:paraId="3FE2E39D" w14:textId="77777777" w:rsidR="0013068D" w:rsidRPr="0068752C" w:rsidRDefault="0013068D" w:rsidP="0013068D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FF0000"/>
                <w:sz w:val="32"/>
                <w:szCs w:val="32"/>
              </w:rPr>
              <w:t>90</w:t>
            </w:r>
          </w:p>
        </w:tc>
        <w:tc>
          <w:tcPr>
            <w:tcW w:w="1417" w:type="dxa"/>
            <w:shd w:val="clear" w:color="auto" w:fill="FFFF00"/>
          </w:tcPr>
          <w:p w14:paraId="7E42C24B" w14:textId="26061C53" w:rsidR="0013068D" w:rsidRPr="0068752C" w:rsidRDefault="0013068D" w:rsidP="0013068D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FF0000"/>
                <w:sz w:val="32"/>
                <w:szCs w:val="32"/>
              </w:rPr>
              <w:t>-40.27</w:t>
            </w:r>
          </w:p>
        </w:tc>
        <w:tc>
          <w:tcPr>
            <w:tcW w:w="1276" w:type="dxa"/>
            <w:shd w:val="clear" w:color="auto" w:fill="FFFF00"/>
          </w:tcPr>
          <w:p w14:paraId="6224A34A" w14:textId="413C7568" w:rsidR="0013068D" w:rsidRPr="0068752C" w:rsidRDefault="0013068D" w:rsidP="0013068D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FF0000"/>
                <w:sz w:val="32"/>
                <w:szCs w:val="32"/>
              </w:rPr>
              <w:t>-</w:t>
            </w:r>
            <w:r w:rsidR="00F07519" w:rsidRPr="0068752C">
              <w:rPr>
                <w:rFonts w:ascii="TH SarabunPSK" w:hAnsi="TH SarabunPSK" w:cs="TH SarabunPSK"/>
                <w:color w:val="FF0000"/>
                <w:sz w:val="32"/>
                <w:szCs w:val="32"/>
              </w:rPr>
              <w:t>1.55</w:t>
            </w:r>
          </w:p>
        </w:tc>
        <w:tc>
          <w:tcPr>
            <w:tcW w:w="1134" w:type="dxa"/>
          </w:tcPr>
          <w:p w14:paraId="32994B64" w14:textId="780BFDE8" w:rsidR="0013068D" w:rsidRPr="001351D1" w:rsidRDefault="0013068D" w:rsidP="001306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280</w:t>
            </w:r>
          </w:p>
        </w:tc>
        <w:tc>
          <w:tcPr>
            <w:tcW w:w="1417" w:type="dxa"/>
          </w:tcPr>
          <w:p w14:paraId="3DEDF852" w14:textId="4691DC09" w:rsidR="0013068D" w:rsidRPr="0068752C" w:rsidRDefault="0013068D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-48.07</w:t>
            </w:r>
          </w:p>
        </w:tc>
        <w:tc>
          <w:tcPr>
            <w:tcW w:w="1276" w:type="dxa"/>
          </w:tcPr>
          <w:p w14:paraId="6D5C3615" w14:textId="7C27081B" w:rsidR="0013068D" w:rsidRPr="0068752C" w:rsidRDefault="00F07519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-9.35</w:t>
            </w:r>
          </w:p>
        </w:tc>
      </w:tr>
      <w:tr w:rsidR="0013068D" w:rsidRPr="001351D1" w14:paraId="367AAFCA" w14:textId="77777777" w:rsidTr="008E3F25">
        <w:trPr>
          <w:trHeight w:val="284"/>
        </w:trPr>
        <w:tc>
          <w:tcPr>
            <w:tcW w:w="1101" w:type="dxa"/>
          </w:tcPr>
          <w:p w14:paraId="0D099F61" w14:textId="77777777" w:rsidR="0013068D" w:rsidRPr="001351D1" w:rsidRDefault="0013068D" w:rsidP="001306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1417" w:type="dxa"/>
          </w:tcPr>
          <w:p w14:paraId="4533FEBD" w14:textId="04CBA32A" w:rsidR="0013068D" w:rsidRPr="0068752C" w:rsidRDefault="0013068D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-41.07</w:t>
            </w:r>
          </w:p>
        </w:tc>
        <w:tc>
          <w:tcPr>
            <w:tcW w:w="1276" w:type="dxa"/>
          </w:tcPr>
          <w:p w14:paraId="76C082D5" w14:textId="4C68690A" w:rsidR="0013068D" w:rsidRPr="0068752C" w:rsidRDefault="0013068D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-2.35</w:t>
            </w:r>
          </w:p>
        </w:tc>
        <w:tc>
          <w:tcPr>
            <w:tcW w:w="1134" w:type="dxa"/>
          </w:tcPr>
          <w:p w14:paraId="52680DFA" w14:textId="7F18B798" w:rsidR="0013068D" w:rsidRPr="001351D1" w:rsidRDefault="0013068D" w:rsidP="001306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290</w:t>
            </w:r>
          </w:p>
        </w:tc>
        <w:tc>
          <w:tcPr>
            <w:tcW w:w="1417" w:type="dxa"/>
          </w:tcPr>
          <w:p w14:paraId="7CED1F89" w14:textId="64B32DB8" w:rsidR="0013068D" w:rsidRPr="0068752C" w:rsidRDefault="0013068D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-47.71</w:t>
            </w:r>
          </w:p>
        </w:tc>
        <w:tc>
          <w:tcPr>
            <w:tcW w:w="1276" w:type="dxa"/>
          </w:tcPr>
          <w:p w14:paraId="2FDFC44E" w14:textId="6A2BBC3C" w:rsidR="0013068D" w:rsidRPr="0068752C" w:rsidRDefault="00F07519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-8.99</w:t>
            </w:r>
          </w:p>
        </w:tc>
      </w:tr>
      <w:tr w:rsidR="0013068D" w:rsidRPr="001351D1" w14:paraId="326FF8DD" w14:textId="77777777" w:rsidTr="008E3F25">
        <w:trPr>
          <w:trHeight w:val="284"/>
        </w:trPr>
        <w:tc>
          <w:tcPr>
            <w:tcW w:w="1101" w:type="dxa"/>
          </w:tcPr>
          <w:p w14:paraId="1BB6AEDA" w14:textId="77777777" w:rsidR="0013068D" w:rsidRPr="001351D1" w:rsidRDefault="0013068D" w:rsidP="001306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110</w:t>
            </w:r>
          </w:p>
        </w:tc>
        <w:tc>
          <w:tcPr>
            <w:tcW w:w="1417" w:type="dxa"/>
          </w:tcPr>
          <w:p w14:paraId="4A5EAC33" w14:textId="5D4EC70C" w:rsidR="0013068D" w:rsidRPr="0068752C" w:rsidRDefault="0013068D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-42.08</w:t>
            </w:r>
          </w:p>
        </w:tc>
        <w:tc>
          <w:tcPr>
            <w:tcW w:w="1276" w:type="dxa"/>
          </w:tcPr>
          <w:p w14:paraId="2D00F38D" w14:textId="79784BBB" w:rsidR="0013068D" w:rsidRPr="0068752C" w:rsidRDefault="0013068D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-3.36</w:t>
            </w:r>
          </w:p>
        </w:tc>
        <w:tc>
          <w:tcPr>
            <w:tcW w:w="1134" w:type="dxa"/>
          </w:tcPr>
          <w:p w14:paraId="188C2597" w14:textId="72484E68" w:rsidR="0013068D" w:rsidRPr="001351D1" w:rsidRDefault="0013068D" w:rsidP="001306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300</w:t>
            </w:r>
          </w:p>
        </w:tc>
        <w:tc>
          <w:tcPr>
            <w:tcW w:w="1417" w:type="dxa"/>
          </w:tcPr>
          <w:p w14:paraId="538AE2A1" w14:textId="44F23019" w:rsidR="0013068D" w:rsidRPr="0068752C" w:rsidRDefault="0013068D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-44.39</w:t>
            </w:r>
          </w:p>
        </w:tc>
        <w:tc>
          <w:tcPr>
            <w:tcW w:w="1276" w:type="dxa"/>
          </w:tcPr>
          <w:p w14:paraId="12250CFD" w14:textId="66EDFC04" w:rsidR="0013068D" w:rsidRPr="0068752C" w:rsidRDefault="00F07519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-5.67</w:t>
            </w:r>
          </w:p>
        </w:tc>
      </w:tr>
      <w:tr w:rsidR="0013068D" w:rsidRPr="001351D1" w14:paraId="0A277538" w14:textId="77777777" w:rsidTr="008E3F25">
        <w:trPr>
          <w:trHeight w:val="284"/>
        </w:trPr>
        <w:tc>
          <w:tcPr>
            <w:tcW w:w="1101" w:type="dxa"/>
          </w:tcPr>
          <w:p w14:paraId="0CAAFD8C" w14:textId="77777777" w:rsidR="0013068D" w:rsidRPr="001351D1" w:rsidRDefault="0013068D" w:rsidP="001306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120</w:t>
            </w:r>
          </w:p>
        </w:tc>
        <w:tc>
          <w:tcPr>
            <w:tcW w:w="1417" w:type="dxa"/>
          </w:tcPr>
          <w:p w14:paraId="16CD8D5F" w14:textId="18085A22" w:rsidR="0013068D" w:rsidRPr="0068752C" w:rsidRDefault="0013068D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-43.37</w:t>
            </w:r>
          </w:p>
        </w:tc>
        <w:tc>
          <w:tcPr>
            <w:tcW w:w="1276" w:type="dxa"/>
          </w:tcPr>
          <w:p w14:paraId="66B5411D" w14:textId="33D75FA7" w:rsidR="0013068D" w:rsidRPr="0068752C" w:rsidRDefault="0013068D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-4.65</w:t>
            </w:r>
          </w:p>
        </w:tc>
        <w:tc>
          <w:tcPr>
            <w:tcW w:w="1134" w:type="dxa"/>
          </w:tcPr>
          <w:p w14:paraId="528FD9F0" w14:textId="5AF4E64A" w:rsidR="0013068D" w:rsidRPr="001351D1" w:rsidRDefault="0013068D" w:rsidP="001306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310</w:t>
            </w:r>
          </w:p>
        </w:tc>
        <w:tc>
          <w:tcPr>
            <w:tcW w:w="1417" w:type="dxa"/>
          </w:tcPr>
          <w:p w14:paraId="73A8B54F" w14:textId="74959E45" w:rsidR="0013068D" w:rsidRPr="0068752C" w:rsidRDefault="0013068D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-43.14</w:t>
            </w:r>
          </w:p>
        </w:tc>
        <w:tc>
          <w:tcPr>
            <w:tcW w:w="1276" w:type="dxa"/>
          </w:tcPr>
          <w:p w14:paraId="2A4091D6" w14:textId="2B90B517" w:rsidR="0013068D" w:rsidRPr="0068752C" w:rsidRDefault="00F07519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-4.42</w:t>
            </w:r>
          </w:p>
        </w:tc>
      </w:tr>
      <w:tr w:rsidR="0013068D" w:rsidRPr="001351D1" w14:paraId="29E498AB" w14:textId="77777777" w:rsidTr="008E3F25">
        <w:trPr>
          <w:trHeight w:val="284"/>
        </w:trPr>
        <w:tc>
          <w:tcPr>
            <w:tcW w:w="1101" w:type="dxa"/>
          </w:tcPr>
          <w:p w14:paraId="26C89AD8" w14:textId="77777777" w:rsidR="0013068D" w:rsidRPr="001351D1" w:rsidRDefault="0013068D" w:rsidP="001306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130</w:t>
            </w:r>
          </w:p>
        </w:tc>
        <w:tc>
          <w:tcPr>
            <w:tcW w:w="1417" w:type="dxa"/>
          </w:tcPr>
          <w:p w14:paraId="78E91E77" w14:textId="5A92FC8B" w:rsidR="0013068D" w:rsidRPr="0068752C" w:rsidRDefault="0013068D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-45.61</w:t>
            </w:r>
          </w:p>
        </w:tc>
        <w:tc>
          <w:tcPr>
            <w:tcW w:w="1276" w:type="dxa"/>
          </w:tcPr>
          <w:p w14:paraId="2242BECF" w14:textId="2B73BA04" w:rsidR="0013068D" w:rsidRPr="0068752C" w:rsidRDefault="0013068D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-6.89</w:t>
            </w:r>
          </w:p>
        </w:tc>
        <w:tc>
          <w:tcPr>
            <w:tcW w:w="1134" w:type="dxa"/>
          </w:tcPr>
          <w:p w14:paraId="759EBD2C" w14:textId="00337E20" w:rsidR="0013068D" w:rsidRPr="001351D1" w:rsidRDefault="0013068D" w:rsidP="001306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320</w:t>
            </w:r>
          </w:p>
        </w:tc>
        <w:tc>
          <w:tcPr>
            <w:tcW w:w="1417" w:type="dxa"/>
          </w:tcPr>
          <w:p w14:paraId="65CC471B" w14:textId="4DEC2B5B" w:rsidR="0013068D" w:rsidRPr="0068752C" w:rsidRDefault="0013068D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-42.41</w:t>
            </w:r>
          </w:p>
        </w:tc>
        <w:tc>
          <w:tcPr>
            <w:tcW w:w="1276" w:type="dxa"/>
          </w:tcPr>
          <w:p w14:paraId="68D0B60A" w14:textId="33CC4DFB" w:rsidR="0013068D" w:rsidRPr="0068752C" w:rsidRDefault="00F07519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-3.69</w:t>
            </w:r>
          </w:p>
        </w:tc>
      </w:tr>
      <w:tr w:rsidR="0013068D" w:rsidRPr="001351D1" w14:paraId="28B9620D" w14:textId="77777777" w:rsidTr="008E3F25">
        <w:trPr>
          <w:trHeight w:val="284"/>
        </w:trPr>
        <w:tc>
          <w:tcPr>
            <w:tcW w:w="1101" w:type="dxa"/>
          </w:tcPr>
          <w:p w14:paraId="41C19556" w14:textId="77777777" w:rsidR="0013068D" w:rsidRPr="001351D1" w:rsidRDefault="0013068D" w:rsidP="001306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140</w:t>
            </w:r>
          </w:p>
        </w:tc>
        <w:tc>
          <w:tcPr>
            <w:tcW w:w="1417" w:type="dxa"/>
          </w:tcPr>
          <w:p w14:paraId="3A8AED71" w14:textId="7631A0E2" w:rsidR="0013068D" w:rsidRPr="0068752C" w:rsidRDefault="0013068D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-44.39</w:t>
            </w:r>
          </w:p>
        </w:tc>
        <w:tc>
          <w:tcPr>
            <w:tcW w:w="1276" w:type="dxa"/>
          </w:tcPr>
          <w:p w14:paraId="7EC3E2C9" w14:textId="3E8A2A77" w:rsidR="0013068D" w:rsidRPr="0068752C" w:rsidRDefault="0013068D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-5.67</w:t>
            </w:r>
          </w:p>
        </w:tc>
        <w:tc>
          <w:tcPr>
            <w:tcW w:w="1134" w:type="dxa"/>
          </w:tcPr>
          <w:p w14:paraId="3BE037F3" w14:textId="527A51EA" w:rsidR="0013068D" w:rsidRPr="001351D1" w:rsidRDefault="0013068D" w:rsidP="001306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330</w:t>
            </w:r>
          </w:p>
        </w:tc>
        <w:tc>
          <w:tcPr>
            <w:tcW w:w="1417" w:type="dxa"/>
          </w:tcPr>
          <w:p w14:paraId="23CF33BB" w14:textId="65B9D61F" w:rsidR="0013068D" w:rsidRPr="0068752C" w:rsidRDefault="0013068D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-42.06</w:t>
            </w:r>
          </w:p>
        </w:tc>
        <w:tc>
          <w:tcPr>
            <w:tcW w:w="1276" w:type="dxa"/>
          </w:tcPr>
          <w:p w14:paraId="5F00473A" w14:textId="0E6B40CE" w:rsidR="0013068D" w:rsidRPr="0068752C" w:rsidRDefault="00F07519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-3.34</w:t>
            </w:r>
          </w:p>
        </w:tc>
      </w:tr>
      <w:tr w:rsidR="0013068D" w:rsidRPr="001351D1" w14:paraId="2EB3656F" w14:textId="77777777" w:rsidTr="008E3F25">
        <w:trPr>
          <w:trHeight w:val="284"/>
        </w:trPr>
        <w:tc>
          <w:tcPr>
            <w:tcW w:w="1101" w:type="dxa"/>
          </w:tcPr>
          <w:p w14:paraId="6AF3485D" w14:textId="77777777" w:rsidR="0013068D" w:rsidRPr="001351D1" w:rsidRDefault="0013068D" w:rsidP="001306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150</w:t>
            </w:r>
          </w:p>
        </w:tc>
        <w:tc>
          <w:tcPr>
            <w:tcW w:w="1417" w:type="dxa"/>
          </w:tcPr>
          <w:p w14:paraId="122C081B" w14:textId="4B46B7DF" w:rsidR="0013068D" w:rsidRPr="0068752C" w:rsidRDefault="0013068D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-44.72</w:t>
            </w:r>
          </w:p>
        </w:tc>
        <w:tc>
          <w:tcPr>
            <w:tcW w:w="1276" w:type="dxa"/>
          </w:tcPr>
          <w:p w14:paraId="3E3FB213" w14:textId="644E2374" w:rsidR="0013068D" w:rsidRPr="0068752C" w:rsidRDefault="0013068D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</w:t>
            </w:r>
            <w:r w:rsidR="00F07519"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6.00</w:t>
            </w:r>
          </w:p>
        </w:tc>
        <w:tc>
          <w:tcPr>
            <w:tcW w:w="1134" w:type="dxa"/>
          </w:tcPr>
          <w:p w14:paraId="2C9F5A92" w14:textId="39A55201" w:rsidR="0013068D" w:rsidRPr="001351D1" w:rsidRDefault="0013068D" w:rsidP="001306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340</w:t>
            </w:r>
          </w:p>
        </w:tc>
        <w:tc>
          <w:tcPr>
            <w:tcW w:w="1417" w:type="dxa"/>
          </w:tcPr>
          <w:p w14:paraId="78625A71" w14:textId="0A605BEF" w:rsidR="0013068D" w:rsidRPr="0068752C" w:rsidRDefault="0013068D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-42.13</w:t>
            </w:r>
          </w:p>
        </w:tc>
        <w:tc>
          <w:tcPr>
            <w:tcW w:w="1276" w:type="dxa"/>
          </w:tcPr>
          <w:p w14:paraId="7034A539" w14:textId="403BC097" w:rsidR="0013068D" w:rsidRPr="0068752C" w:rsidRDefault="00F07519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-3.41</w:t>
            </w:r>
          </w:p>
        </w:tc>
      </w:tr>
      <w:tr w:rsidR="0013068D" w:rsidRPr="001351D1" w14:paraId="5C1C6821" w14:textId="77777777" w:rsidTr="008E3F25">
        <w:trPr>
          <w:trHeight w:val="284"/>
        </w:trPr>
        <w:tc>
          <w:tcPr>
            <w:tcW w:w="1101" w:type="dxa"/>
          </w:tcPr>
          <w:p w14:paraId="33471231" w14:textId="77777777" w:rsidR="0013068D" w:rsidRPr="001351D1" w:rsidRDefault="0013068D" w:rsidP="001306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160</w:t>
            </w:r>
          </w:p>
        </w:tc>
        <w:tc>
          <w:tcPr>
            <w:tcW w:w="1417" w:type="dxa"/>
          </w:tcPr>
          <w:p w14:paraId="4891A47D" w14:textId="76935008" w:rsidR="0013068D" w:rsidRPr="0068752C" w:rsidRDefault="0013068D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-44.12</w:t>
            </w:r>
          </w:p>
        </w:tc>
        <w:tc>
          <w:tcPr>
            <w:tcW w:w="1276" w:type="dxa"/>
          </w:tcPr>
          <w:p w14:paraId="16601C37" w14:textId="0D75F35F" w:rsidR="0013068D" w:rsidRPr="0068752C" w:rsidRDefault="0013068D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-5.40</w:t>
            </w:r>
          </w:p>
        </w:tc>
        <w:tc>
          <w:tcPr>
            <w:tcW w:w="1134" w:type="dxa"/>
          </w:tcPr>
          <w:p w14:paraId="0027246E" w14:textId="1647C9FB" w:rsidR="0013068D" w:rsidRPr="001351D1" w:rsidRDefault="0013068D" w:rsidP="001306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350</w:t>
            </w:r>
          </w:p>
        </w:tc>
        <w:tc>
          <w:tcPr>
            <w:tcW w:w="1417" w:type="dxa"/>
          </w:tcPr>
          <w:p w14:paraId="78AD3725" w14:textId="569B02B5" w:rsidR="0013068D" w:rsidRPr="0068752C" w:rsidRDefault="0013068D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-40.73</w:t>
            </w:r>
          </w:p>
        </w:tc>
        <w:tc>
          <w:tcPr>
            <w:tcW w:w="1276" w:type="dxa"/>
          </w:tcPr>
          <w:p w14:paraId="28298692" w14:textId="1D933527" w:rsidR="0013068D" w:rsidRPr="0068752C" w:rsidRDefault="00F07519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-2.01</w:t>
            </w:r>
          </w:p>
        </w:tc>
      </w:tr>
      <w:tr w:rsidR="0013068D" w:rsidRPr="001351D1" w14:paraId="3E1E160A" w14:textId="77777777" w:rsidTr="008E3F25">
        <w:trPr>
          <w:trHeight w:val="284"/>
        </w:trPr>
        <w:tc>
          <w:tcPr>
            <w:tcW w:w="1101" w:type="dxa"/>
          </w:tcPr>
          <w:p w14:paraId="48D392B4" w14:textId="77777777" w:rsidR="0013068D" w:rsidRPr="001351D1" w:rsidRDefault="0013068D" w:rsidP="001306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170</w:t>
            </w:r>
          </w:p>
        </w:tc>
        <w:tc>
          <w:tcPr>
            <w:tcW w:w="1417" w:type="dxa"/>
          </w:tcPr>
          <w:p w14:paraId="77AFDFA0" w14:textId="2A5B293F" w:rsidR="0013068D" w:rsidRPr="0068752C" w:rsidRDefault="0013068D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-45.62</w:t>
            </w:r>
          </w:p>
        </w:tc>
        <w:tc>
          <w:tcPr>
            <w:tcW w:w="1276" w:type="dxa"/>
          </w:tcPr>
          <w:p w14:paraId="3122EDF8" w14:textId="693E59A3" w:rsidR="0013068D" w:rsidRPr="0068752C" w:rsidRDefault="0013068D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-6.90</w:t>
            </w:r>
          </w:p>
        </w:tc>
        <w:tc>
          <w:tcPr>
            <w:tcW w:w="1134" w:type="dxa"/>
          </w:tcPr>
          <w:p w14:paraId="24100BDA" w14:textId="5B1C5EF3" w:rsidR="0013068D" w:rsidRPr="001351D1" w:rsidRDefault="0013068D" w:rsidP="001306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360</w:t>
            </w:r>
          </w:p>
        </w:tc>
        <w:tc>
          <w:tcPr>
            <w:tcW w:w="1417" w:type="dxa"/>
          </w:tcPr>
          <w:p w14:paraId="16A36BFC" w14:textId="4BD6AC9A" w:rsidR="0013068D" w:rsidRPr="0068752C" w:rsidRDefault="0013068D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-40.41</w:t>
            </w:r>
          </w:p>
        </w:tc>
        <w:tc>
          <w:tcPr>
            <w:tcW w:w="1276" w:type="dxa"/>
          </w:tcPr>
          <w:p w14:paraId="16726875" w14:textId="7CE098C5" w:rsidR="0013068D" w:rsidRPr="0068752C" w:rsidRDefault="00F07519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-1.69</w:t>
            </w:r>
          </w:p>
        </w:tc>
      </w:tr>
      <w:tr w:rsidR="0013068D" w:rsidRPr="001351D1" w14:paraId="132F10AC" w14:textId="77777777" w:rsidTr="0013068D">
        <w:trPr>
          <w:trHeight w:val="341"/>
        </w:trPr>
        <w:tc>
          <w:tcPr>
            <w:tcW w:w="1101" w:type="dxa"/>
            <w:vAlign w:val="center"/>
          </w:tcPr>
          <w:p w14:paraId="234046B1" w14:textId="77777777" w:rsidR="0013068D" w:rsidRPr="001351D1" w:rsidRDefault="0013068D" w:rsidP="001306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351D1">
              <w:rPr>
                <w:rFonts w:ascii="TH SarabunPSK" w:hAnsi="TH SarabunPSK" w:cs="TH SarabunPSK"/>
                <w:sz w:val="32"/>
                <w:szCs w:val="32"/>
              </w:rPr>
              <w:t>180</w:t>
            </w:r>
          </w:p>
        </w:tc>
        <w:tc>
          <w:tcPr>
            <w:tcW w:w="1417" w:type="dxa"/>
            <w:vAlign w:val="center"/>
          </w:tcPr>
          <w:p w14:paraId="73E4AB98" w14:textId="608B91B6" w:rsidR="0013068D" w:rsidRPr="0068752C" w:rsidRDefault="0013068D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-42.03</w:t>
            </w:r>
          </w:p>
        </w:tc>
        <w:tc>
          <w:tcPr>
            <w:tcW w:w="1276" w:type="dxa"/>
          </w:tcPr>
          <w:p w14:paraId="2697E85F" w14:textId="7EE1F23F" w:rsidR="0013068D" w:rsidRPr="0068752C" w:rsidRDefault="0013068D" w:rsidP="0013068D">
            <w:pPr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-3</w:t>
            </w:r>
            <w:r w:rsidRPr="0068752C">
              <w:rPr>
                <w:rFonts w:ascii="TH SarabunPSK" w:hAnsi="TH SarabunPSK" w:cs="TH SarabunPSK"/>
                <w:color w:val="0070C0"/>
                <w:sz w:val="32"/>
                <w:szCs w:val="32"/>
              </w:rPr>
              <w:t>.31</w:t>
            </w:r>
          </w:p>
        </w:tc>
        <w:tc>
          <w:tcPr>
            <w:tcW w:w="1134" w:type="dxa"/>
            <w:vAlign w:val="center"/>
          </w:tcPr>
          <w:p w14:paraId="2CBA4B9F" w14:textId="6278391A" w:rsidR="0013068D" w:rsidRPr="001351D1" w:rsidRDefault="0013068D" w:rsidP="001306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17" w:type="dxa"/>
            <w:vAlign w:val="center"/>
          </w:tcPr>
          <w:p w14:paraId="01F3D4B4" w14:textId="77777777" w:rsidR="0013068D" w:rsidRPr="001351D1" w:rsidRDefault="0013068D" w:rsidP="001306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0233AAE0" w14:textId="77777777" w:rsidR="0013068D" w:rsidRPr="001351D1" w:rsidRDefault="0013068D" w:rsidP="001306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F9F50ED" w14:textId="77777777" w:rsidR="00647FF8" w:rsidRPr="001351D1" w:rsidRDefault="00647FF8" w:rsidP="00647FF8">
      <w:pPr>
        <w:rPr>
          <w:rFonts w:ascii="TH SarabunPSK" w:hAnsi="TH SarabunPSK" w:cs="TH SarabunPSK"/>
          <w:sz w:val="32"/>
          <w:szCs w:val="32"/>
        </w:rPr>
      </w:pPr>
    </w:p>
    <w:p w14:paraId="6DF05A06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8BA7C3A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53CA1FF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21FA72D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35D46A1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C6B9429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61FC489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BC374DE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4672BDD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50A6E24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C301F09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D2392CE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8C3D076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B2120B9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0F13B96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187D64A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334A4D4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5A451F2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BE8B790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9D6D285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15735E5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7272F33" w14:textId="77777777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54A79EA" w14:textId="5F1CDE34" w:rsidR="00647FF8" w:rsidRPr="001351D1" w:rsidRDefault="00647FF8" w:rsidP="00647FF8">
      <w:pPr>
        <w:jc w:val="center"/>
        <w:rPr>
          <w:rFonts w:ascii="TH SarabunPSK" w:hAnsi="TH SarabunPSK" w:cs="TH SarabunPSK"/>
          <w:sz w:val="32"/>
          <w:szCs w:val="32"/>
          <w:u w:val="single"/>
        </w:rPr>
      </w:pPr>
      <w:r w:rsidRPr="008E3F25">
        <w:rPr>
          <w:rFonts w:ascii="TH SarabunPSK" w:hAnsi="TH SarabunPSK" w:cs="TH SarabunPSK"/>
          <w:b/>
          <w:bCs/>
          <w:sz w:val="32"/>
          <w:szCs w:val="32"/>
          <w:cs/>
        </w:rPr>
        <w:t xml:space="preserve">ค่า </w:t>
      </w:r>
      <w:r w:rsidRPr="008E3F25">
        <w:rPr>
          <w:rFonts w:ascii="TH SarabunPSK" w:hAnsi="TH SarabunPSK" w:cs="TH SarabunPSK"/>
          <w:b/>
          <w:bCs/>
          <w:sz w:val="32"/>
          <w:szCs w:val="32"/>
        </w:rPr>
        <w:t>Max</w:t>
      </w:r>
      <w:r w:rsidR="001E161C">
        <w:rPr>
          <w:rFonts w:ascii="TH SarabunPSK" w:hAnsi="TH SarabunPSK" w:cs="TH SarabunPSK"/>
          <w:b/>
          <w:bCs/>
          <w:sz w:val="32"/>
          <w:szCs w:val="32"/>
        </w:rPr>
        <w:t>imum</w:t>
      </w:r>
      <w:r w:rsidRPr="008E3F25">
        <w:rPr>
          <w:rFonts w:ascii="TH SarabunPSK" w:hAnsi="TH SarabunPSK" w:cs="TH SarabunPSK"/>
          <w:b/>
          <w:bCs/>
          <w:sz w:val="32"/>
          <w:szCs w:val="32"/>
        </w:rPr>
        <w:t xml:space="preserve"> Received Power</w:t>
      </w:r>
      <w:r w:rsidRPr="001351D1">
        <w:rPr>
          <w:rFonts w:ascii="TH SarabunPSK" w:hAnsi="TH SarabunPSK" w:cs="TH SarabunPSK"/>
          <w:sz w:val="32"/>
          <w:szCs w:val="32"/>
        </w:rPr>
        <w:t xml:space="preserve">  ……</w:t>
      </w:r>
      <w:r w:rsidR="00F07519">
        <w:rPr>
          <w:rFonts w:ascii="TH SarabunPSK" w:hAnsi="TH SarabunPSK" w:cs="TH SarabunPSK"/>
          <w:sz w:val="32"/>
          <w:szCs w:val="32"/>
        </w:rPr>
        <w:t>.</w:t>
      </w:r>
      <w:r w:rsidRPr="001351D1">
        <w:rPr>
          <w:rFonts w:ascii="TH SarabunPSK" w:hAnsi="TH SarabunPSK" w:cs="TH SarabunPSK"/>
          <w:sz w:val="32"/>
          <w:szCs w:val="32"/>
        </w:rPr>
        <w:t>…</w:t>
      </w:r>
      <w:r w:rsidR="0068752C" w:rsidRPr="0068752C">
        <w:rPr>
          <w:rFonts w:ascii="TH SarabunPSK" w:hAnsi="TH SarabunPSK" w:cs="TH SarabunPSK"/>
          <w:color w:val="FF0000"/>
          <w:sz w:val="32"/>
          <w:szCs w:val="32"/>
          <w:shd w:val="clear" w:color="auto" w:fill="FFFF00"/>
        </w:rPr>
        <w:t>-</w:t>
      </w:r>
      <w:r w:rsidR="00F07519" w:rsidRPr="0068752C">
        <w:rPr>
          <w:rFonts w:ascii="TH SarabunPSK" w:hAnsi="TH SarabunPSK" w:cs="TH SarabunPSK"/>
          <w:color w:val="FF0000"/>
          <w:sz w:val="32"/>
          <w:szCs w:val="32"/>
          <w:shd w:val="clear" w:color="auto" w:fill="FFFF00"/>
        </w:rPr>
        <w:t>40.27 dB</w:t>
      </w:r>
      <w:r w:rsidRPr="001351D1">
        <w:rPr>
          <w:rFonts w:ascii="TH SarabunPSK" w:hAnsi="TH SarabunPSK" w:cs="TH SarabunPSK"/>
          <w:sz w:val="32"/>
          <w:szCs w:val="32"/>
        </w:rPr>
        <w:t>…………..</w:t>
      </w:r>
    </w:p>
    <w:p w14:paraId="5FE8C90B" w14:textId="77777777" w:rsidR="008E3F25" w:rsidRDefault="008E3F25" w:rsidP="00647FF8">
      <w:pPr>
        <w:jc w:val="center"/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38E5C6DC" w14:textId="77777777" w:rsidR="008E3F25" w:rsidRDefault="008E3F25" w:rsidP="00647FF8">
      <w:pPr>
        <w:jc w:val="center"/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52CA2932" w14:textId="77777777" w:rsidR="008E3F25" w:rsidRDefault="008E3F25" w:rsidP="00647FF8">
      <w:pPr>
        <w:jc w:val="center"/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525FD46B" w14:textId="77777777" w:rsidR="008E3F25" w:rsidRDefault="008E3F25" w:rsidP="00647FF8">
      <w:pPr>
        <w:jc w:val="center"/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56894A93" w14:textId="77777777" w:rsidR="008E3F25" w:rsidRDefault="008E3F25" w:rsidP="00647FF8">
      <w:pPr>
        <w:jc w:val="center"/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275E55A8" w14:textId="61C8DF0A" w:rsidR="008E3F25" w:rsidRDefault="008E3F25" w:rsidP="00647FF8">
      <w:pPr>
        <w:jc w:val="center"/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72217738" w14:textId="77777777" w:rsidR="007A538B" w:rsidRDefault="007A538B" w:rsidP="00647FF8">
      <w:pPr>
        <w:jc w:val="center"/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3533DD4D" w14:textId="33373BB6" w:rsidR="00647FF8" w:rsidRDefault="00A81FBF" w:rsidP="00647FF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E25DE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แบบรูปการแผ่กระจายพลังงาน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ของสายอากาศ</w:t>
      </w:r>
      <w:r w:rsidRPr="007E25D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ในระนาบ </w:t>
      </w:r>
      <w:r w:rsidRPr="00A81FBF">
        <w:rPr>
          <w:rFonts w:ascii="TH SarabunPSK" w:hAnsi="TH SarabunPSK" w:cs="TH SarabunPSK"/>
          <w:b/>
          <w:bCs/>
          <w:position w:val="-10"/>
          <w:sz w:val="32"/>
          <w:szCs w:val="32"/>
          <w:cs/>
        </w:rPr>
        <w:object w:dxaOrig="300" w:dyaOrig="260" w14:anchorId="1D66BCED">
          <v:shape id="_x0000_i1074" type="#_x0000_t75" style="width:15pt;height:13.2pt" o:ole="">
            <v:imagedata r:id="rId105" o:title=""/>
          </v:shape>
          <o:OLEObject Type="Embed" ProgID="Equation.DSMT4" ShapeID="_x0000_i1074" DrawAspect="Content" ObjectID="_1742678510" r:id="rId106"/>
        </w:object>
      </w:r>
      <w:r w:rsidRPr="007E25D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ทั้งโพลาไรเซชั่นร่วมและโพลาไรเซ</w:t>
      </w:r>
      <w:proofErr w:type="spellStart"/>
      <w:r w:rsidRPr="007E25DE">
        <w:rPr>
          <w:rFonts w:ascii="TH SarabunPSK" w:hAnsi="TH SarabunPSK" w:cs="TH SarabunPSK" w:hint="cs"/>
          <w:b/>
          <w:bCs/>
          <w:sz w:val="32"/>
          <w:szCs w:val="32"/>
          <w:cs/>
        </w:rPr>
        <w:t>ชั่น</w:t>
      </w:r>
      <w:proofErr w:type="spellEnd"/>
      <w:r w:rsidRPr="007E25DE">
        <w:rPr>
          <w:rFonts w:ascii="TH SarabunPSK" w:hAnsi="TH SarabunPSK" w:cs="TH SarabunPSK" w:hint="cs"/>
          <w:b/>
          <w:bCs/>
          <w:sz w:val="32"/>
          <w:szCs w:val="32"/>
          <w:cs/>
        </w:rPr>
        <w:t>ไขว้</w:t>
      </w:r>
    </w:p>
    <w:p w14:paraId="68FA7D1F" w14:textId="6C9EFD74" w:rsidR="00B43223" w:rsidRDefault="00B43223" w:rsidP="00647FF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A6E3A43" w14:textId="77777777" w:rsidR="00B43223" w:rsidRPr="001351D1" w:rsidRDefault="00B43223" w:rsidP="00647FF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2CA7BF2" w14:textId="6218280C" w:rsidR="00647FF8" w:rsidRPr="001351D1" w:rsidRDefault="00B43223" w:rsidP="00B43223">
      <w:pPr>
        <w:jc w:val="center"/>
        <w:rPr>
          <w:rFonts w:ascii="TH SarabunPSK" w:hAnsi="TH SarabunPSK" w:cs="TH SarabunPSK"/>
          <w:sz w:val="32"/>
          <w:szCs w:val="32"/>
          <w:u w:val="single"/>
        </w:rPr>
      </w:pPr>
      <w:r w:rsidRPr="00B43223">
        <w:rPr>
          <w:rFonts w:ascii="TH SarabunPSK" w:hAnsi="TH SarabunPSK" w:cs="TH SarabunPSK"/>
          <w:sz w:val="32"/>
          <w:szCs w:val="32"/>
          <w:u w:val="single"/>
        </w:rPr>
        <w:drawing>
          <wp:inline distT="0" distB="0" distL="0" distR="0" wp14:anchorId="2AF09029" wp14:editId="50E9C4FF">
            <wp:extent cx="5810564" cy="5958840"/>
            <wp:effectExtent l="0" t="0" r="0" b="381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820687" cy="596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C350" w14:textId="77777777" w:rsidR="00AA149D" w:rsidRPr="001351D1" w:rsidRDefault="00AA149D" w:rsidP="00136B81">
      <w:pPr>
        <w:rPr>
          <w:rFonts w:ascii="TH SarabunPSK" w:hAnsi="TH SarabunPSK" w:cs="TH SarabunPSK"/>
          <w:sz w:val="32"/>
          <w:szCs w:val="32"/>
        </w:rPr>
      </w:pPr>
    </w:p>
    <w:p w14:paraId="57AEC115" w14:textId="77777777" w:rsidR="00AA149D" w:rsidRPr="001351D1" w:rsidRDefault="00AA149D" w:rsidP="00136B81">
      <w:pPr>
        <w:rPr>
          <w:rFonts w:ascii="TH SarabunPSK" w:hAnsi="TH SarabunPSK" w:cs="TH SarabunPSK"/>
          <w:sz w:val="32"/>
          <w:szCs w:val="32"/>
        </w:rPr>
      </w:pPr>
    </w:p>
    <w:p w14:paraId="0C4FCD41" w14:textId="77777777" w:rsidR="00491C84" w:rsidRDefault="00491C84" w:rsidP="004F6E3B">
      <w:pPr>
        <w:rPr>
          <w:rFonts w:ascii="TH SarabunPSK" w:hAnsi="TH SarabunPSK" w:cs="TH SarabunPSK"/>
          <w:sz w:val="32"/>
          <w:szCs w:val="32"/>
        </w:rPr>
      </w:pPr>
    </w:p>
    <w:p w14:paraId="4E7FCBB8" w14:textId="2DE03163" w:rsidR="00491C84" w:rsidRDefault="00491C84" w:rsidP="004F6E3B">
      <w:pPr>
        <w:rPr>
          <w:rFonts w:ascii="TH SarabunPSK" w:hAnsi="TH SarabunPSK" w:cs="TH SarabunPSK"/>
          <w:sz w:val="32"/>
          <w:szCs w:val="32"/>
        </w:rPr>
      </w:pPr>
    </w:p>
    <w:p w14:paraId="0CD379A9" w14:textId="27EF0D71" w:rsidR="00B43223" w:rsidRDefault="00B43223" w:rsidP="004F6E3B">
      <w:pPr>
        <w:rPr>
          <w:rFonts w:ascii="TH SarabunPSK" w:hAnsi="TH SarabunPSK" w:cs="TH SarabunPSK"/>
          <w:sz w:val="32"/>
          <w:szCs w:val="32"/>
        </w:rPr>
      </w:pPr>
    </w:p>
    <w:p w14:paraId="18E37D5C" w14:textId="08E79177" w:rsidR="00B43223" w:rsidRDefault="00B43223" w:rsidP="004F6E3B">
      <w:pPr>
        <w:rPr>
          <w:rFonts w:ascii="TH SarabunPSK" w:hAnsi="TH SarabunPSK" w:cs="TH SarabunPSK"/>
          <w:sz w:val="32"/>
          <w:szCs w:val="32"/>
        </w:rPr>
      </w:pPr>
    </w:p>
    <w:p w14:paraId="36C427EC" w14:textId="77777777" w:rsidR="007A538B" w:rsidRDefault="007A538B" w:rsidP="004F6E3B">
      <w:pPr>
        <w:rPr>
          <w:rFonts w:ascii="TH SarabunPSK" w:hAnsi="TH SarabunPSK" w:cs="TH SarabunPSK"/>
          <w:sz w:val="32"/>
          <w:szCs w:val="32"/>
        </w:rPr>
      </w:pPr>
    </w:p>
    <w:p w14:paraId="5B9C09BA" w14:textId="6C81E6CA" w:rsidR="002F1E1C" w:rsidRPr="001351D1" w:rsidRDefault="00A33969" w:rsidP="004F6E3B">
      <w:pPr>
        <w:rPr>
          <w:rFonts w:ascii="TH SarabunPSK" w:hAnsi="TH SarabunPSK" w:cs="TH SarabunPSK"/>
          <w:sz w:val="32"/>
          <w:szCs w:val="32"/>
        </w:rPr>
      </w:pPr>
      <w:r w:rsidRPr="001351D1">
        <w:rPr>
          <w:rFonts w:ascii="TH SarabunPSK" w:hAnsi="TH SarabunPSK" w:cs="TH SarabunPSK"/>
          <w:sz w:val="32"/>
          <w:szCs w:val="32"/>
          <w:cs/>
        </w:rPr>
        <w:lastRenderedPageBreak/>
        <w:t>จาก</w:t>
      </w:r>
      <w:r w:rsidR="00ED0E0D" w:rsidRPr="001351D1">
        <w:rPr>
          <w:rFonts w:ascii="TH SarabunPSK" w:hAnsi="TH SarabunPSK" w:cs="TH SarabunPSK"/>
          <w:sz w:val="32"/>
          <w:szCs w:val="32"/>
          <w:cs/>
        </w:rPr>
        <w:t>กราฟที่ได้จากผลการวัดแบบรูป</w:t>
      </w:r>
      <w:r w:rsidR="00873EA4" w:rsidRPr="001351D1">
        <w:rPr>
          <w:rFonts w:ascii="TH SarabunPSK" w:hAnsi="TH SarabunPSK" w:cs="TH SarabunPSK"/>
          <w:sz w:val="32"/>
          <w:szCs w:val="32"/>
          <w:cs/>
        </w:rPr>
        <w:t>การแผ่กระจายพลัง</w:t>
      </w:r>
      <w:r w:rsidR="003E2A1D" w:rsidRPr="001351D1">
        <w:rPr>
          <w:rFonts w:ascii="TH SarabunPSK" w:hAnsi="TH SarabunPSK" w:cs="TH SarabunPSK"/>
          <w:sz w:val="32"/>
          <w:szCs w:val="32"/>
          <w:cs/>
        </w:rPr>
        <w:t xml:space="preserve">งานในระบบ </w:t>
      </w:r>
      <w:r w:rsidR="003E2A1D" w:rsidRPr="001351D1">
        <w:rPr>
          <w:rFonts w:ascii="TH SarabunPSK" w:hAnsi="TH SarabunPSK" w:cs="TH SarabunPSK"/>
          <w:sz w:val="32"/>
          <w:szCs w:val="32"/>
        </w:rPr>
        <w:t xml:space="preserve">XYZ </w:t>
      </w:r>
      <w:r w:rsidR="003E2A1D" w:rsidRPr="001351D1">
        <w:rPr>
          <w:rFonts w:ascii="TH SarabunPSK" w:hAnsi="TH SarabunPSK" w:cs="TH SarabunPSK"/>
          <w:sz w:val="32"/>
          <w:szCs w:val="32"/>
          <w:cs/>
        </w:rPr>
        <w:t>จะได้ว่า</w:t>
      </w:r>
    </w:p>
    <w:p w14:paraId="6042DD3D" w14:textId="0787B362" w:rsidR="003E2A1D" w:rsidRPr="001351D1" w:rsidRDefault="003E2A1D" w:rsidP="004F6E3B">
      <w:pPr>
        <w:rPr>
          <w:rFonts w:ascii="TH SarabunPSK" w:hAnsi="TH SarabunPSK" w:cs="TH SarabunPSK"/>
          <w:sz w:val="32"/>
          <w:szCs w:val="32"/>
        </w:rPr>
      </w:pPr>
      <w:r w:rsidRPr="001351D1">
        <w:rPr>
          <w:rFonts w:ascii="TH SarabunPSK" w:hAnsi="TH SarabunPSK" w:cs="TH SarabunPSK"/>
          <w:sz w:val="32"/>
          <w:szCs w:val="32"/>
          <w:cs/>
        </w:rPr>
        <w:t>สายอากาศ</w:t>
      </w:r>
      <w:r w:rsidR="00A81FBF">
        <w:rPr>
          <w:rFonts w:ascii="TH SarabunPSK" w:hAnsi="TH SarabunPSK" w:cs="TH SarabunPSK" w:hint="cs"/>
          <w:sz w:val="32"/>
          <w:szCs w:val="32"/>
          <w:cs/>
        </w:rPr>
        <w:t>ที่นำมาวัดทดสอบ</w:t>
      </w:r>
      <w:r w:rsidR="0065003F" w:rsidRPr="001351D1">
        <w:rPr>
          <w:rFonts w:ascii="TH SarabunPSK" w:hAnsi="TH SarabunPSK" w:cs="TH SarabunPSK"/>
          <w:sz w:val="32"/>
          <w:szCs w:val="32"/>
          <w:cs/>
        </w:rPr>
        <w:t>มีแบบรูป</w:t>
      </w:r>
      <w:r w:rsidR="00873EA4" w:rsidRPr="001351D1">
        <w:rPr>
          <w:rFonts w:ascii="TH SarabunPSK" w:hAnsi="TH SarabunPSK" w:cs="TH SarabunPSK"/>
          <w:sz w:val="32"/>
          <w:szCs w:val="32"/>
          <w:cs/>
        </w:rPr>
        <w:t>การแผ่กระจายพลัง</w:t>
      </w:r>
      <w:r w:rsidRPr="001351D1">
        <w:rPr>
          <w:rFonts w:ascii="TH SarabunPSK" w:hAnsi="TH SarabunPSK" w:cs="TH SarabunPSK"/>
          <w:sz w:val="32"/>
          <w:szCs w:val="32"/>
          <w:cs/>
        </w:rPr>
        <w:t>งานแบบ</w:t>
      </w:r>
      <w:r w:rsidR="00A81FBF">
        <w:rPr>
          <w:rFonts w:ascii="TH SarabunPSK" w:hAnsi="TH SarabunPSK" w:cs="TH SarabunPSK" w:hint="cs"/>
          <w:sz w:val="32"/>
          <w:szCs w:val="32"/>
          <w:cs/>
        </w:rPr>
        <w:t>ใด</w:t>
      </w:r>
    </w:p>
    <w:p w14:paraId="002E602E" w14:textId="78A9E3A8" w:rsidR="003E2A1D" w:rsidRDefault="00DD5842" w:rsidP="004F6E3B">
      <w:pPr>
        <w:rPr>
          <w:rFonts w:ascii="TH SarabunPSK" w:hAnsi="TH SarabunPSK" w:cs="TH SarabunPSK"/>
          <w:sz w:val="32"/>
          <w:szCs w:val="32"/>
        </w:rPr>
      </w:pPr>
      <w:r w:rsidRPr="001351D1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890B96C" wp14:editId="1293FD66">
                <wp:simplePos x="0" y="0"/>
                <wp:positionH relativeFrom="column">
                  <wp:posOffset>2205990</wp:posOffset>
                </wp:positionH>
                <wp:positionV relativeFrom="paragraph">
                  <wp:posOffset>36830</wp:posOffset>
                </wp:positionV>
                <wp:extent cx="161925" cy="161925"/>
                <wp:effectExtent l="19050" t="19050" r="28575" b="28575"/>
                <wp:wrapNone/>
                <wp:docPr id="33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25" cy="16192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317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F4BA62" id="Rectangle 8" o:spid="_x0000_s1026" style="position:absolute;margin-left:173.7pt;margin-top:2.9pt;width:12.75pt;height:12.7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" fillcolor="red" strokecolor="black [3200]" strokeweight="2.5pt"/>
            </w:pict>
          </mc:Fallback>
        </mc:AlternateContent>
      </w:r>
      <w:r w:rsidRPr="001351D1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A4E116C" wp14:editId="7FFF408F">
                <wp:simplePos x="0" y="0"/>
                <wp:positionH relativeFrom="column">
                  <wp:posOffset>1082040</wp:posOffset>
                </wp:positionH>
                <wp:positionV relativeFrom="paragraph">
                  <wp:posOffset>36830</wp:posOffset>
                </wp:positionV>
                <wp:extent cx="161925" cy="161925"/>
                <wp:effectExtent l="24765" t="17780" r="22860" b="20320"/>
                <wp:wrapNone/>
                <wp:docPr id="32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25" cy="16192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A92E31" id="Rectangle 7" o:spid="_x0000_s1026" style="position:absolute;margin-left:85.2pt;margin-top:2.9pt;width:12.75pt;height:12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" fillcolor="white [3201]" strokecolor="black [3200]" strokeweight="2.5pt">
                <v:shadow color="#868686"/>
              </v:rect>
            </w:pict>
          </mc:Fallback>
        </mc:AlternateContent>
      </w:r>
      <w:r w:rsidRPr="001351D1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E5CB677" wp14:editId="45D0F1A2">
                <wp:simplePos x="0" y="0"/>
                <wp:positionH relativeFrom="column">
                  <wp:posOffset>100965</wp:posOffset>
                </wp:positionH>
                <wp:positionV relativeFrom="paragraph">
                  <wp:posOffset>36830</wp:posOffset>
                </wp:positionV>
                <wp:extent cx="161925" cy="161925"/>
                <wp:effectExtent l="24765" t="17780" r="22860" b="20320"/>
                <wp:wrapNone/>
                <wp:docPr id="31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25" cy="16192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C4AAC1" id="Rectangle 6" o:spid="_x0000_s1026" style="position:absolute;margin-left:7.95pt;margin-top:2.9pt;width:12.75pt;height:12.7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" fillcolor="white [3201]" strokecolor="black [3200]" strokeweight="2.5pt">
                <v:shadow color="#868686"/>
              </v:rect>
            </w:pict>
          </mc:Fallback>
        </mc:AlternateContent>
      </w:r>
      <w:r w:rsidR="003E2A1D" w:rsidRPr="001351D1">
        <w:rPr>
          <w:rFonts w:ascii="TH SarabunPSK" w:hAnsi="TH SarabunPSK" w:cs="TH SarabunPSK"/>
          <w:sz w:val="32"/>
          <w:szCs w:val="32"/>
        </w:rPr>
        <w:t xml:space="preserve">        Isotropic      </w:t>
      </w:r>
      <w:r w:rsidR="003E2A1D" w:rsidRPr="001351D1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="003E2A1D" w:rsidRPr="001351D1">
        <w:rPr>
          <w:rFonts w:ascii="TH SarabunPSK" w:hAnsi="TH SarabunPSK" w:cs="TH SarabunPSK"/>
          <w:sz w:val="32"/>
          <w:szCs w:val="32"/>
        </w:rPr>
        <w:t>Directional           Omnidirectional</w:t>
      </w:r>
    </w:p>
    <w:p w14:paraId="288F9AF2" w14:textId="2837F395" w:rsidR="004F50E0" w:rsidRDefault="004F50E0" w:rsidP="004F6E3B">
      <w:pPr>
        <w:rPr>
          <w:rFonts w:ascii="TH SarabunPSK" w:hAnsi="TH SarabunPSK" w:cs="TH SarabunPSK"/>
          <w:sz w:val="32"/>
          <w:szCs w:val="32"/>
        </w:rPr>
      </w:pPr>
    </w:p>
    <w:p w14:paraId="074C86F6" w14:textId="0C5470EA" w:rsidR="00A244F4" w:rsidRDefault="004F50E0" w:rsidP="0038438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จงแสดงวิธีคำนวณอัตราขยายของสายอากาศที่มุม </w:t>
      </w:r>
      <w:r>
        <w:rPr>
          <w:rFonts w:ascii="TH SarabunPSK" w:hAnsi="TH SarabunPSK" w:cs="TH SarabunPSK"/>
          <w:sz w:val="32"/>
          <w:szCs w:val="32"/>
        </w:rPr>
        <w:t xml:space="preserve">0 </w:t>
      </w:r>
      <w:r>
        <w:rPr>
          <w:rFonts w:ascii="TH SarabunPSK" w:hAnsi="TH SarabunPSK" w:cs="TH SarabunPSK" w:hint="cs"/>
          <w:sz w:val="32"/>
          <w:szCs w:val="32"/>
          <w:cs/>
        </w:rPr>
        <w:t>องศา</w:t>
      </w:r>
    </w:p>
    <w:p w14:paraId="1E7C6FCE" w14:textId="1880C3DA" w:rsidR="00384383" w:rsidRPr="0068752C" w:rsidRDefault="00384383" w:rsidP="00384383">
      <w:pPr>
        <w:rPr>
          <w:rFonts w:ascii="TH SarabunPSK" w:hAnsi="TH SarabunPSK" w:cs="TH SarabunPSK"/>
          <w:sz w:val="32"/>
          <w:szCs w:val="32"/>
        </w:rPr>
      </w:pPr>
      <w:r w:rsidRPr="0068752C">
        <w:rPr>
          <w:rFonts w:ascii="TH SarabunPSK" w:hAnsi="TH SarabunPSK" w:cs="TH SarabunPSK" w:hint="cs"/>
          <w:sz w:val="32"/>
          <w:szCs w:val="32"/>
          <w:cs/>
        </w:rPr>
        <w:t xml:space="preserve">จากสูตร   </w:t>
      </w:r>
      <w:r w:rsidRPr="0068752C">
        <w:rPr>
          <w:rFonts w:ascii="TH SarabunPSK" w:hAnsi="TH SarabunPSK" w:cs="TH SarabunPSK"/>
          <w:position w:val="-30"/>
          <w:sz w:val="32"/>
          <w:szCs w:val="32"/>
          <w:cs/>
        </w:rPr>
        <w:object w:dxaOrig="6680" w:dyaOrig="720" w14:anchorId="20CC4C82">
          <v:shape id="_x0000_i1081" type="#_x0000_t75" style="width:333.6pt;height:36.6pt" o:ole="">
            <v:imagedata r:id="rId62" o:title=""/>
          </v:shape>
          <o:OLEObject Type="Embed" ProgID="Equation.DSMT4" ShapeID="_x0000_i1081" DrawAspect="Content" ObjectID="_1742678511" r:id="rId108"/>
        </w:object>
      </w:r>
      <w:r w:rsidR="00BD6F22" w:rsidRPr="0068752C">
        <w:rPr>
          <w:rFonts w:ascii="TH SarabunPSK" w:hAnsi="TH SarabunPSK" w:cs="TH SarabunPSK"/>
          <w:sz w:val="32"/>
          <w:szCs w:val="32"/>
        </w:rPr>
        <w:t xml:space="preserve"> .....(1)</w:t>
      </w:r>
    </w:p>
    <w:p w14:paraId="49E7EB1E" w14:textId="4AEF5439" w:rsidR="00384383" w:rsidRPr="0068752C" w:rsidRDefault="00384383" w:rsidP="00384383">
      <w:pPr>
        <w:rPr>
          <w:rFonts w:ascii="TH SarabunPSK" w:hAnsi="TH SarabunPSK" w:cs="TH SarabunPSK"/>
          <w:sz w:val="32"/>
          <w:szCs w:val="32"/>
          <w:u w:val="dotted"/>
        </w:rPr>
      </w:pPr>
      <w:r w:rsidRPr="0068752C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สิ่งที่เราทราบ </w:t>
      </w:r>
    </w:p>
    <w:p w14:paraId="5A7ED9DC" w14:textId="79323F87" w:rsidR="00384383" w:rsidRPr="0068752C" w:rsidRDefault="00384383" w:rsidP="00384383">
      <w:pPr>
        <w:pStyle w:val="ac"/>
        <w:numPr>
          <w:ilvl w:val="0"/>
          <w:numId w:val="34"/>
        </w:numPr>
        <w:rPr>
          <w:rFonts w:ascii="TH SarabunPSK" w:hAnsi="TH SarabunPSK" w:cs="TH SarabunPSK"/>
          <w:sz w:val="32"/>
          <w:szCs w:val="32"/>
          <w:u w:val="dotted"/>
        </w:rPr>
      </w:pPr>
      <w:r w:rsidRPr="0068752C">
        <w:rPr>
          <w:rFonts w:ascii="TH SarabunPSK" w:hAnsi="TH SarabunPSK" w:cs="TH SarabunPSK" w:hint="cs"/>
          <w:sz w:val="32"/>
          <w:szCs w:val="32"/>
          <w:u w:val="dotted"/>
          <w:cs/>
        </w:rPr>
        <w:t>กำลัง</w:t>
      </w:r>
      <w:r w:rsidR="006F12BB" w:rsidRPr="0068752C">
        <w:rPr>
          <w:rFonts w:ascii="TH SarabunPSK" w:hAnsi="TH SarabunPSK" w:cs="TH SarabunPSK" w:hint="cs"/>
          <w:sz w:val="32"/>
          <w:szCs w:val="32"/>
          <w:u w:val="dotted"/>
          <w:cs/>
        </w:rPr>
        <w:t>ที่ฝั่ง</w:t>
      </w:r>
      <w:r w:rsidRPr="0068752C">
        <w:rPr>
          <w:rFonts w:ascii="TH SarabunPSK" w:hAnsi="TH SarabunPSK" w:cs="TH SarabunPSK" w:hint="cs"/>
          <w:sz w:val="32"/>
          <w:szCs w:val="32"/>
          <w:u w:val="dotted"/>
          <w:cs/>
        </w:rPr>
        <w:t>เครื่องรับ</w:t>
      </w:r>
      <w:r w:rsidR="006F12BB" w:rsidRPr="0068752C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 </w:t>
      </w:r>
      <w:r w:rsidR="006F12BB" w:rsidRPr="0068752C">
        <w:rPr>
          <w:rFonts w:ascii="TH SarabunPSK" w:hAnsi="TH SarabunPSK" w:cs="TH SarabunPSK"/>
          <w:sz w:val="32"/>
          <w:szCs w:val="32"/>
          <w:u w:val="dotted"/>
        </w:rPr>
        <w:t>:</w:t>
      </w:r>
      <w:r w:rsidRPr="0068752C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  <w:u w:val="dotted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  <w:u w:val="dotted"/>
              </w:rPr>
              <m:t>P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  <w:u w:val="dotted"/>
              </w:rPr>
              <m:t>r</m:t>
            </m:r>
          </m:sub>
        </m:sSub>
      </m:oMath>
      <w:r w:rsidRPr="0068752C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 </w:t>
      </w:r>
      <w:r w:rsidRPr="0068752C">
        <w:rPr>
          <w:rFonts w:ascii="TH SarabunPSK" w:hAnsi="TH SarabunPSK" w:cs="TH SarabunPSK"/>
          <w:sz w:val="32"/>
          <w:szCs w:val="32"/>
          <w:u w:val="dotted"/>
        </w:rPr>
        <w:t xml:space="preserve">= </w:t>
      </w:r>
      <w:r w:rsidR="006F12BB" w:rsidRPr="0068752C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-36.87 </w:t>
      </w:r>
      <w:r w:rsidR="006F12BB" w:rsidRPr="0068752C">
        <w:rPr>
          <w:rFonts w:ascii="TH SarabunPSK" w:hAnsi="TH SarabunPSK" w:cs="TH SarabunPSK"/>
          <w:sz w:val="32"/>
          <w:szCs w:val="32"/>
          <w:u w:val="dotted"/>
        </w:rPr>
        <w:t>dB (</w:t>
      </w:r>
      <w:r w:rsidR="006F12BB" w:rsidRPr="0068752C">
        <w:rPr>
          <w:rFonts w:ascii="TH SarabunPSK" w:hAnsi="TH SarabunPSK" w:cs="TH SarabunPSK" w:hint="cs"/>
          <w:sz w:val="32"/>
          <w:szCs w:val="32"/>
          <w:u w:val="dotted"/>
          <w:cs/>
        </w:rPr>
        <w:t>จากตารางที่ 2</w:t>
      </w:r>
      <w:r w:rsidR="006F12BB" w:rsidRPr="0068752C">
        <w:rPr>
          <w:rFonts w:ascii="TH SarabunPSK" w:hAnsi="TH SarabunPSK" w:cs="TH SarabunPSK"/>
          <w:sz w:val="32"/>
          <w:szCs w:val="32"/>
          <w:u w:val="dotted"/>
        </w:rPr>
        <w:t>)</w:t>
      </w:r>
    </w:p>
    <w:p w14:paraId="1D3506EE" w14:textId="0CD0F9C8" w:rsidR="006F12BB" w:rsidRPr="0068752C" w:rsidRDefault="006F12BB" w:rsidP="00384383">
      <w:pPr>
        <w:pStyle w:val="ac"/>
        <w:numPr>
          <w:ilvl w:val="0"/>
          <w:numId w:val="34"/>
        </w:numPr>
        <w:rPr>
          <w:rFonts w:ascii="TH SarabunPSK" w:hAnsi="TH SarabunPSK" w:cs="TH SarabunPSK"/>
          <w:sz w:val="32"/>
          <w:szCs w:val="32"/>
          <w:u w:val="dotted"/>
        </w:rPr>
      </w:pPr>
      <w:r w:rsidRPr="0068752C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กำลังที่ฝั่งเครื่องส่ง </w:t>
      </w:r>
      <w:r w:rsidRPr="0068752C">
        <w:rPr>
          <w:rFonts w:ascii="TH SarabunPSK" w:hAnsi="TH SarabunPSK" w:cs="TH SarabunPSK"/>
          <w:sz w:val="32"/>
          <w:szCs w:val="32"/>
          <w:u w:val="dotted"/>
        </w:rPr>
        <w:t>:</w:t>
      </w:r>
      <w:r w:rsidRPr="0068752C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  <w:u w:val="dotted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  <w:u w:val="dotted"/>
              </w:rPr>
              <m:t>P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  <w:u w:val="dotted"/>
              </w:rPr>
              <m:t>t</m:t>
            </m:r>
          </m:sub>
        </m:sSub>
      </m:oMath>
      <w:r w:rsidRPr="0068752C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 </w:t>
      </w:r>
      <w:r w:rsidRPr="0068752C">
        <w:rPr>
          <w:rFonts w:ascii="TH SarabunPSK" w:hAnsi="TH SarabunPSK" w:cs="TH SarabunPSK"/>
          <w:sz w:val="32"/>
          <w:szCs w:val="32"/>
          <w:u w:val="dotted"/>
        </w:rPr>
        <w:t xml:space="preserve">= </w:t>
      </w:r>
      <w:r w:rsidRPr="0068752C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0 </w:t>
      </w:r>
      <w:r w:rsidRPr="0068752C">
        <w:rPr>
          <w:rFonts w:ascii="TH SarabunPSK" w:hAnsi="TH SarabunPSK" w:cs="TH SarabunPSK"/>
          <w:sz w:val="32"/>
          <w:szCs w:val="32"/>
          <w:u w:val="dotted"/>
        </w:rPr>
        <w:t>dB (</w:t>
      </w:r>
      <w:r w:rsidRPr="0068752C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จากเครื่อง </w:t>
      </w:r>
      <w:r w:rsidRPr="0068752C">
        <w:rPr>
          <w:rFonts w:ascii="TH SarabunPSK" w:hAnsi="TH SarabunPSK" w:cs="TH SarabunPSK"/>
          <w:sz w:val="32"/>
          <w:szCs w:val="32"/>
          <w:u w:val="dotted"/>
        </w:rPr>
        <w:t>Vector Generator Signal)</w:t>
      </w:r>
    </w:p>
    <w:p w14:paraId="51E862EC" w14:textId="72056D1D" w:rsidR="006F12BB" w:rsidRPr="0068752C" w:rsidRDefault="006F12BB" w:rsidP="00384383">
      <w:pPr>
        <w:pStyle w:val="ac"/>
        <w:numPr>
          <w:ilvl w:val="0"/>
          <w:numId w:val="34"/>
        </w:numPr>
        <w:rPr>
          <w:rFonts w:ascii="TH SarabunPSK" w:hAnsi="TH SarabunPSK" w:cs="TH SarabunPSK"/>
          <w:sz w:val="32"/>
          <w:szCs w:val="32"/>
          <w:u w:val="dotted"/>
        </w:rPr>
      </w:pPr>
      <w:r w:rsidRPr="0068752C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ระยะทางระหว่างเครื่องรับและเครื่องส่ง </w:t>
      </w:r>
      <w:r w:rsidRPr="0068752C">
        <w:rPr>
          <w:rFonts w:ascii="TH SarabunPSK" w:hAnsi="TH SarabunPSK" w:cs="TH SarabunPSK"/>
          <w:sz w:val="32"/>
          <w:szCs w:val="32"/>
          <w:u w:val="dotted"/>
        </w:rPr>
        <w:t>:</w:t>
      </w:r>
      <w:r w:rsidRPr="0068752C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 </w:t>
      </w:r>
      <m:oMath>
        <m:r>
          <m:rPr>
            <m:sty m:val="p"/>
          </m:rPr>
          <w:rPr>
            <w:rFonts w:ascii="Cambria Math" w:hAnsi="Cambria Math" w:cs="TH SarabunPSK"/>
            <w:sz w:val="32"/>
            <w:szCs w:val="32"/>
            <w:u w:val="dotted"/>
          </w:rPr>
          <m:t>R</m:t>
        </m:r>
      </m:oMath>
      <w:r w:rsidRPr="0068752C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 </w:t>
      </w:r>
      <w:r w:rsidRPr="0068752C">
        <w:rPr>
          <w:rFonts w:ascii="TH SarabunPSK" w:hAnsi="TH SarabunPSK" w:cs="TH SarabunPSK"/>
          <w:sz w:val="32"/>
          <w:szCs w:val="32"/>
          <w:u w:val="dotted"/>
        </w:rPr>
        <w:t>= 17 cm (Far-Field)</w:t>
      </w:r>
    </w:p>
    <w:p w14:paraId="5537D590" w14:textId="200CE2FC" w:rsidR="006F12BB" w:rsidRPr="0068752C" w:rsidRDefault="006F12BB" w:rsidP="00384383">
      <w:pPr>
        <w:pStyle w:val="ac"/>
        <w:numPr>
          <w:ilvl w:val="0"/>
          <w:numId w:val="34"/>
        </w:numPr>
        <w:rPr>
          <w:rFonts w:ascii="TH SarabunPSK" w:hAnsi="TH SarabunPSK" w:cs="TH SarabunPSK"/>
          <w:sz w:val="32"/>
          <w:szCs w:val="32"/>
          <w:u w:val="dotted"/>
        </w:rPr>
      </w:pPr>
      <w:r w:rsidRPr="0068752C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ความยาวคลื่น </w:t>
      </w:r>
      <w:r w:rsidRPr="0068752C">
        <w:rPr>
          <w:rFonts w:ascii="TH SarabunPSK" w:hAnsi="TH SarabunPSK" w:cs="TH SarabunPSK"/>
          <w:sz w:val="32"/>
          <w:szCs w:val="32"/>
          <w:u w:val="dotted"/>
        </w:rPr>
        <w:t xml:space="preserve">: </w:t>
      </w:r>
      <m:oMath>
        <m:r>
          <w:rPr>
            <w:rFonts w:ascii="Cambria Math" w:hAnsi="Cambria Math" w:cs="TH SarabunPSK"/>
            <w:sz w:val="32"/>
            <w:szCs w:val="32"/>
            <w:u w:val="dotted"/>
          </w:rPr>
          <m:t>λ</m:t>
        </m:r>
      </m:oMath>
      <w:r w:rsidRPr="0068752C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 </w:t>
      </w:r>
      <w:r w:rsidRPr="0068752C">
        <w:rPr>
          <w:rFonts w:ascii="TH SarabunPSK" w:hAnsi="TH SarabunPSK" w:cs="TH SarabunPSK"/>
          <w:sz w:val="32"/>
          <w:szCs w:val="32"/>
          <w:u w:val="dotted"/>
        </w:rPr>
        <w:t>= 0.2 m (</w:t>
      </w:r>
      <w:r w:rsidRPr="0068752C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ความถี่ 1.5 </w:t>
      </w:r>
      <w:r w:rsidRPr="0068752C">
        <w:rPr>
          <w:rFonts w:ascii="TH SarabunPSK" w:hAnsi="TH SarabunPSK" w:cs="TH SarabunPSK"/>
          <w:sz w:val="32"/>
          <w:szCs w:val="32"/>
          <w:u w:val="dotted"/>
        </w:rPr>
        <w:t>GHz)</w:t>
      </w:r>
    </w:p>
    <w:p w14:paraId="296CB2AB" w14:textId="368676DC" w:rsidR="006F12BB" w:rsidRPr="0068752C" w:rsidRDefault="006F12BB" w:rsidP="00384383">
      <w:pPr>
        <w:pStyle w:val="ac"/>
        <w:numPr>
          <w:ilvl w:val="0"/>
          <w:numId w:val="34"/>
        </w:numPr>
        <w:rPr>
          <w:rFonts w:ascii="TH SarabunPSK" w:hAnsi="TH SarabunPSK" w:cs="TH SarabunPSK"/>
          <w:sz w:val="32"/>
          <w:szCs w:val="32"/>
          <w:u w:val="dotted"/>
        </w:rPr>
      </w:pPr>
      <w:r w:rsidRPr="0068752C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ค่าความสูญเสียเนื่องจากสายส่ง </w:t>
      </w:r>
      <w:r w:rsidRPr="0068752C">
        <w:rPr>
          <w:rFonts w:ascii="TH SarabunPSK" w:hAnsi="TH SarabunPSK" w:cs="TH SarabunPSK"/>
          <w:sz w:val="32"/>
          <w:szCs w:val="32"/>
          <w:u w:val="dotted"/>
        </w:rPr>
        <w:t xml:space="preserve">: cable loss = -3.4 dBm </w:t>
      </w:r>
      <w:r w:rsidRPr="0068752C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และ </w:t>
      </w:r>
      <w:r w:rsidRPr="0068752C">
        <w:rPr>
          <w:rFonts w:ascii="TH SarabunPSK" w:hAnsi="TH SarabunPSK" w:cs="TH SarabunPSK"/>
          <w:sz w:val="32"/>
          <w:szCs w:val="32"/>
          <w:u w:val="dotted"/>
        </w:rPr>
        <w:t>-2 dBm</w:t>
      </w:r>
      <w:r w:rsidRPr="0068752C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 หรือเท่ากับ </w:t>
      </w:r>
      <w:r w:rsidR="00BD6F22" w:rsidRPr="0068752C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-35.40 </w:t>
      </w:r>
      <w:r w:rsidR="00BD6F22" w:rsidRPr="0068752C">
        <w:rPr>
          <w:rFonts w:ascii="TH SarabunPSK" w:hAnsi="TH SarabunPSK" w:cs="TH SarabunPSK"/>
          <w:sz w:val="32"/>
          <w:szCs w:val="32"/>
          <w:u w:val="dotted"/>
        </w:rPr>
        <w:t>dB</w:t>
      </w:r>
    </w:p>
    <w:p w14:paraId="5F8A99E1" w14:textId="0136FDCB" w:rsidR="00BD6F22" w:rsidRPr="0068752C" w:rsidRDefault="00BD6F22" w:rsidP="00BD6F22">
      <w:pPr>
        <w:ind w:left="360"/>
        <w:rPr>
          <w:rFonts w:ascii="TH SarabunPSK" w:hAnsi="TH SarabunPSK" w:cs="TH SarabunPSK"/>
          <w:sz w:val="32"/>
          <w:szCs w:val="32"/>
          <w:u w:val="dotted"/>
        </w:rPr>
      </w:pPr>
      <w:r w:rsidRPr="0068752C">
        <w:rPr>
          <w:rFonts w:ascii="TH SarabunPSK" w:hAnsi="TH SarabunPSK" w:cs="TH SarabunPSK" w:hint="cs"/>
          <w:sz w:val="32"/>
          <w:szCs w:val="32"/>
          <w:u w:val="dotted"/>
          <w:cs/>
        </w:rPr>
        <w:t>จากข้อมูลข้างต้น เมื่อเรานำค่าไปแทนในสมการ</w:t>
      </w:r>
      <w:r w:rsidRPr="0068752C">
        <w:rPr>
          <w:rFonts w:ascii="TH SarabunPSK" w:hAnsi="TH SarabunPSK" w:cs="TH SarabunPSK"/>
          <w:sz w:val="32"/>
          <w:szCs w:val="32"/>
          <w:u w:val="dotted"/>
        </w:rPr>
        <w:t xml:space="preserve"> (1)</w:t>
      </w:r>
      <w:r w:rsidRPr="0068752C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 จะได้ว่า</w:t>
      </w:r>
    </w:p>
    <w:p w14:paraId="35B312B6" w14:textId="77D4365F" w:rsidR="00BD6F22" w:rsidRPr="0068752C" w:rsidRDefault="00BD6F22" w:rsidP="00BD6F22">
      <w:pPr>
        <w:ind w:left="360"/>
        <w:rPr>
          <w:rFonts w:ascii="TH SarabunPSK" w:hAnsi="TH SarabunPSK" w:cs="TH SarabunPSK"/>
          <w:sz w:val="24"/>
          <w:szCs w:val="24"/>
        </w:rPr>
      </w:pPr>
      <m:oMath>
        <m:r>
          <w:rPr>
            <w:rFonts w:ascii="Cambria Math" w:hAnsi="Cambria Math" w:cs="TH SarabunPSK"/>
            <w:sz w:val="24"/>
            <w:szCs w:val="24"/>
          </w:rPr>
          <m:t>;   (</m:t>
        </m:r>
        <m:sSub>
          <m:sSubPr>
            <m:ctrlPr>
              <w:rPr>
                <w:rFonts w:ascii="Cambria Math" w:hAnsi="Cambria Math" w:cs="TH SarabunPSK"/>
                <w:i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 w:cs="TH SarabunPSK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or</m:t>
                </m:r>
              </m:sub>
            </m:sSub>
            <m:r>
              <w:rPr>
                <w:rFonts w:ascii="Cambria Math" w:hAnsi="Cambria Math" w:cs="TH SarabunPSK"/>
                <w:sz w:val="24"/>
                <w:szCs w:val="24"/>
              </w:rPr>
              <m:t>)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dB</m:t>
            </m:r>
          </m:sub>
        </m:sSub>
        <m:r>
          <w:rPr>
            <w:rFonts w:ascii="Cambria Math" w:hAnsi="Cambria Math" w:cs="TH SarabunPSK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H SarabunPSK"/>
                <w:i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 w:cs="TH SarabunPSK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H SarabunPSK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sz w:val="24"/>
                        <w:szCs w:val="24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H SarabunPSK"/>
                        <w:sz w:val="24"/>
                        <w:szCs w:val="24"/>
                      </w:rPr>
                      <m:t>ot</m:t>
                    </m:r>
                  </m:sub>
                </m:sSub>
              </m:e>
            </m:d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dB</m:t>
            </m:r>
          </m:sub>
        </m:sSub>
        <m:r>
          <w:rPr>
            <w:rFonts w:ascii="Cambria Math" w:hAnsi="Cambria Math" w:cs="TH SarabunPSK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H SarabunPSK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H SarabunPSK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H SarabunPSK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H SarabunPSK"/>
            <w:sz w:val="24"/>
            <w:szCs w:val="24"/>
          </w:rPr>
          <m:t>[-36.87-0 +20</m:t>
        </m:r>
        <m:func>
          <m:funcPr>
            <m:ctrlPr>
              <w:rPr>
                <w:rFonts w:ascii="Cambria Math" w:hAnsi="Cambria Math" w:cs="TH SarabunPSK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H SarabunPSK"/>
                <w:sz w:val="24"/>
                <w:szCs w:val="24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 w:cs="TH SarabunPSK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H SarabunPSK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H SarabunPSK"/>
                        <w:sz w:val="24"/>
                        <w:szCs w:val="24"/>
                      </w:rPr>
                      <m:t>4π</m:t>
                    </m:r>
                    <m:d>
                      <m:dPr>
                        <m:ctrlPr>
                          <w:rPr>
                            <w:rFonts w:ascii="Cambria Math" w:hAnsi="Cambria Math" w:cs="TH SarabunPSK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H SarabunPSK"/>
                            <w:sz w:val="24"/>
                            <w:szCs w:val="24"/>
                          </w:rPr>
                          <m:t>17×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H SarabunPSK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H SarabunPSK"/>
                                <w:sz w:val="24"/>
                                <w:szCs w:val="24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H SarabunPSK"/>
                                <w:sz w:val="24"/>
                                <w:szCs w:val="24"/>
                              </w:rPr>
                              <m:t>-2</m:t>
                            </m:r>
                          </m:sup>
                        </m:sSup>
                      </m:e>
                    </m:d>
                  </m:num>
                  <m:den>
                    <m:r>
                      <w:rPr>
                        <w:rFonts w:ascii="Cambria Math" w:hAnsi="Cambria Math" w:cs="TH SarabunPSK"/>
                        <w:sz w:val="24"/>
                        <w:szCs w:val="24"/>
                      </w:rPr>
                      <m:t>0.2</m:t>
                    </m:r>
                  </m:den>
                </m:f>
              </m:e>
            </m:d>
          </m:e>
        </m:func>
        <m:r>
          <w:rPr>
            <w:rFonts w:ascii="Cambria Math" w:hAnsi="Cambria Math" w:cs="TH SarabunPSK"/>
            <w:sz w:val="24"/>
            <w:szCs w:val="24"/>
          </w:rPr>
          <m:t>+(-35.40)]</m:t>
        </m:r>
      </m:oMath>
      <w:r w:rsidRPr="0068752C">
        <w:rPr>
          <w:rFonts w:ascii="TH SarabunPSK" w:hAnsi="TH SarabunPSK" w:cs="TH SarabunPSK"/>
          <w:sz w:val="24"/>
          <w:szCs w:val="24"/>
        </w:rPr>
        <w:t xml:space="preserve"> </w:t>
      </w:r>
    </w:p>
    <w:p w14:paraId="17BF3021" w14:textId="2336E1C2" w:rsidR="00BD6F22" w:rsidRPr="0068752C" w:rsidRDefault="00BD6F22" w:rsidP="00BD6F22">
      <w:pPr>
        <w:ind w:left="360"/>
        <w:rPr>
          <w:rFonts w:ascii="TH SarabunPSK" w:hAnsi="TH SarabunPSK" w:cs="TH SarabunPSK"/>
          <w:sz w:val="24"/>
          <w:szCs w:val="24"/>
        </w:rPr>
      </w:pPr>
      <m:oMath>
        <m:r>
          <w:rPr>
            <w:rFonts w:ascii="Cambria Math" w:hAnsi="Cambria Math" w:cs="TH SarabunPSK"/>
            <w:sz w:val="24"/>
            <w:szCs w:val="24"/>
          </w:rPr>
          <m:t xml:space="preserve">∴ </m:t>
        </m:r>
        <m:r>
          <w:rPr>
            <w:rFonts w:ascii="Cambria Math" w:hAnsi="Cambria Math" w:cs="TH SarabunPSK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H SarabunPSK"/>
                <w:i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 w:cs="TH SarabunPSK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or</m:t>
                </m:r>
              </m:sub>
            </m:sSub>
            <m:r>
              <w:rPr>
                <w:rFonts w:ascii="Cambria Math" w:hAnsi="Cambria Math" w:cs="TH SarabunPSK"/>
                <w:sz w:val="24"/>
                <w:szCs w:val="24"/>
              </w:rPr>
              <m:t>)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dB</m:t>
            </m:r>
          </m:sub>
        </m:sSub>
        <m:r>
          <w:rPr>
            <w:rFonts w:ascii="Cambria Math" w:hAnsi="Cambria Math" w:cs="TH SarabunPSK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H SarabunPSK"/>
                <w:i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 w:cs="TH SarabunPSK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H SarabunPSK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sz w:val="24"/>
                        <w:szCs w:val="24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H SarabunPSK"/>
                        <w:sz w:val="24"/>
                        <w:szCs w:val="24"/>
                      </w:rPr>
                      <m:t>ot</m:t>
                    </m:r>
                  </m:sub>
                </m:sSub>
              </m:e>
            </m:d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dB</m:t>
            </m:r>
          </m:sub>
        </m:sSub>
        <m:r>
          <w:rPr>
            <w:rFonts w:ascii="Cambria Math" w:hAnsi="Cambria Math" w:cs="TH SarabunPSK"/>
            <w:sz w:val="24"/>
            <w:szCs w:val="24"/>
          </w:rPr>
          <m:t xml:space="preserve">= -12.45 </m:t>
        </m:r>
        <m:r>
          <m:rPr>
            <m:sty m:val="p"/>
          </m:rPr>
          <w:rPr>
            <w:rFonts w:ascii="Cambria Math" w:hAnsi="Cambria Math" w:cs="TH SarabunPSK"/>
            <w:sz w:val="24"/>
            <w:szCs w:val="24"/>
          </w:rPr>
          <m:t>dB</m:t>
        </m:r>
      </m:oMath>
      <w:r w:rsidRPr="0068752C">
        <w:rPr>
          <w:rFonts w:ascii="TH SarabunPSK" w:hAnsi="TH SarabunPSK" w:cs="TH SarabunPSK"/>
          <w:sz w:val="24"/>
          <w:szCs w:val="24"/>
        </w:rPr>
        <w:t xml:space="preserve"> ##</w:t>
      </w:r>
    </w:p>
    <w:p w14:paraId="70E70EA1" w14:textId="77777777" w:rsidR="00BD6F22" w:rsidRPr="0068752C" w:rsidRDefault="00BD6F22" w:rsidP="00BD6F22">
      <w:pPr>
        <w:ind w:left="360"/>
        <w:rPr>
          <w:rFonts w:ascii="TH SarabunPSK" w:hAnsi="TH SarabunPSK" w:cs="TH SarabunPSK"/>
          <w:sz w:val="32"/>
          <w:szCs w:val="32"/>
          <w:u w:val="dotted"/>
        </w:rPr>
      </w:pPr>
    </w:p>
    <w:p w14:paraId="0B7FA413" w14:textId="3239DD2E" w:rsidR="00BD6F22" w:rsidRPr="0068752C" w:rsidRDefault="00BD6F22" w:rsidP="00BD6F22">
      <w:pPr>
        <w:ind w:left="360"/>
        <w:rPr>
          <w:rFonts w:ascii="TH SarabunPSK" w:hAnsi="TH SarabunPSK" w:cs="TH SarabunPSK" w:hint="cs"/>
          <w:sz w:val="32"/>
          <w:szCs w:val="32"/>
          <w:u w:val="dotted"/>
          <w:cs/>
        </w:rPr>
      </w:pPr>
      <w:r w:rsidRPr="0068752C">
        <w:rPr>
          <w:rFonts w:ascii="TH SarabunPSK" w:hAnsi="TH SarabunPSK" w:cs="TH SarabunPSK" w:hint="cs"/>
          <w:sz w:val="32"/>
          <w:szCs w:val="32"/>
          <w:u w:val="dotted"/>
          <w:cs/>
        </w:rPr>
        <w:t>สรุปได้ว่า อัตราขยายของสายอากาศที่มุม 0 องศา มีค่าเท่ากับ -12.45 เดซิเบล</w:t>
      </w:r>
    </w:p>
    <w:p w14:paraId="79EF20E6" w14:textId="77777777" w:rsidR="004F6E3B" w:rsidRPr="001351D1" w:rsidRDefault="004F6E3B" w:rsidP="004F6E3B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1351D1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สรุปผลการทดลอง</w:t>
      </w:r>
    </w:p>
    <w:p w14:paraId="064768FC" w14:textId="44521A7C" w:rsidR="00F56DD1" w:rsidRPr="0068752C" w:rsidRDefault="00F06308" w:rsidP="00872FEE">
      <w:pPr>
        <w:pStyle w:val="a5"/>
        <w:tabs>
          <w:tab w:val="clear" w:pos="4153"/>
          <w:tab w:val="clear" w:pos="8306"/>
        </w:tabs>
        <w:rPr>
          <w:rFonts w:ascii="TH SarabunPSK" w:hAnsi="TH SarabunPSK" w:cs="TH SarabunPSK" w:hint="cs"/>
          <w:sz w:val="32"/>
          <w:szCs w:val="32"/>
          <w:cs/>
        </w:rPr>
      </w:pPr>
      <w:r w:rsidRPr="0068752C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จากการทดลอง พบว่าสายอากาศแบบ </w:t>
      </w:r>
      <w:r w:rsidRPr="0068752C">
        <w:rPr>
          <w:rFonts w:ascii="TH SarabunPSK" w:hAnsi="TH SarabunPSK" w:cs="TH SarabunPSK"/>
          <w:sz w:val="32"/>
          <w:szCs w:val="32"/>
          <w:u w:val="dotted"/>
        </w:rPr>
        <w:t xml:space="preserve">Microstrip Patch </w:t>
      </w:r>
      <w:r w:rsidRPr="0068752C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ที่นำมาใช้ทดลองเพื่อพิจารณาแบบรูปการแผ่พลังงานนั้น มีลักษณะการแผ่พลังงานแบบ </w:t>
      </w:r>
      <w:r w:rsidRPr="0068752C">
        <w:rPr>
          <w:rFonts w:ascii="TH SarabunPSK" w:hAnsi="TH SarabunPSK" w:cs="TH SarabunPSK"/>
          <w:sz w:val="32"/>
          <w:szCs w:val="32"/>
          <w:u w:val="dotted"/>
        </w:rPr>
        <w:t xml:space="preserve">Omnidirectional </w:t>
      </w:r>
      <w:r w:rsidRPr="0068752C">
        <w:rPr>
          <w:rFonts w:ascii="TH SarabunPSK" w:hAnsi="TH SarabunPSK" w:cs="TH SarabunPSK" w:hint="cs"/>
          <w:sz w:val="32"/>
          <w:szCs w:val="32"/>
          <w:u w:val="dotted"/>
          <w:cs/>
        </w:rPr>
        <w:t>หรือก็คือ ระนาบหนึ่งมีการแผ่กระจายรอบทิศทาง และระนาบหนึ่งมีการแผ่กระจายแบบมีทิศทาง โดยจากการทดลองเมื่อนำค่าไปพล็อตและสังเกตผล จะพบว่า ระนาบ</w:t>
      </w:r>
      <w:r w:rsidRPr="0068752C">
        <w:rPr>
          <w:rFonts w:ascii="TH SarabunPSK" w:hAnsi="TH SarabunPSK" w:cs="TH SarabunPSK"/>
          <w:sz w:val="32"/>
          <w:szCs w:val="32"/>
          <w:u w:val="dotted"/>
        </w:rPr>
        <w:t xml:space="preserve"> XZ </w:t>
      </w:r>
      <w:r w:rsidRPr="0068752C">
        <w:rPr>
          <w:rFonts w:ascii="TH SarabunPSK" w:hAnsi="TH SarabunPSK" w:cs="TH SarabunPSK" w:hint="cs"/>
          <w:sz w:val="32"/>
          <w:szCs w:val="32"/>
          <w:u w:val="dotted"/>
          <w:cs/>
        </w:rPr>
        <w:t>มีการแผ่กระจายพลังงานไปยังด้านหนึ่ง ๆ โดยเฉพาะ และระนาบ</w:t>
      </w:r>
      <w:r w:rsidRPr="0068752C">
        <w:rPr>
          <w:rFonts w:ascii="TH SarabunPSK" w:hAnsi="TH SarabunPSK" w:cs="TH SarabunPSK"/>
          <w:sz w:val="32"/>
          <w:szCs w:val="32"/>
          <w:u w:val="dotted"/>
        </w:rPr>
        <w:t xml:space="preserve"> YZ </w:t>
      </w:r>
      <w:r w:rsidRPr="0068752C">
        <w:rPr>
          <w:rFonts w:ascii="TH SarabunPSK" w:hAnsi="TH SarabunPSK" w:cs="TH SarabunPSK" w:hint="cs"/>
          <w:sz w:val="32"/>
          <w:szCs w:val="32"/>
          <w:u w:val="dotted"/>
          <w:cs/>
        </w:rPr>
        <w:t>มีการแผ่กระจายพลังงานเสมือนรอบทิศทาง เนื่องจากการทดลองในห้องปฏิบัติการนั้นมีปัญหาหลายอย่าง เช่น อุปกรณ์สำหรับการทดลองไม่พร้อมใช้งาน สภาพแวดล้อมสำหรับการทดลองภายในห้องปฏิบัติการ ทำให้ผลลัพธ์ที่ได้มีความคลาดเคลื่อน แต่สามารถพิจารณาได้ว่ามีลักษณะคล้ายกับการแผ่พลังงานแบบรอบทิศทาง ซึ่งการทดลองมีทั้งหมด 4 การทดลอง มีการพิจารณาการแผ่พลังงานแบบ</w:t>
      </w:r>
      <w:r w:rsidRPr="0068752C">
        <w:rPr>
          <w:rFonts w:ascii="TH SarabunPSK" w:hAnsi="TH SarabunPSK" w:cs="TH SarabunPSK"/>
          <w:sz w:val="32"/>
          <w:szCs w:val="32"/>
          <w:u w:val="dotted"/>
        </w:rPr>
        <w:t xml:space="preserve"> Co-Polarization </w:t>
      </w:r>
      <w:r w:rsidRPr="0068752C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และ </w:t>
      </w:r>
      <w:r w:rsidRPr="0068752C">
        <w:rPr>
          <w:rFonts w:ascii="TH SarabunPSK" w:hAnsi="TH SarabunPSK" w:cs="TH SarabunPSK"/>
          <w:sz w:val="32"/>
          <w:szCs w:val="32"/>
          <w:u w:val="dotted"/>
        </w:rPr>
        <w:t xml:space="preserve">Cross-Polarization </w:t>
      </w:r>
      <w:r w:rsidRPr="0068752C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ซึ่งจากการทดลองจะพบว่า สายอากาศเมื่อทำการติดตั้งแบบ </w:t>
      </w:r>
      <w:r w:rsidRPr="0068752C">
        <w:rPr>
          <w:rFonts w:ascii="TH SarabunPSK" w:hAnsi="TH SarabunPSK" w:cs="TH SarabunPSK"/>
          <w:sz w:val="32"/>
          <w:szCs w:val="32"/>
          <w:u w:val="dotted"/>
        </w:rPr>
        <w:t xml:space="preserve">Cross-Polarization </w:t>
      </w:r>
      <w:r w:rsidRPr="0068752C">
        <w:rPr>
          <w:rFonts w:ascii="TH SarabunPSK" w:hAnsi="TH SarabunPSK" w:cs="TH SarabunPSK" w:hint="cs"/>
          <w:sz w:val="32"/>
          <w:szCs w:val="32"/>
          <w:u w:val="dotted"/>
          <w:cs/>
        </w:rPr>
        <w:t>มีแบบรูปการแผ่พลังงานดีกว่</w:t>
      </w:r>
      <w:r w:rsidR="0068752C" w:rsidRPr="0068752C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า มีกำลังงานสูงกว่าในระยะ </w:t>
      </w:r>
      <w:r w:rsidR="0068752C" w:rsidRPr="0068752C">
        <w:rPr>
          <w:rFonts w:ascii="TH SarabunPSK" w:hAnsi="TH SarabunPSK" w:cs="TH SarabunPSK"/>
          <w:sz w:val="32"/>
          <w:szCs w:val="32"/>
          <w:u w:val="dotted"/>
        </w:rPr>
        <w:t xml:space="preserve">Far-Field </w:t>
      </w:r>
      <w:r w:rsidR="0068752C" w:rsidRPr="0068752C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ดังนั้น สายอากาศ </w:t>
      </w:r>
      <w:r w:rsidR="0068752C" w:rsidRPr="0068752C">
        <w:rPr>
          <w:rFonts w:ascii="TH SarabunPSK" w:hAnsi="TH SarabunPSK" w:cs="TH SarabunPSK"/>
          <w:sz w:val="32"/>
          <w:szCs w:val="32"/>
          <w:u w:val="dotted"/>
        </w:rPr>
        <w:t xml:space="preserve">Microstrip Patch 1.5 GHz </w:t>
      </w:r>
      <w:r w:rsidR="0068752C" w:rsidRPr="0068752C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ที่ใช้สำหรับการทดลองนี้มีแบบรูปการณ์แผ่พลังงานแบบ </w:t>
      </w:r>
      <w:r w:rsidR="0068752C" w:rsidRPr="0068752C">
        <w:rPr>
          <w:rFonts w:ascii="TH SarabunPSK" w:hAnsi="TH SarabunPSK" w:cs="TH SarabunPSK"/>
          <w:sz w:val="32"/>
          <w:szCs w:val="32"/>
          <w:u w:val="dotted"/>
        </w:rPr>
        <w:t xml:space="preserve">Omnidirectional </w:t>
      </w:r>
      <w:r w:rsidR="0068752C" w:rsidRPr="0068752C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และแผ่พลังงานได้ดีเมื่อมีการติดตั้งแบบ </w:t>
      </w:r>
      <w:r w:rsidR="0068752C" w:rsidRPr="0068752C">
        <w:rPr>
          <w:rFonts w:ascii="TH SarabunPSK" w:hAnsi="TH SarabunPSK" w:cs="TH SarabunPSK"/>
          <w:sz w:val="32"/>
          <w:szCs w:val="32"/>
          <w:u w:val="dotted"/>
        </w:rPr>
        <w:t>Cross-Polarization</w:t>
      </w:r>
      <w:r w:rsidR="0068752C" w:rsidRPr="0068752C">
        <w:rPr>
          <w:rFonts w:ascii="TH SarabunPSK" w:hAnsi="TH SarabunPSK" w:cs="TH SarabunPSK"/>
          <w:sz w:val="32"/>
          <w:szCs w:val="32"/>
        </w:rPr>
        <w:t xml:space="preserve"> </w:t>
      </w:r>
    </w:p>
    <w:sectPr w:rsidR="00F56DD1" w:rsidRPr="0068752C" w:rsidSect="00D42DD7">
      <w:headerReference w:type="default" r:id="rId109"/>
      <w:footerReference w:type="default" r:id="rId110"/>
      <w:pgSz w:w="11906" w:h="16838" w:code="9"/>
      <w:pgMar w:top="1134" w:right="992" w:bottom="1134" w:left="1701" w:header="567" w:footer="567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A70483" w14:textId="77777777" w:rsidR="00CC1259" w:rsidRDefault="00CC1259">
      <w:r>
        <w:separator/>
      </w:r>
    </w:p>
  </w:endnote>
  <w:endnote w:type="continuationSeparator" w:id="0">
    <w:p w14:paraId="5468AF85" w14:textId="77777777" w:rsidR="00CC1259" w:rsidRDefault="00CC12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altName w:val="TH SarabunPSK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92137" w14:textId="77777777" w:rsidR="002A21A9" w:rsidRDefault="002A21A9" w:rsidP="00C3032B">
    <w:pPr>
      <w:pStyle w:val="a6"/>
      <w:tabs>
        <w:tab w:val="clear" w:pos="8306"/>
        <w:tab w:val="right" w:pos="9356"/>
      </w:tabs>
      <w:ind w:left="-142" w:right="-569"/>
      <w:rPr>
        <w:cs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5BDCD6F7" wp14:editId="422FAE87">
              <wp:simplePos x="0" y="0"/>
              <wp:positionH relativeFrom="column">
                <wp:posOffset>-165735</wp:posOffset>
              </wp:positionH>
              <wp:positionV relativeFrom="paragraph">
                <wp:posOffset>274955</wp:posOffset>
              </wp:positionV>
              <wp:extent cx="6126480" cy="0"/>
              <wp:effectExtent l="15240" t="17780" r="11430" b="10795"/>
              <wp:wrapNone/>
              <wp:docPr id="11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12648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A0C6187" id="Line 6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3.05pt,21.65pt" to="469.35pt,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" o:allowincell="f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3A4740FE" wp14:editId="5A9522D8">
              <wp:simplePos x="0" y="0"/>
              <wp:positionH relativeFrom="column">
                <wp:posOffset>-165735</wp:posOffset>
              </wp:positionH>
              <wp:positionV relativeFrom="paragraph">
                <wp:posOffset>-55245</wp:posOffset>
              </wp:positionV>
              <wp:extent cx="6126480" cy="0"/>
              <wp:effectExtent l="15240" t="11430" r="11430" b="17145"/>
              <wp:wrapNone/>
              <wp:docPr id="10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2648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0EFD35" id="Line 5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3.05pt,-4.35pt" to="469.35pt,-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" o:allowincell="f" strokeweight="1.5pt"/>
          </w:pict>
        </mc:Fallback>
      </mc:AlternateContent>
    </w:r>
    <w:r>
      <w:t xml:space="preserve">                         </w:t>
    </w:r>
    <w:r>
      <w:rPr>
        <w:cs/>
      </w:rPr>
      <w:t>ภาควิชาวิศวกรรมไฟฟ้า</w:t>
    </w:r>
    <w:r>
      <w:rPr>
        <w:rFonts w:hint="cs"/>
        <w:cs/>
      </w:rPr>
      <w:t>และคอมพิวเตอร์  มหาวิทยาลัยเทคโนโลยีพระจอมเกล้าพระนครเหนือ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745BEB" w14:textId="77777777" w:rsidR="00CC1259" w:rsidRDefault="00CC1259">
      <w:r>
        <w:separator/>
      </w:r>
    </w:p>
  </w:footnote>
  <w:footnote w:type="continuationSeparator" w:id="0">
    <w:p w14:paraId="2C6262E6" w14:textId="77777777" w:rsidR="00CC1259" w:rsidRDefault="00CC12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0BE44" w14:textId="0FBEF915" w:rsidR="002A21A9" w:rsidRPr="007A538B" w:rsidRDefault="007A538B" w:rsidP="007A538B">
    <w:pPr>
      <w:pStyle w:val="a5"/>
      <w:rPr>
        <w:b/>
        <w:bCs/>
        <w:sz w:val="40"/>
        <w:szCs w:val="40"/>
      </w:rPr>
    </w:pPr>
    <w:r>
      <w:rPr>
        <w:rFonts w:cs="AngsanaUPC"/>
        <w:b/>
        <w:bCs/>
        <w:noProof/>
        <w:sz w:val="44"/>
        <w:szCs w:val="44"/>
      </w:rPr>
      <mc:AlternateContent>
        <mc:Choice Requires="wps">
          <w:drawing>
            <wp:anchor distT="0" distB="0" distL="114300" distR="114300" simplePos="0" relativeHeight="251654144" behindDoc="0" locked="0" layoutInCell="0" allowOverlap="1" wp14:anchorId="4437AD4F" wp14:editId="49730EDF">
              <wp:simplePos x="0" y="0"/>
              <wp:positionH relativeFrom="column">
                <wp:posOffset>-165735</wp:posOffset>
              </wp:positionH>
              <wp:positionV relativeFrom="paragraph">
                <wp:posOffset>609599</wp:posOffset>
              </wp:positionV>
              <wp:extent cx="6177915" cy="635"/>
              <wp:effectExtent l="0" t="0" r="32385" b="37465"/>
              <wp:wrapNone/>
              <wp:docPr id="14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177915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3EEF886" id="Line 2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3.05pt,48pt" to="473.4pt,4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" o:allowincell="f" strokeweight="1.5pt"/>
          </w:pict>
        </mc:Fallback>
      </mc:AlternateContent>
    </w:r>
    <w:r w:rsidR="00D97BBE">
      <w:rPr>
        <w:rFonts w:ascii="TH SarabunPSK" w:hAnsi="TH SarabunPSK" w:cs="TH SarabunPSK"/>
        <w:b/>
        <w:bCs/>
        <w:noProof/>
        <w:sz w:val="36"/>
        <w:szCs w:val="36"/>
      </w:rPr>
      <mc:AlternateContent>
        <mc:Choice Requires="wps">
          <w:drawing>
            <wp:anchor distT="0" distB="0" distL="114300" distR="114300" simplePos="0" relativeHeight="251653120" behindDoc="0" locked="0" layoutInCell="0" allowOverlap="1" wp14:anchorId="245F6C54" wp14:editId="6179469E">
              <wp:simplePos x="0" y="0"/>
              <wp:positionH relativeFrom="column">
                <wp:posOffset>-165735</wp:posOffset>
              </wp:positionH>
              <wp:positionV relativeFrom="paragraph">
                <wp:posOffset>-32385</wp:posOffset>
              </wp:positionV>
              <wp:extent cx="6177915" cy="1905"/>
              <wp:effectExtent l="0" t="0" r="32385" b="36195"/>
              <wp:wrapNone/>
              <wp:docPr id="1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177915" cy="190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45F7707" id="Line 1" o:spid="_x0000_s1026" style="position:absolute;flip:y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3.05pt,-2.55pt" to="473.4pt,-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" o:allowincell="f" strokeweight="1.5pt"/>
          </w:pict>
        </mc:Fallback>
      </mc:AlternateContent>
    </w:r>
    <w:r w:rsidR="00D97BBE">
      <w:rPr>
        <w:b/>
        <w:bCs/>
        <w:noProof/>
        <w:sz w:val="48"/>
        <w:szCs w:val="48"/>
      </w:rPr>
      <mc:AlternateContent>
        <mc:Choice Requires="wps">
          <w:drawing>
            <wp:anchor distT="0" distB="0" distL="114300" distR="114300" simplePos="0" relativeHeight="251656192" behindDoc="0" locked="0" layoutInCell="0" allowOverlap="1" wp14:anchorId="6D34E6D3" wp14:editId="270CD753">
              <wp:simplePos x="0" y="0"/>
              <wp:positionH relativeFrom="column">
                <wp:posOffset>5953124</wp:posOffset>
              </wp:positionH>
              <wp:positionV relativeFrom="paragraph">
                <wp:posOffset>-32385</wp:posOffset>
              </wp:positionV>
              <wp:extent cx="59055" cy="10036810"/>
              <wp:effectExtent l="0" t="0" r="36195" b="21590"/>
              <wp:wrapNone/>
              <wp:docPr id="26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055" cy="1003681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DC5811" id="Line 4" o:spid="_x0000_s1026" style="position:absolute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8.75pt,-2.55pt" to="473.4pt,78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" o:allowincell="f" strokeweight="1.5pt"/>
          </w:pict>
        </mc:Fallback>
      </mc:AlternateContent>
    </w:r>
    <w:r w:rsidR="00D97BBE">
      <w:rPr>
        <w:b/>
        <w:bCs/>
        <w:noProof/>
        <w:sz w:val="48"/>
        <w:szCs w:val="48"/>
      </w:rPr>
      <mc:AlternateContent>
        <mc:Choice Requires="wps">
          <w:drawing>
            <wp:anchor distT="0" distB="0" distL="114300" distR="114300" simplePos="0" relativeHeight="251655168" behindDoc="0" locked="0" layoutInCell="0" allowOverlap="1" wp14:anchorId="00DCF759" wp14:editId="26AFB127">
              <wp:simplePos x="0" y="0"/>
              <wp:positionH relativeFrom="column">
                <wp:posOffset>-165735</wp:posOffset>
              </wp:positionH>
              <wp:positionV relativeFrom="paragraph">
                <wp:posOffset>-30481</wp:posOffset>
              </wp:positionV>
              <wp:extent cx="0" cy="10034905"/>
              <wp:effectExtent l="0" t="0" r="38100" b="23495"/>
              <wp:wrapNone/>
              <wp:docPr id="25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03490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F36F47" id="Line 3" o:spid="_x0000_s1026" style="position:absolute;flip:y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3.05pt,-2.4pt" to="-13.05pt,78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" o:allowincell="f" strokeweight="1.5pt"/>
          </w:pict>
        </mc:Fallback>
      </mc:AlternateContent>
    </w:r>
    <w:r w:rsidR="00D97BBE">
      <w:rPr>
        <w:b/>
        <w:bCs/>
        <w:noProof/>
        <w:sz w:val="48"/>
        <w:szCs w:val="48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8B2F56D" wp14:editId="771CBF1D">
              <wp:simplePos x="0" y="0"/>
              <wp:positionH relativeFrom="column">
                <wp:posOffset>802005</wp:posOffset>
              </wp:positionH>
              <wp:positionV relativeFrom="paragraph">
                <wp:posOffset>97155</wp:posOffset>
              </wp:positionV>
              <wp:extent cx="4457700" cy="434340"/>
              <wp:effectExtent l="0" t="0" r="0" b="381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57700" cy="43434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7BD5BDCF" w14:textId="38576D32" w:rsidR="00D97BBE" w:rsidRDefault="00D97BBE">
                          <w:r>
                            <w:rPr>
                              <w:rFonts w:ascii="TH SarabunPSK" w:hAnsi="TH SarabunPSK" w:cs="TH SarabunPSK" w:hint="cs"/>
                              <w:b/>
                              <w:bCs/>
                              <w:sz w:val="36"/>
                              <w:szCs w:val="36"/>
                              <w:cs/>
                            </w:rPr>
                            <w:t xml:space="preserve">การทดลองที่ 5 </w:t>
                          </w:r>
                          <w:r>
                            <w:rPr>
                              <w:rFonts w:ascii="TH SarabunPSK" w:hAnsi="TH SarabunPSK" w:cs="TH SarabunPSK"/>
                              <w:b/>
                              <w:bCs/>
                              <w:sz w:val="36"/>
                              <w:szCs w:val="36"/>
                              <w:cs/>
                            </w:rPr>
                            <w:t>การวัด</w:t>
                          </w:r>
                          <w:r>
                            <w:rPr>
                              <w:rFonts w:ascii="TH SarabunPSK" w:hAnsi="TH SarabunPSK" w:cs="TH SarabunPSK" w:hint="cs"/>
                              <w:b/>
                              <w:bCs/>
                              <w:sz w:val="36"/>
                              <w:szCs w:val="36"/>
                              <w:cs/>
                            </w:rPr>
                            <w:t>แบบรูป</w:t>
                          </w:r>
                          <w:r>
                            <w:rPr>
                              <w:rFonts w:ascii="TH SarabunPSK" w:hAnsi="TH SarabunPSK" w:cs="TH SarabunPSK"/>
                              <w:b/>
                              <w:bCs/>
                              <w:sz w:val="36"/>
                              <w:szCs w:val="36"/>
                              <w:cs/>
                            </w:rPr>
                            <w:t>การแผ่กระจาย</w:t>
                          </w:r>
                          <w:r>
                            <w:rPr>
                              <w:rFonts w:ascii="TH SarabunPSK" w:hAnsi="TH SarabunPSK" w:cs="TH SarabunPSK" w:hint="cs"/>
                              <w:b/>
                              <w:bCs/>
                              <w:sz w:val="36"/>
                              <w:szCs w:val="36"/>
                              <w:cs/>
                            </w:rPr>
                            <w:t>พลัง</w:t>
                          </w:r>
                          <w:r w:rsidRPr="00F50C87">
                            <w:rPr>
                              <w:rFonts w:ascii="TH SarabunPSK" w:hAnsi="TH SarabunPSK" w:cs="TH SarabunPSK"/>
                              <w:b/>
                              <w:bCs/>
                              <w:sz w:val="36"/>
                              <w:szCs w:val="36"/>
                              <w:cs/>
                            </w:rPr>
                            <w:t>งานในระ</w:t>
                          </w:r>
                          <w:r w:rsidRPr="00F50C87">
                            <w:rPr>
                              <w:rFonts w:ascii="TH SarabunPSK" w:hAnsi="TH SarabunPSK" w:cs="TH SarabunPSK"/>
                              <w:b/>
                              <w:bCs/>
                              <w:sz w:val="36"/>
                              <w:szCs w:val="36"/>
                              <w:cs/>
                              <w:lang w:val="th-TH"/>
                            </w:rPr>
                            <w:t xml:space="preserve">บบ </w:t>
                          </w:r>
                          <w:r w:rsidRPr="00F50C87">
                            <w:rPr>
                              <w:rFonts w:ascii="TH SarabunPSK" w:hAnsi="TH SarabunPSK" w:cs="TH SarabunPSK"/>
                              <w:b/>
                              <w:bCs/>
                              <w:sz w:val="36"/>
                              <w:szCs w:val="36"/>
                            </w:rPr>
                            <w:t>XYZ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8B2F56D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6" type="#_x0000_t202" style="position:absolute;margin-left:63.15pt;margin-top:7.65pt;width:351pt;height:34.2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" fillcolor="white [3201]" stroked="f" strokeweight=".5pt">
              <v:textbox>
                <w:txbxContent>
                  <w:p w14:paraId="7BD5BDCF" w14:textId="38576D32" w:rsidR="00D97BBE" w:rsidRDefault="00D97BBE">
                    <w:r>
                      <w:rPr>
                        <w:rFonts w:ascii="TH SarabunPSK" w:hAnsi="TH SarabunPSK" w:cs="TH SarabunPSK" w:hint="cs"/>
                        <w:b/>
                        <w:bCs/>
                        <w:sz w:val="36"/>
                        <w:szCs w:val="36"/>
                        <w:cs/>
                      </w:rPr>
                      <w:t xml:space="preserve">การทดลองที่ 5 </w:t>
                    </w:r>
                    <w:r>
                      <w:rPr>
                        <w:rFonts w:ascii="TH SarabunPSK" w:hAnsi="TH SarabunPSK" w:cs="TH SarabunPSK"/>
                        <w:b/>
                        <w:bCs/>
                        <w:sz w:val="36"/>
                        <w:szCs w:val="36"/>
                        <w:cs/>
                      </w:rPr>
                      <w:t>การวัด</w:t>
                    </w:r>
                    <w:r>
                      <w:rPr>
                        <w:rFonts w:ascii="TH SarabunPSK" w:hAnsi="TH SarabunPSK" w:cs="TH SarabunPSK" w:hint="cs"/>
                        <w:b/>
                        <w:bCs/>
                        <w:sz w:val="36"/>
                        <w:szCs w:val="36"/>
                        <w:cs/>
                      </w:rPr>
                      <w:t>แบบรูป</w:t>
                    </w:r>
                    <w:r>
                      <w:rPr>
                        <w:rFonts w:ascii="TH SarabunPSK" w:hAnsi="TH SarabunPSK" w:cs="TH SarabunPSK"/>
                        <w:b/>
                        <w:bCs/>
                        <w:sz w:val="36"/>
                        <w:szCs w:val="36"/>
                        <w:cs/>
                      </w:rPr>
                      <w:t>การแผ่กระจาย</w:t>
                    </w:r>
                    <w:r>
                      <w:rPr>
                        <w:rFonts w:ascii="TH SarabunPSK" w:hAnsi="TH SarabunPSK" w:cs="TH SarabunPSK" w:hint="cs"/>
                        <w:b/>
                        <w:bCs/>
                        <w:sz w:val="36"/>
                        <w:szCs w:val="36"/>
                        <w:cs/>
                      </w:rPr>
                      <w:t>พลัง</w:t>
                    </w:r>
                    <w:r w:rsidRPr="00F50C87">
                      <w:rPr>
                        <w:rFonts w:ascii="TH SarabunPSK" w:hAnsi="TH SarabunPSK" w:cs="TH SarabunPSK"/>
                        <w:b/>
                        <w:bCs/>
                        <w:sz w:val="36"/>
                        <w:szCs w:val="36"/>
                        <w:cs/>
                      </w:rPr>
                      <w:t>งานในระ</w:t>
                    </w:r>
                    <w:r w:rsidRPr="00F50C87">
                      <w:rPr>
                        <w:rFonts w:ascii="TH SarabunPSK" w:hAnsi="TH SarabunPSK" w:cs="TH SarabunPSK"/>
                        <w:b/>
                        <w:bCs/>
                        <w:sz w:val="36"/>
                        <w:szCs w:val="36"/>
                        <w:cs/>
                        <w:lang w:val="th-TH"/>
                      </w:rPr>
                      <w:t xml:space="preserve">บบ </w:t>
                    </w:r>
                    <w:r w:rsidRPr="00F50C87">
                      <w:rPr>
                        <w:rFonts w:ascii="TH SarabunPSK" w:hAnsi="TH SarabunPSK" w:cs="TH SarabunPSK"/>
                        <w:b/>
                        <w:bCs/>
                        <w:sz w:val="36"/>
                        <w:szCs w:val="36"/>
                      </w:rPr>
                      <w:t>XYZ</w:t>
                    </w:r>
                  </w:p>
                </w:txbxContent>
              </v:textbox>
            </v:shape>
          </w:pict>
        </mc:Fallback>
      </mc:AlternateContent>
    </w:r>
    <w:r w:rsidR="00000000">
      <w:rPr>
        <w:b/>
        <w:bCs/>
        <w:sz w:val="48"/>
        <w:szCs w:val="48"/>
        <w:lang w:val="th-TH"/>
      </w:rPr>
      <w:object w:dxaOrig="1440" w:dyaOrig="1440" w14:anchorId="6691503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9" type="#_x0000_t75" style="position:absolute;margin-left:-5.85pt;margin-top:.65pt;width:42.5pt;height:43.2pt;z-index:251662336;visibility:visible;mso-wrap-edited:f;mso-position-horizontal-relative:text;mso-position-vertical-relative:text" o:allowincell="f">
          <v:imagedata r:id="rId1" o:title=""/>
          <w10:wrap type="topAndBottom"/>
        </v:shape>
        <o:OLEObject Type="Embed" ProgID="Word.Picture.8" ShapeID="_x0000_s1039" DrawAspect="Content" ObjectID="_1742678512" r:id="rId2"/>
      </w:object>
    </w:r>
    <w:r w:rsidR="002A21A9">
      <w:rPr>
        <w:b/>
        <w:bCs/>
        <w:noProof/>
        <w:sz w:val="48"/>
        <w:szCs w:val="48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FC06776" wp14:editId="0036C601">
              <wp:simplePos x="0" y="0"/>
              <wp:positionH relativeFrom="column">
                <wp:posOffset>5320665</wp:posOffset>
              </wp:positionH>
              <wp:positionV relativeFrom="paragraph">
                <wp:posOffset>8255</wp:posOffset>
              </wp:positionV>
              <wp:extent cx="612140" cy="640080"/>
              <wp:effectExtent l="0" t="0" r="1270" b="0"/>
              <wp:wrapNone/>
              <wp:docPr id="20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140" cy="640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657B1F" w14:textId="77777777" w:rsidR="002A21A9" w:rsidRDefault="002A21A9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  <w:cs/>
                            </w:rPr>
                            <w:t>หน้า</w:t>
                          </w:r>
                        </w:p>
                        <w:p w14:paraId="7D310004" w14:textId="67733DA8" w:rsidR="002A21A9" w:rsidRDefault="002A21A9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127BFE">
                            <w:rPr>
                              <w:rStyle w:val="a7"/>
                            </w:rPr>
                            <w:fldChar w:fldCharType="begin"/>
                          </w:r>
                          <w:r w:rsidRPr="00127BFE">
                            <w:rPr>
                              <w:rStyle w:val="a7"/>
                            </w:rPr>
                            <w:instrText xml:space="preserve"> PAGE </w:instrText>
                          </w:r>
                          <w:r w:rsidRPr="00127BFE">
                            <w:rPr>
                              <w:rStyle w:val="a7"/>
                            </w:rPr>
                            <w:fldChar w:fldCharType="separate"/>
                          </w:r>
                          <w:r>
                            <w:rPr>
                              <w:rStyle w:val="a7"/>
                              <w:noProof/>
                            </w:rPr>
                            <w:t>28</w:t>
                          </w:r>
                          <w:r w:rsidRPr="00127BFE">
                            <w:rPr>
                              <w:rStyle w:val="a7"/>
                            </w:rPr>
                            <w:fldChar w:fldCharType="end"/>
                          </w:r>
                          <w:r w:rsidRPr="00127BFE">
                            <w:rPr>
                              <w:rStyle w:val="a7"/>
                            </w:rPr>
                            <w:t xml:space="preserve"> </w:t>
                          </w:r>
                          <w:r>
                            <w:rPr>
                              <w:rStyle w:val="a7"/>
                              <w:sz w:val="32"/>
                              <w:szCs w:val="32"/>
                            </w:rPr>
                            <w:t xml:space="preserve">/ </w:t>
                          </w:r>
                          <w:r>
                            <w:rPr>
                              <w:rStyle w:val="a7"/>
                            </w:rPr>
                            <w:t>14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C06776" id="Text Box 8" o:spid="_x0000_s1027" type="#_x0000_t202" style="position:absolute;margin-left:418.95pt;margin-top:.65pt;width:48.2pt;height:50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" o:allowincell="f" filled="f" stroked="f">
              <v:textbox>
                <w:txbxContent>
                  <w:p w14:paraId="11657B1F" w14:textId="77777777" w:rsidR="002A21A9" w:rsidRDefault="002A21A9">
                    <w:pPr>
                      <w:jc w:val="center"/>
                      <w:rPr>
                        <w:sz w:val="32"/>
                        <w:szCs w:val="32"/>
                      </w:rPr>
                    </w:pPr>
                    <w:r>
                      <w:rPr>
                        <w:sz w:val="32"/>
                        <w:szCs w:val="32"/>
                        <w:cs/>
                      </w:rPr>
                      <w:t>หน้า</w:t>
                    </w:r>
                  </w:p>
                  <w:p w14:paraId="7D310004" w14:textId="67733DA8" w:rsidR="002A21A9" w:rsidRDefault="002A21A9">
                    <w:pPr>
                      <w:jc w:val="center"/>
                      <w:rPr>
                        <w:sz w:val="32"/>
                        <w:szCs w:val="32"/>
                      </w:rPr>
                    </w:pPr>
                    <w:r w:rsidRPr="00127BFE">
                      <w:rPr>
                        <w:rStyle w:val="a7"/>
                      </w:rPr>
                      <w:fldChar w:fldCharType="begin"/>
                    </w:r>
                    <w:r w:rsidRPr="00127BFE">
                      <w:rPr>
                        <w:rStyle w:val="a7"/>
                      </w:rPr>
                      <w:instrText xml:space="preserve"> PAGE </w:instrText>
                    </w:r>
                    <w:r w:rsidRPr="00127BFE">
                      <w:rPr>
                        <w:rStyle w:val="a7"/>
                      </w:rPr>
                      <w:fldChar w:fldCharType="separate"/>
                    </w:r>
                    <w:r>
                      <w:rPr>
                        <w:rStyle w:val="a7"/>
                        <w:noProof/>
                      </w:rPr>
                      <w:t>28</w:t>
                    </w:r>
                    <w:r w:rsidRPr="00127BFE">
                      <w:rPr>
                        <w:rStyle w:val="a7"/>
                      </w:rPr>
                      <w:fldChar w:fldCharType="end"/>
                    </w:r>
                    <w:r w:rsidRPr="00127BFE">
                      <w:rPr>
                        <w:rStyle w:val="a7"/>
                      </w:rPr>
                      <w:t xml:space="preserve"> </w:t>
                    </w:r>
                    <w:r>
                      <w:rPr>
                        <w:rStyle w:val="a7"/>
                        <w:sz w:val="32"/>
                        <w:szCs w:val="32"/>
                      </w:rPr>
                      <w:t xml:space="preserve">/ </w:t>
                    </w:r>
                    <w:r>
                      <w:rPr>
                        <w:rStyle w:val="a7"/>
                      </w:rPr>
                      <w:t>14</w:t>
                    </w:r>
                  </w:p>
                </w:txbxContent>
              </v:textbox>
            </v:shape>
          </w:pict>
        </mc:Fallback>
      </mc:AlternateContent>
    </w:r>
    <w:r w:rsidR="002A21A9">
      <w:rPr>
        <w:rFonts w:ascii="TH SarabunPSK" w:hAnsi="TH SarabunPSK" w:cs="TH SarabunPSK"/>
        <w:b/>
        <w:bCs/>
        <w:noProof/>
        <w:sz w:val="36"/>
        <w:szCs w:val="36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4BEE3B47" wp14:editId="0D64F960">
              <wp:simplePos x="0" y="0"/>
              <wp:positionH relativeFrom="column">
                <wp:posOffset>5320665</wp:posOffset>
              </wp:positionH>
              <wp:positionV relativeFrom="paragraph">
                <wp:posOffset>-30480</wp:posOffset>
              </wp:positionV>
              <wp:extent cx="0" cy="640715"/>
              <wp:effectExtent l="15240" t="17145" r="13335" b="18415"/>
              <wp:wrapNone/>
              <wp:docPr id="16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64071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6B91EF1" id="Line 10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8.95pt,-2.4pt" to="418.95pt,4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" o:allowincell="f" strokeweight="1.5pt"/>
          </w:pict>
        </mc:Fallback>
      </mc:AlternateContent>
    </w:r>
    <w:r w:rsidR="002A21A9">
      <w:rPr>
        <w:rFonts w:ascii="TH SarabunPSK" w:hAnsi="TH SarabunPSK" w:cs="TH SarabunPSK"/>
        <w:b/>
        <w:bCs/>
        <w:noProof/>
        <w:sz w:val="36"/>
        <w:szCs w:val="36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75BF7E89" wp14:editId="4E66437B">
              <wp:simplePos x="0" y="0"/>
              <wp:positionH relativeFrom="column">
                <wp:posOffset>565785</wp:posOffset>
              </wp:positionH>
              <wp:positionV relativeFrom="paragraph">
                <wp:posOffset>-30480</wp:posOffset>
              </wp:positionV>
              <wp:extent cx="0" cy="640080"/>
              <wp:effectExtent l="13335" t="17145" r="15240" b="9525"/>
              <wp:wrapNone/>
              <wp:docPr id="15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6400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707D5A5" id="Line 9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.55pt,-2.4pt" to="44.55pt,4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" o:allowincell="f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3BC3626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0206BE6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B46AB54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3F29EF8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BBC9BB2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  <w:cs w:val="0"/>
        <w:lang w:bidi="th-TH"/>
      </w:rPr>
    </w:lvl>
  </w:abstractNum>
  <w:abstractNum w:abstractNumId="5" w15:restartNumberingAfterBreak="0">
    <w:nsid w:val="FFFFFF81"/>
    <w:multiLevelType w:val="singleLevel"/>
    <w:tmpl w:val="6C5A25FA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  <w:cs w:val="0"/>
        <w:lang w:bidi="th-TH"/>
      </w:rPr>
    </w:lvl>
  </w:abstractNum>
  <w:abstractNum w:abstractNumId="6" w15:restartNumberingAfterBreak="0">
    <w:nsid w:val="FFFFFF82"/>
    <w:multiLevelType w:val="singleLevel"/>
    <w:tmpl w:val="1C9CF9DE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  <w:cs w:val="0"/>
        <w:lang w:bidi="th-TH"/>
      </w:rPr>
    </w:lvl>
  </w:abstractNum>
  <w:abstractNum w:abstractNumId="7" w15:restartNumberingAfterBreak="0">
    <w:nsid w:val="FFFFFF83"/>
    <w:multiLevelType w:val="singleLevel"/>
    <w:tmpl w:val="FF388ED6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  <w:cs w:val="0"/>
        <w:lang w:bidi="th-TH"/>
      </w:rPr>
    </w:lvl>
  </w:abstractNum>
  <w:abstractNum w:abstractNumId="8" w15:restartNumberingAfterBreak="0">
    <w:nsid w:val="FFFFFF88"/>
    <w:multiLevelType w:val="singleLevel"/>
    <w:tmpl w:val="7B086B7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8908708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s w:val="0"/>
        <w:lang w:bidi="th-TH"/>
      </w:rPr>
    </w:lvl>
  </w:abstractNum>
  <w:abstractNum w:abstractNumId="10" w15:restartNumberingAfterBreak="0">
    <w:nsid w:val="00014715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s w:val="0"/>
        <w:lang w:bidi="th-TH"/>
      </w:rPr>
    </w:lvl>
  </w:abstractNum>
  <w:abstractNum w:abstractNumId="11" w15:restartNumberingAfterBreak="0">
    <w:nsid w:val="02CA268F"/>
    <w:multiLevelType w:val="hybridMultilevel"/>
    <w:tmpl w:val="06565BA0"/>
    <w:lvl w:ilvl="0" w:tplc="51744B24">
      <w:start w:val="1"/>
      <w:numFmt w:val="decimal"/>
      <w:lvlText w:val="%1."/>
      <w:lvlJc w:val="left"/>
      <w:pPr>
        <w:ind w:left="25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56" w:hanging="360"/>
      </w:pPr>
    </w:lvl>
    <w:lvl w:ilvl="2" w:tplc="0409001B" w:tentative="1">
      <w:start w:val="1"/>
      <w:numFmt w:val="lowerRoman"/>
      <w:lvlText w:val="%3."/>
      <w:lvlJc w:val="right"/>
      <w:pPr>
        <w:ind w:left="3976" w:hanging="180"/>
      </w:pPr>
    </w:lvl>
    <w:lvl w:ilvl="3" w:tplc="0409000F" w:tentative="1">
      <w:start w:val="1"/>
      <w:numFmt w:val="decimal"/>
      <w:lvlText w:val="%4."/>
      <w:lvlJc w:val="left"/>
      <w:pPr>
        <w:ind w:left="4696" w:hanging="360"/>
      </w:pPr>
    </w:lvl>
    <w:lvl w:ilvl="4" w:tplc="04090019" w:tentative="1">
      <w:start w:val="1"/>
      <w:numFmt w:val="lowerLetter"/>
      <w:lvlText w:val="%5."/>
      <w:lvlJc w:val="left"/>
      <w:pPr>
        <w:ind w:left="5416" w:hanging="360"/>
      </w:pPr>
    </w:lvl>
    <w:lvl w:ilvl="5" w:tplc="0409001B" w:tentative="1">
      <w:start w:val="1"/>
      <w:numFmt w:val="lowerRoman"/>
      <w:lvlText w:val="%6."/>
      <w:lvlJc w:val="right"/>
      <w:pPr>
        <w:ind w:left="6136" w:hanging="180"/>
      </w:pPr>
    </w:lvl>
    <w:lvl w:ilvl="6" w:tplc="0409000F" w:tentative="1">
      <w:start w:val="1"/>
      <w:numFmt w:val="decimal"/>
      <w:lvlText w:val="%7."/>
      <w:lvlJc w:val="left"/>
      <w:pPr>
        <w:ind w:left="6856" w:hanging="360"/>
      </w:pPr>
    </w:lvl>
    <w:lvl w:ilvl="7" w:tplc="04090019" w:tentative="1">
      <w:start w:val="1"/>
      <w:numFmt w:val="lowerLetter"/>
      <w:lvlText w:val="%8."/>
      <w:lvlJc w:val="left"/>
      <w:pPr>
        <w:ind w:left="7576" w:hanging="360"/>
      </w:pPr>
    </w:lvl>
    <w:lvl w:ilvl="8" w:tplc="0409001B" w:tentative="1">
      <w:start w:val="1"/>
      <w:numFmt w:val="lowerRoman"/>
      <w:lvlText w:val="%9."/>
      <w:lvlJc w:val="right"/>
      <w:pPr>
        <w:ind w:left="8296" w:hanging="180"/>
      </w:pPr>
    </w:lvl>
  </w:abstractNum>
  <w:abstractNum w:abstractNumId="12" w15:restartNumberingAfterBreak="0">
    <w:nsid w:val="077A76A5"/>
    <w:multiLevelType w:val="hybridMultilevel"/>
    <w:tmpl w:val="71DC8640"/>
    <w:lvl w:ilvl="0" w:tplc="804C5D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0B405895"/>
    <w:multiLevelType w:val="hybridMultilevel"/>
    <w:tmpl w:val="9C46D056"/>
    <w:lvl w:ilvl="0" w:tplc="ED0EAFAA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4" w15:restartNumberingAfterBreak="0">
    <w:nsid w:val="0D151C5C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s w:val="0"/>
        <w:lang w:bidi="th-TH"/>
      </w:rPr>
    </w:lvl>
  </w:abstractNum>
  <w:abstractNum w:abstractNumId="15" w15:restartNumberingAfterBreak="0">
    <w:nsid w:val="0D5A686B"/>
    <w:multiLevelType w:val="hybridMultilevel"/>
    <w:tmpl w:val="E138DE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D5D3E65"/>
    <w:multiLevelType w:val="hybridMultilevel"/>
    <w:tmpl w:val="9C46D056"/>
    <w:lvl w:ilvl="0" w:tplc="ED0EAFAA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7" w15:restartNumberingAfterBreak="0">
    <w:nsid w:val="20993F4C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s w:val="0"/>
        <w:lang w:bidi="th-TH"/>
      </w:rPr>
    </w:lvl>
  </w:abstractNum>
  <w:abstractNum w:abstractNumId="18" w15:restartNumberingAfterBreak="0">
    <w:nsid w:val="24BE4260"/>
    <w:multiLevelType w:val="hybridMultilevel"/>
    <w:tmpl w:val="C610F9E4"/>
    <w:lvl w:ilvl="0" w:tplc="64D48466">
      <w:start w:val="3"/>
      <w:numFmt w:val="bullet"/>
      <w:lvlText w:val="-"/>
      <w:lvlJc w:val="left"/>
      <w:pPr>
        <w:ind w:left="720" w:hanging="360"/>
      </w:pPr>
      <w:rPr>
        <w:rFonts w:ascii="TH SarabunPSK" w:eastAsia="Cordia New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6610E4A"/>
    <w:multiLevelType w:val="hybridMultilevel"/>
    <w:tmpl w:val="3A565116"/>
    <w:lvl w:ilvl="0" w:tplc="0ED449EE">
      <w:start w:val="1"/>
      <w:numFmt w:val="decimal"/>
      <w:lvlText w:val="%1."/>
      <w:lvlJc w:val="left"/>
      <w:pPr>
        <w:ind w:left="1164" w:hanging="360"/>
      </w:pPr>
      <w:rPr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84" w:hanging="360"/>
      </w:pPr>
    </w:lvl>
    <w:lvl w:ilvl="2" w:tplc="0409001B" w:tentative="1">
      <w:start w:val="1"/>
      <w:numFmt w:val="lowerRoman"/>
      <w:lvlText w:val="%3."/>
      <w:lvlJc w:val="right"/>
      <w:pPr>
        <w:ind w:left="2604" w:hanging="180"/>
      </w:pPr>
    </w:lvl>
    <w:lvl w:ilvl="3" w:tplc="0409000F" w:tentative="1">
      <w:start w:val="1"/>
      <w:numFmt w:val="decimal"/>
      <w:lvlText w:val="%4."/>
      <w:lvlJc w:val="left"/>
      <w:pPr>
        <w:ind w:left="3324" w:hanging="360"/>
      </w:pPr>
    </w:lvl>
    <w:lvl w:ilvl="4" w:tplc="04090019" w:tentative="1">
      <w:start w:val="1"/>
      <w:numFmt w:val="lowerLetter"/>
      <w:lvlText w:val="%5."/>
      <w:lvlJc w:val="left"/>
      <w:pPr>
        <w:ind w:left="4044" w:hanging="360"/>
      </w:pPr>
    </w:lvl>
    <w:lvl w:ilvl="5" w:tplc="0409001B" w:tentative="1">
      <w:start w:val="1"/>
      <w:numFmt w:val="lowerRoman"/>
      <w:lvlText w:val="%6."/>
      <w:lvlJc w:val="right"/>
      <w:pPr>
        <w:ind w:left="4764" w:hanging="180"/>
      </w:pPr>
    </w:lvl>
    <w:lvl w:ilvl="6" w:tplc="0409000F" w:tentative="1">
      <w:start w:val="1"/>
      <w:numFmt w:val="decimal"/>
      <w:lvlText w:val="%7."/>
      <w:lvlJc w:val="left"/>
      <w:pPr>
        <w:ind w:left="5484" w:hanging="360"/>
      </w:pPr>
    </w:lvl>
    <w:lvl w:ilvl="7" w:tplc="04090019" w:tentative="1">
      <w:start w:val="1"/>
      <w:numFmt w:val="lowerLetter"/>
      <w:lvlText w:val="%8."/>
      <w:lvlJc w:val="left"/>
      <w:pPr>
        <w:ind w:left="6204" w:hanging="360"/>
      </w:pPr>
    </w:lvl>
    <w:lvl w:ilvl="8" w:tplc="0409001B" w:tentative="1">
      <w:start w:val="1"/>
      <w:numFmt w:val="lowerRoman"/>
      <w:lvlText w:val="%9."/>
      <w:lvlJc w:val="right"/>
      <w:pPr>
        <w:ind w:left="6924" w:hanging="180"/>
      </w:pPr>
    </w:lvl>
  </w:abstractNum>
  <w:abstractNum w:abstractNumId="20" w15:restartNumberingAfterBreak="0">
    <w:nsid w:val="2D8F05A9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s w:val="0"/>
        <w:lang w:bidi="th-TH"/>
      </w:rPr>
    </w:lvl>
  </w:abstractNum>
  <w:abstractNum w:abstractNumId="21" w15:restartNumberingAfterBreak="0">
    <w:nsid w:val="324F40EA"/>
    <w:multiLevelType w:val="hybridMultilevel"/>
    <w:tmpl w:val="9E86F8C8"/>
    <w:lvl w:ilvl="0" w:tplc="B4409A28">
      <w:start w:val="1"/>
      <w:numFmt w:val="decimal"/>
      <w:lvlText w:val="%1."/>
      <w:lvlJc w:val="left"/>
      <w:pPr>
        <w:ind w:left="25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56" w:hanging="360"/>
      </w:pPr>
    </w:lvl>
    <w:lvl w:ilvl="2" w:tplc="0409001B" w:tentative="1">
      <w:start w:val="1"/>
      <w:numFmt w:val="lowerRoman"/>
      <w:lvlText w:val="%3."/>
      <w:lvlJc w:val="right"/>
      <w:pPr>
        <w:ind w:left="3976" w:hanging="180"/>
      </w:pPr>
    </w:lvl>
    <w:lvl w:ilvl="3" w:tplc="0409000F" w:tentative="1">
      <w:start w:val="1"/>
      <w:numFmt w:val="decimal"/>
      <w:lvlText w:val="%4."/>
      <w:lvlJc w:val="left"/>
      <w:pPr>
        <w:ind w:left="4696" w:hanging="360"/>
      </w:pPr>
    </w:lvl>
    <w:lvl w:ilvl="4" w:tplc="04090019" w:tentative="1">
      <w:start w:val="1"/>
      <w:numFmt w:val="lowerLetter"/>
      <w:lvlText w:val="%5."/>
      <w:lvlJc w:val="left"/>
      <w:pPr>
        <w:ind w:left="5416" w:hanging="360"/>
      </w:pPr>
    </w:lvl>
    <w:lvl w:ilvl="5" w:tplc="0409001B" w:tentative="1">
      <w:start w:val="1"/>
      <w:numFmt w:val="lowerRoman"/>
      <w:lvlText w:val="%6."/>
      <w:lvlJc w:val="right"/>
      <w:pPr>
        <w:ind w:left="6136" w:hanging="180"/>
      </w:pPr>
    </w:lvl>
    <w:lvl w:ilvl="6" w:tplc="0409000F" w:tentative="1">
      <w:start w:val="1"/>
      <w:numFmt w:val="decimal"/>
      <w:lvlText w:val="%7."/>
      <w:lvlJc w:val="left"/>
      <w:pPr>
        <w:ind w:left="6856" w:hanging="360"/>
      </w:pPr>
    </w:lvl>
    <w:lvl w:ilvl="7" w:tplc="04090019" w:tentative="1">
      <w:start w:val="1"/>
      <w:numFmt w:val="lowerLetter"/>
      <w:lvlText w:val="%8."/>
      <w:lvlJc w:val="left"/>
      <w:pPr>
        <w:ind w:left="7576" w:hanging="360"/>
      </w:pPr>
    </w:lvl>
    <w:lvl w:ilvl="8" w:tplc="0409001B" w:tentative="1">
      <w:start w:val="1"/>
      <w:numFmt w:val="lowerRoman"/>
      <w:lvlText w:val="%9."/>
      <w:lvlJc w:val="right"/>
      <w:pPr>
        <w:ind w:left="8296" w:hanging="180"/>
      </w:pPr>
    </w:lvl>
  </w:abstractNum>
  <w:abstractNum w:abstractNumId="22" w15:restartNumberingAfterBreak="0">
    <w:nsid w:val="3D3C6E19"/>
    <w:multiLevelType w:val="hybridMultilevel"/>
    <w:tmpl w:val="91364A02"/>
    <w:lvl w:ilvl="0" w:tplc="04090001">
      <w:start w:val="1"/>
      <w:numFmt w:val="bullet"/>
      <w:lvlText w:val=""/>
      <w:lvlJc w:val="left"/>
      <w:pPr>
        <w:ind w:left="21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36" w:hanging="360"/>
      </w:pPr>
      <w:rPr>
        <w:rFonts w:ascii="Wingdings" w:hAnsi="Wingdings" w:hint="default"/>
      </w:rPr>
    </w:lvl>
  </w:abstractNum>
  <w:abstractNum w:abstractNumId="23" w15:restartNumberingAfterBreak="0">
    <w:nsid w:val="3EE34C00"/>
    <w:multiLevelType w:val="hybridMultilevel"/>
    <w:tmpl w:val="9C46D056"/>
    <w:lvl w:ilvl="0" w:tplc="ED0EAFAA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4" w15:restartNumberingAfterBreak="0">
    <w:nsid w:val="43D502D5"/>
    <w:multiLevelType w:val="multilevel"/>
    <w:tmpl w:val="702CE7B4"/>
    <w:lvl w:ilvl="0">
      <w:start w:val="1"/>
      <w:numFmt w:val="decimal"/>
      <w:lvlText w:val="%1."/>
      <w:lvlJc w:val="left"/>
      <w:pPr>
        <w:tabs>
          <w:tab w:val="num" w:pos="804"/>
        </w:tabs>
        <w:ind w:left="804" w:hanging="360"/>
      </w:pPr>
      <w:rPr>
        <w:rFonts w:hint="default"/>
        <w:cs w:val="0"/>
        <w:lang w:bidi="th-TH"/>
      </w:rPr>
    </w:lvl>
    <w:lvl w:ilvl="1" w:tentative="1">
      <w:start w:val="1"/>
      <w:numFmt w:val="lowerLetter"/>
      <w:lvlText w:val="%2."/>
      <w:lvlJc w:val="left"/>
      <w:pPr>
        <w:tabs>
          <w:tab w:val="num" w:pos="1524"/>
        </w:tabs>
        <w:ind w:left="1524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244"/>
        </w:tabs>
        <w:ind w:left="2244" w:hanging="180"/>
      </w:pPr>
    </w:lvl>
    <w:lvl w:ilvl="3">
      <w:start w:val="1"/>
      <w:numFmt w:val="decimal"/>
      <w:lvlText w:val="%4."/>
      <w:lvlJc w:val="left"/>
      <w:pPr>
        <w:tabs>
          <w:tab w:val="num" w:pos="2964"/>
        </w:tabs>
        <w:ind w:left="2964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84"/>
        </w:tabs>
        <w:ind w:left="3684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404"/>
        </w:tabs>
        <w:ind w:left="4404" w:hanging="180"/>
      </w:pPr>
    </w:lvl>
    <w:lvl w:ilvl="6">
      <w:start w:val="1"/>
      <w:numFmt w:val="decimal"/>
      <w:lvlText w:val="%7."/>
      <w:lvlJc w:val="left"/>
      <w:pPr>
        <w:tabs>
          <w:tab w:val="num" w:pos="5124"/>
        </w:tabs>
        <w:ind w:left="5124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844"/>
        </w:tabs>
        <w:ind w:left="5844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564"/>
        </w:tabs>
        <w:ind w:left="6564" w:hanging="180"/>
      </w:pPr>
    </w:lvl>
  </w:abstractNum>
  <w:abstractNum w:abstractNumId="25" w15:restartNumberingAfterBreak="0">
    <w:nsid w:val="4EBF37EF"/>
    <w:multiLevelType w:val="hybridMultilevel"/>
    <w:tmpl w:val="7AFC793E"/>
    <w:lvl w:ilvl="0" w:tplc="374CC2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s w:val="0"/>
        <w:lang w:bidi="th-TH"/>
      </w:rPr>
    </w:lvl>
    <w:lvl w:ilvl="1" w:tplc="9E54820C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7F66D4FC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71FC606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C120692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85D02478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9DA0D8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6C6C6E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E3E71A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10B6BCD"/>
    <w:multiLevelType w:val="hybridMultilevel"/>
    <w:tmpl w:val="98B865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107FB8"/>
    <w:multiLevelType w:val="hybridMultilevel"/>
    <w:tmpl w:val="BCE2B510"/>
    <w:lvl w:ilvl="0" w:tplc="50FE6F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s w:val="0"/>
        <w:lang w:bidi="th-TH"/>
      </w:rPr>
    </w:lvl>
    <w:lvl w:ilvl="1" w:tplc="01EAD94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756AE0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999C9D0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A505BB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3FB0D23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768AEF7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C0590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E140179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577577C0"/>
    <w:multiLevelType w:val="hybridMultilevel"/>
    <w:tmpl w:val="E138DE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CE4518"/>
    <w:multiLevelType w:val="hybridMultilevel"/>
    <w:tmpl w:val="F49E1330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0" w15:restartNumberingAfterBreak="0">
    <w:nsid w:val="59E31073"/>
    <w:multiLevelType w:val="hybridMultilevel"/>
    <w:tmpl w:val="D444E7C8"/>
    <w:lvl w:ilvl="0" w:tplc="6DEC6F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s w:val="0"/>
        <w:lang w:bidi="th-TH"/>
      </w:rPr>
    </w:lvl>
    <w:lvl w:ilvl="1" w:tplc="EDD4651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6C7E782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29043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924D8F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4B02D8A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7924D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CCAF95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A41A15E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5F5A3CFB"/>
    <w:multiLevelType w:val="hybridMultilevel"/>
    <w:tmpl w:val="3F260A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EE6FA7"/>
    <w:multiLevelType w:val="hybridMultilevel"/>
    <w:tmpl w:val="08748B02"/>
    <w:lvl w:ilvl="0" w:tplc="9C12C8F6">
      <w:start w:val="1"/>
      <w:numFmt w:val="bullet"/>
      <w:lvlText w:val="-"/>
      <w:lvlJc w:val="left"/>
      <w:pPr>
        <w:ind w:left="2176" w:hanging="360"/>
      </w:pPr>
      <w:rPr>
        <w:rFonts w:ascii="TH SarabunPSK" w:eastAsia="Cordia New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8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36" w:hanging="360"/>
      </w:pPr>
      <w:rPr>
        <w:rFonts w:ascii="Wingdings" w:hAnsi="Wingdings" w:hint="default"/>
      </w:rPr>
    </w:lvl>
  </w:abstractNum>
  <w:abstractNum w:abstractNumId="33" w15:restartNumberingAfterBreak="0">
    <w:nsid w:val="61A2518E"/>
    <w:multiLevelType w:val="hybridMultilevel"/>
    <w:tmpl w:val="71DC8640"/>
    <w:lvl w:ilvl="0" w:tplc="804C5D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32508180">
    <w:abstractNumId w:val="9"/>
  </w:num>
  <w:num w:numId="2" w16cid:durableId="1740056736">
    <w:abstractNumId w:val="7"/>
  </w:num>
  <w:num w:numId="3" w16cid:durableId="713502825">
    <w:abstractNumId w:val="6"/>
  </w:num>
  <w:num w:numId="4" w16cid:durableId="2116516455">
    <w:abstractNumId w:val="5"/>
  </w:num>
  <w:num w:numId="5" w16cid:durableId="275212290">
    <w:abstractNumId w:val="4"/>
  </w:num>
  <w:num w:numId="6" w16cid:durableId="1321620160">
    <w:abstractNumId w:val="8"/>
  </w:num>
  <w:num w:numId="7" w16cid:durableId="467555402">
    <w:abstractNumId w:val="3"/>
  </w:num>
  <w:num w:numId="8" w16cid:durableId="1697001942">
    <w:abstractNumId w:val="2"/>
  </w:num>
  <w:num w:numId="9" w16cid:durableId="124661396">
    <w:abstractNumId w:val="1"/>
  </w:num>
  <w:num w:numId="10" w16cid:durableId="544220032">
    <w:abstractNumId w:val="0"/>
  </w:num>
  <w:num w:numId="11" w16cid:durableId="997803784">
    <w:abstractNumId w:val="25"/>
  </w:num>
  <w:num w:numId="12" w16cid:durableId="1648977002">
    <w:abstractNumId w:val="24"/>
  </w:num>
  <w:num w:numId="13" w16cid:durableId="1634212657">
    <w:abstractNumId w:val="14"/>
  </w:num>
  <w:num w:numId="14" w16cid:durableId="1464470158">
    <w:abstractNumId w:val="17"/>
  </w:num>
  <w:num w:numId="15" w16cid:durableId="296569559">
    <w:abstractNumId w:val="10"/>
  </w:num>
  <w:num w:numId="16" w16cid:durableId="418647397">
    <w:abstractNumId w:val="20"/>
  </w:num>
  <w:num w:numId="17" w16cid:durableId="1970092315">
    <w:abstractNumId w:val="30"/>
  </w:num>
  <w:num w:numId="18" w16cid:durableId="1573199378">
    <w:abstractNumId w:val="27"/>
  </w:num>
  <w:num w:numId="19" w16cid:durableId="600796184">
    <w:abstractNumId w:val="19"/>
  </w:num>
  <w:num w:numId="20" w16cid:durableId="2093575858">
    <w:abstractNumId w:val="31"/>
  </w:num>
  <w:num w:numId="21" w16cid:durableId="726077268">
    <w:abstractNumId w:val="33"/>
  </w:num>
  <w:num w:numId="22" w16cid:durableId="1955821681">
    <w:abstractNumId w:val="26"/>
  </w:num>
  <w:num w:numId="23" w16cid:durableId="2074963744">
    <w:abstractNumId w:val="32"/>
  </w:num>
  <w:num w:numId="24" w16cid:durableId="382824995">
    <w:abstractNumId w:val="21"/>
  </w:num>
  <w:num w:numId="25" w16cid:durableId="1588995524">
    <w:abstractNumId w:val="11"/>
  </w:num>
  <w:num w:numId="26" w16cid:durableId="1996908218">
    <w:abstractNumId w:val="22"/>
  </w:num>
  <w:num w:numId="27" w16cid:durableId="2081363100">
    <w:abstractNumId w:val="13"/>
  </w:num>
  <w:num w:numId="28" w16cid:durableId="755519534">
    <w:abstractNumId w:val="23"/>
  </w:num>
  <w:num w:numId="29" w16cid:durableId="1599949186">
    <w:abstractNumId w:val="16"/>
  </w:num>
  <w:num w:numId="30" w16cid:durableId="1587106731">
    <w:abstractNumId w:val="29"/>
  </w:num>
  <w:num w:numId="31" w16cid:durableId="2020232918">
    <w:abstractNumId w:val="12"/>
  </w:num>
  <w:num w:numId="32" w16cid:durableId="582837170">
    <w:abstractNumId w:val="15"/>
  </w:num>
  <w:num w:numId="33" w16cid:durableId="221985986">
    <w:abstractNumId w:val="28"/>
  </w:num>
  <w:num w:numId="34" w16cid:durableId="276066465">
    <w:abstractNumId w:val="1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54"/>
  <w:drawingGridHorizontalSpacing w:val="140"/>
  <w:displayHorizontalDrawingGridEvery w:val="0"/>
  <w:displayVerticalDrawingGridEvery w:val="0"/>
  <w:noPunctuationKerning/>
  <w:characterSpacingControl w:val="doNotCompress"/>
  <w:hdrShapeDefaults>
    <o:shapedefaults v:ext="edit" spidmax="2050" fill="f" fillcolor="white" stroke="f">
      <v:fill color="white" on="f"/>
      <v:stroke on="f"/>
      <o:colormru v:ext="edit" colors="teal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52C"/>
    <w:rsid w:val="00005436"/>
    <w:rsid w:val="00011E96"/>
    <w:rsid w:val="0001409B"/>
    <w:rsid w:val="00024392"/>
    <w:rsid w:val="00024C16"/>
    <w:rsid w:val="000259F6"/>
    <w:rsid w:val="00052FB4"/>
    <w:rsid w:val="00061DC2"/>
    <w:rsid w:val="000634C1"/>
    <w:rsid w:val="00063BC5"/>
    <w:rsid w:val="00090769"/>
    <w:rsid w:val="000B119A"/>
    <w:rsid w:val="000B1A4B"/>
    <w:rsid w:val="000C4E14"/>
    <w:rsid w:val="000D0400"/>
    <w:rsid w:val="000D39E2"/>
    <w:rsid w:val="000E0DF5"/>
    <w:rsid w:val="000E3A34"/>
    <w:rsid w:val="000E61B8"/>
    <w:rsid w:val="000F51DA"/>
    <w:rsid w:val="000F5F52"/>
    <w:rsid w:val="001048A8"/>
    <w:rsid w:val="00105C01"/>
    <w:rsid w:val="0012052C"/>
    <w:rsid w:val="00121B71"/>
    <w:rsid w:val="0012468D"/>
    <w:rsid w:val="00127BFE"/>
    <w:rsid w:val="00130423"/>
    <w:rsid w:val="0013068D"/>
    <w:rsid w:val="001308E7"/>
    <w:rsid w:val="001335EB"/>
    <w:rsid w:val="0013442C"/>
    <w:rsid w:val="001351D1"/>
    <w:rsid w:val="00136B81"/>
    <w:rsid w:val="00147BCD"/>
    <w:rsid w:val="00151FD0"/>
    <w:rsid w:val="00153A80"/>
    <w:rsid w:val="00156273"/>
    <w:rsid w:val="001624DF"/>
    <w:rsid w:val="00162F64"/>
    <w:rsid w:val="00166868"/>
    <w:rsid w:val="00175012"/>
    <w:rsid w:val="001A406A"/>
    <w:rsid w:val="001A61DB"/>
    <w:rsid w:val="001C02E5"/>
    <w:rsid w:val="001C59CF"/>
    <w:rsid w:val="001D2479"/>
    <w:rsid w:val="001E161C"/>
    <w:rsid w:val="001E2D33"/>
    <w:rsid w:val="001F12D2"/>
    <w:rsid w:val="001F5BAB"/>
    <w:rsid w:val="001F5E80"/>
    <w:rsid w:val="002176BB"/>
    <w:rsid w:val="002266EC"/>
    <w:rsid w:val="00244316"/>
    <w:rsid w:val="00246D01"/>
    <w:rsid w:val="00247C2B"/>
    <w:rsid w:val="00250E6D"/>
    <w:rsid w:val="00252BC2"/>
    <w:rsid w:val="0026070F"/>
    <w:rsid w:val="00271C05"/>
    <w:rsid w:val="002863A4"/>
    <w:rsid w:val="002A021D"/>
    <w:rsid w:val="002A0362"/>
    <w:rsid w:val="002A21A9"/>
    <w:rsid w:val="002A57DE"/>
    <w:rsid w:val="002B3A4D"/>
    <w:rsid w:val="002C4661"/>
    <w:rsid w:val="002C5B6B"/>
    <w:rsid w:val="002D107E"/>
    <w:rsid w:val="002D207B"/>
    <w:rsid w:val="002F1E1C"/>
    <w:rsid w:val="002F5491"/>
    <w:rsid w:val="00300066"/>
    <w:rsid w:val="0030040B"/>
    <w:rsid w:val="00312447"/>
    <w:rsid w:val="003335D2"/>
    <w:rsid w:val="00333E9D"/>
    <w:rsid w:val="003369CF"/>
    <w:rsid w:val="00342420"/>
    <w:rsid w:val="00343890"/>
    <w:rsid w:val="0034460C"/>
    <w:rsid w:val="00361D65"/>
    <w:rsid w:val="00364A49"/>
    <w:rsid w:val="00375608"/>
    <w:rsid w:val="003770F4"/>
    <w:rsid w:val="00383657"/>
    <w:rsid w:val="00384383"/>
    <w:rsid w:val="0038626C"/>
    <w:rsid w:val="003863CC"/>
    <w:rsid w:val="003867C1"/>
    <w:rsid w:val="00386BD2"/>
    <w:rsid w:val="00386E52"/>
    <w:rsid w:val="003874B0"/>
    <w:rsid w:val="003A1E63"/>
    <w:rsid w:val="003B2054"/>
    <w:rsid w:val="003B5BAA"/>
    <w:rsid w:val="003C19B7"/>
    <w:rsid w:val="003C1CCA"/>
    <w:rsid w:val="003C3525"/>
    <w:rsid w:val="003C3E64"/>
    <w:rsid w:val="003C69EA"/>
    <w:rsid w:val="003D45E0"/>
    <w:rsid w:val="003D476D"/>
    <w:rsid w:val="003E2A1D"/>
    <w:rsid w:val="003F19AE"/>
    <w:rsid w:val="00406349"/>
    <w:rsid w:val="00406A67"/>
    <w:rsid w:val="0042652D"/>
    <w:rsid w:val="00430DB8"/>
    <w:rsid w:val="00430E6C"/>
    <w:rsid w:val="00444C88"/>
    <w:rsid w:val="004655C9"/>
    <w:rsid w:val="004704DE"/>
    <w:rsid w:val="004751C4"/>
    <w:rsid w:val="00477FA6"/>
    <w:rsid w:val="00491C84"/>
    <w:rsid w:val="004932AD"/>
    <w:rsid w:val="004A26C4"/>
    <w:rsid w:val="004B56CC"/>
    <w:rsid w:val="004C1BBB"/>
    <w:rsid w:val="004C21DF"/>
    <w:rsid w:val="004C4237"/>
    <w:rsid w:val="004C73D1"/>
    <w:rsid w:val="004D2045"/>
    <w:rsid w:val="004E25C0"/>
    <w:rsid w:val="004F06CA"/>
    <w:rsid w:val="004F08C4"/>
    <w:rsid w:val="004F50E0"/>
    <w:rsid w:val="004F6E3B"/>
    <w:rsid w:val="004F73D1"/>
    <w:rsid w:val="00504717"/>
    <w:rsid w:val="0050547C"/>
    <w:rsid w:val="00514936"/>
    <w:rsid w:val="00520D59"/>
    <w:rsid w:val="00521066"/>
    <w:rsid w:val="00526AF0"/>
    <w:rsid w:val="00544F10"/>
    <w:rsid w:val="0054662D"/>
    <w:rsid w:val="005561C6"/>
    <w:rsid w:val="00564020"/>
    <w:rsid w:val="00574288"/>
    <w:rsid w:val="00574844"/>
    <w:rsid w:val="00582D99"/>
    <w:rsid w:val="00594B8B"/>
    <w:rsid w:val="0059755F"/>
    <w:rsid w:val="005A51E9"/>
    <w:rsid w:val="005D0457"/>
    <w:rsid w:val="005D0ED5"/>
    <w:rsid w:val="005D4CFC"/>
    <w:rsid w:val="005D5DBA"/>
    <w:rsid w:val="005D7599"/>
    <w:rsid w:val="005E2A18"/>
    <w:rsid w:val="005E4477"/>
    <w:rsid w:val="005E7525"/>
    <w:rsid w:val="005F0F3A"/>
    <w:rsid w:val="005F1C5B"/>
    <w:rsid w:val="00600AB3"/>
    <w:rsid w:val="006052BB"/>
    <w:rsid w:val="00610339"/>
    <w:rsid w:val="0061061D"/>
    <w:rsid w:val="006127B3"/>
    <w:rsid w:val="0061524E"/>
    <w:rsid w:val="0063044E"/>
    <w:rsid w:val="006403C7"/>
    <w:rsid w:val="00640B38"/>
    <w:rsid w:val="00647FF8"/>
    <w:rsid w:val="0065003F"/>
    <w:rsid w:val="006577D1"/>
    <w:rsid w:val="00664371"/>
    <w:rsid w:val="00670372"/>
    <w:rsid w:val="00673672"/>
    <w:rsid w:val="00676E7D"/>
    <w:rsid w:val="00682ECA"/>
    <w:rsid w:val="0068752C"/>
    <w:rsid w:val="00691C1A"/>
    <w:rsid w:val="006D16D3"/>
    <w:rsid w:val="006E2E6A"/>
    <w:rsid w:val="006F12BB"/>
    <w:rsid w:val="006F4AA1"/>
    <w:rsid w:val="006F5459"/>
    <w:rsid w:val="00703E5E"/>
    <w:rsid w:val="00705092"/>
    <w:rsid w:val="007058FF"/>
    <w:rsid w:val="007131E5"/>
    <w:rsid w:val="007241E2"/>
    <w:rsid w:val="00730834"/>
    <w:rsid w:val="00735F9B"/>
    <w:rsid w:val="0073648C"/>
    <w:rsid w:val="00737291"/>
    <w:rsid w:val="00743806"/>
    <w:rsid w:val="007474F8"/>
    <w:rsid w:val="00750FED"/>
    <w:rsid w:val="00757EE5"/>
    <w:rsid w:val="00773059"/>
    <w:rsid w:val="00774AF1"/>
    <w:rsid w:val="007766A2"/>
    <w:rsid w:val="0078244F"/>
    <w:rsid w:val="007841C2"/>
    <w:rsid w:val="007854DB"/>
    <w:rsid w:val="00787220"/>
    <w:rsid w:val="00792E3C"/>
    <w:rsid w:val="00796DC1"/>
    <w:rsid w:val="007A0780"/>
    <w:rsid w:val="007A43A4"/>
    <w:rsid w:val="007A538B"/>
    <w:rsid w:val="007A5432"/>
    <w:rsid w:val="007A7A9A"/>
    <w:rsid w:val="007B38CF"/>
    <w:rsid w:val="007B78EB"/>
    <w:rsid w:val="007C4191"/>
    <w:rsid w:val="007D5E6A"/>
    <w:rsid w:val="007D63F9"/>
    <w:rsid w:val="007D6B4A"/>
    <w:rsid w:val="007E11B9"/>
    <w:rsid w:val="007E25DE"/>
    <w:rsid w:val="007E5956"/>
    <w:rsid w:val="007F0275"/>
    <w:rsid w:val="007F7AC6"/>
    <w:rsid w:val="00801221"/>
    <w:rsid w:val="00812F71"/>
    <w:rsid w:val="00827DA6"/>
    <w:rsid w:val="00830829"/>
    <w:rsid w:val="008333BF"/>
    <w:rsid w:val="008339F8"/>
    <w:rsid w:val="00833B1F"/>
    <w:rsid w:val="008369EB"/>
    <w:rsid w:val="0084258B"/>
    <w:rsid w:val="00851F73"/>
    <w:rsid w:val="00854782"/>
    <w:rsid w:val="008558B9"/>
    <w:rsid w:val="0085616B"/>
    <w:rsid w:val="00861C13"/>
    <w:rsid w:val="00862AD5"/>
    <w:rsid w:val="00863343"/>
    <w:rsid w:val="00870544"/>
    <w:rsid w:val="008715D6"/>
    <w:rsid w:val="00871983"/>
    <w:rsid w:val="00872FEE"/>
    <w:rsid w:val="00873EA4"/>
    <w:rsid w:val="00887AEB"/>
    <w:rsid w:val="00887E80"/>
    <w:rsid w:val="0089006C"/>
    <w:rsid w:val="00895BF2"/>
    <w:rsid w:val="00896101"/>
    <w:rsid w:val="00896349"/>
    <w:rsid w:val="008A7DBB"/>
    <w:rsid w:val="008B408D"/>
    <w:rsid w:val="008B5275"/>
    <w:rsid w:val="008B6285"/>
    <w:rsid w:val="008C1B63"/>
    <w:rsid w:val="008D1682"/>
    <w:rsid w:val="008D584C"/>
    <w:rsid w:val="008E3F25"/>
    <w:rsid w:val="008F099C"/>
    <w:rsid w:val="008F0E7A"/>
    <w:rsid w:val="008F3699"/>
    <w:rsid w:val="00900223"/>
    <w:rsid w:val="00905E86"/>
    <w:rsid w:val="009079CC"/>
    <w:rsid w:val="00914435"/>
    <w:rsid w:val="00927BE4"/>
    <w:rsid w:val="009303C3"/>
    <w:rsid w:val="009309BF"/>
    <w:rsid w:val="009331D5"/>
    <w:rsid w:val="00935C84"/>
    <w:rsid w:val="0095091A"/>
    <w:rsid w:val="00955ACB"/>
    <w:rsid w:val="00960EB5"/>
    <w:rsid w:val="009639B9"/>
    <w:rsid w:val="0096462A"/>
    <w:rsid w:val="0096751A"/>
    <w:rsid w:val="00970FF1"/>
    <w:rsid w:val="00976243"/>
    <w:rsid w:val="009860DF"/>
    <w:rsid w:val="009864A5"/>
    <w:rsid w:val="00987C18"/>
    <w:rsid w:val="00996030"/>
    <w:rsid w:val="00996C92"/>
    <w:rsid w:val="009B1B6E"/>
    <w:rsid w:val="009C27B7"/>
    <w:rsid w:val="009C5978"/>
    <w:rsid w:val="009D5517"/>
    <w:rsid w:val="009F0622"/>
    <w:rsid w:val="009F349D"/>
    <w:rsid w:val="00A002D9"/>
    <w:rsid w:val="00A2040E"/>
    <w:rsid w:val="00A244F4"/>
    <w:rsid w:val="00A26B36"/>
    <w:rsid w:val="00A27266"/>
    <w:rsid w:val="00A278EC"/>
    <w:rsid w:val="00A327A8"/>
    <w:rsid w:val="00A32FFA"/>
    <w:rsid w:val="00A33969"/>
    <w:rsid w:val="00A41431"/>
    <w:rsid w:val="00A61C1A"/>
    <w:rsid w:val="00A639B2"/>
    <w:rsid w:val="00A670E3"/>
    <w:rsid w:val="00A80B46"/>
    <w:rsid w:val="00A81FBF"/>
    <w:rsid w:val="00A838DF"/>
    <w:rsid w:val="00AA149D"/>
    <w:rsid w:val="00AA2ECB"/>
    <w:rsid w:val="00AA5BAE"/>
    <w:rsid w:val="00AA635C"/>
    <w:rsid w:val="00AB7B74"/>
    <w:rsid w:val="00AC1FD6"/>
    <w:rsid w:val="00AC36CA"/>
    <w:rsid w:val="00AC3AB1"/>
    <w:rsid w:val="00AD073C"/>
    <w:rsid w:val="00AE28A7"/>
    <w:rsid w:val="00AF3690"/>
    <w:rsid w:val="00AF48B8"/>
    <w:rsid w:val="00AF747D"/>
    <w:rsid w:val="00B02C82"/>
    <w:rsid w:val="00B036D2"/>
    <w:rsid w:val="00B12E2E"/>
    <w:rsid w:val="00B12F14"/>
    <w:rsid w:val="00B16D4C"/>
    <w:rsid w:val="00B23419"/>
    <w:rsid w:val="00B262BF"/>
    <w:rsid w:val="00B35315"/>
    <w:rsid w:val="00B35602"/>
    <w:rsid w:val="00B35EAE"/>
    <w:rsid w:val="00B360D6"/>
    <w:rsid w:val="00B37865"/>
    <w:rsid w:val="00B408FD"/>
    <w:rsid w:val="00B427C2"/>
    <w:rsid w:val="00B43223"/>
    <w:rsid w:val="00B45807"/>
    <w:rsid w:val="00B618F4"/>
    <w:rsid w:val="00B67448"/>
    <w:rsid w:val="00B77C55"/>
    <w:rsid w:val="00B77EBF"/>
    <w:rsid w:val="00B832FE"/>
    <w:rsid w:val="00B90BA6"/>
    <w:rsid w:val="00B92783"/>
    <w:rsid w:val="00BA2B0F"/>
    <w:rsid w:val="00BA32A0"/>
    <w:rsid w:val="00BA4A08"/>
    <w:rsid w:val="00BB2A91"/>
    <w:rsid w:val="00BB7708"/>
    <w:rsid w:val="00BC4512"/>
    <w:rsid w:val="00BC7AD8"/>
    <w:rsid w:val="00BD5D68"/>
    <w:rsid w:val="00BD6F22"/>
    <w:rsid w:val="00BE0A19"/>
    <w:rsid w:val="00BE5F03"/>
    <w:rsid w:val="00BF1232"/>
    <w:rsid w:val="00C03A09"/>
    <w:rsid w:val="00C048A4"/>
    <w:rsid w:val="00C06DAB"/>
    <w:rsid w:val="00C0739E"/>
    <w:rsid w:val="00C07EC8"/>
    <w:rsid w:val="00C16183"/>
    <w:rsid w:val="00C2415A"/>
    <w:rsid w:val="00C3032B"/>
    <w:rsid w:val="00C361FE"/>
    <w:rsid w:val="00C40E49"/>
    <w:rsid w:val="00C46EB4"/>
    <w:rsid w:val="00C5101C"/>
    <w:rsid w:val="00C51023"/>
    <w:rsid w:val="00C6373E"/>
    <w:rsid w:val="00C70666"/>
    <w:rsid w:val="00C813BB"/>
    <w:rsid w:val="00C81E80"/>
    <w:rsid w:val="00C8512A"/>
    <w:rsid w:val="00C86E9F"/>
    <w:rsid w:val="00C909CF"/>
    <w:rsid w:val="00C97929"/>
    <w:rsid w:val="00CA1FC4"/>
    <w:rsid w:val="00CA4285"/>
    <w:rsid w:val="00CA4D30"/>
    <w:rsid w:val="00CB79A1"/>
    <w:rsid w:val="00CC1259"/>
    <w:rsid w:val="00CC467C"/>
    <w:rsid w:val="00CF51D6"/>
    <w:rsid w:val="00D0207D"/>
    <w:rsid w:val="00D1040A"/>
    <w:rsid w:val="00D21065"/>
    <w:rsid w:val="00D222EE"/>
    <w:rsid w:val="00D30D0E"/>
    <w:rsid w:val="00D335A2"/>
    <w:rsid w:val="00D42DD7"/>
    <w:rsid w:val="00D4540F"/>
    <w:rsid w:val="00D46364"/>
    <w:rsid w:val="00D566C8"/>
    <w:rsid w:val="00D60706"/>
    <w:rsid w:val="00D65F9E"/>
    <w:rsid w:val="00D66F23"/>
    <w:rsid w:val="00D8191E"/>
    <w:rsid w:val="00D81A9A"/>
    <w:rsid w:val="00D8395F"/>
    <w:rsid w:val="00D94500"/>
    <w:rsid w:val="00D97BBE"/>
    <w:rsid w:val="00DA29BB"/>
    <w:rsid w:val="00DA3B2B"/>
    <w:rsid w:val="00DA5446"/>
    <w:rsid w:val="00DB4184"/>
    <w:rsid w:val="00DB7B3D"/>
    <w:rsid w:val="00DC6409"/>
    <w:rsid w:val="00DD1489"/>
    <w:rsid w:val="00DD21AE"/>
    <w:rsid w:val="00DD5842"/>
    <w:rsid w:val="00DD5981"/>
    <w:rsid w:val="00DD68A6"/>
    <w:rsid w:val="00DE13F5"/>
    <w:rsid w:val="00DE19DA"/>
    <w:rsid w:val="00DE20A5"/>
    <w:rsid w:val="00DF3603"/>
    <w:rsid w:val="00DF49BC"/>
    <w:rsid w:val="00DF65D5"/>
    <w:rsid w:val="00DF665F"/>
    <w:rsid w:val="00E0174B"/>
    <w:rsid w:val="00E031CF"/>
    <w:rsid w:val="00E032FF"/>
    <w:rsid w:val="00E14115"/>
    <w:rsid w:val="00E14B57"/>
    <w:rsid w:val="00E14C2D"/>
    <w:rsid w:val="00E24773"/>
    <w:rsid w:val="00E273EA"/>
    <w:rsid w:val="00E30D33"/>
    <w:rsid w:val="00E30F33"/>
    <w:rsid w:val="00E31361"/>
    <w:rsid w:val="00E31A76"/>
    <w:rsid w:val="00E322B8"/>
    <w:rsid w:val="00E43BE0"/>
    <w:rsid w:val="00E57083"/>
    <w:rsid w:val="00E81182"/>
    <w:rsid w:val="00E840B8"/>
    <w:rsid w:val="00E84975"/>
    <w:rsid w:val="00E86088"/>
    <w:rsid w:val="00E872E7"/>
    <w:rsid w:val="00E92890"/>
    <w:rsid w:val="00E964A5"/>
    <w:rsid w:val="00EA04B6"/>
    <w:rsid w:val="00EA41AD"/>
    <w:rsid w:val="00EB7A0B"/>
    <w:rsid w:val="00EC063A"/>
    <w:rsid w:val="00EC0815"/>
    <w:rsid w:val="00ED0E0D"/>
    <w:rsid w:val="00F03608"/>
    <w:rsid w:val="00F06308"/>
    <w:rsid w:val="00F07519"/>
    <w:rsid w:val="00F1234B"/>
    <w:rsid w:val="00F14847"/>
    <w:rsid w:val="00F1654B"/>
    <w:rsid w:val="00F23536"/>
    <w:rsid w:val="00F30382"/>
    <w:rsid w:val="00F30C9A"/>
    <w:rsid w:val="00F41158"/>
    <w:rsid w:val="00F50C87"/>
    <w:rsid w:val="00F56A39"/>
    <w:rsid w:val="00F56DD1"/>
    <w:rsid w:val="00F572A6"/>
    <w:rsid w:val="00F57336"/>
    <w:rsid w:val="00F60257"/>
    <w:rsid w:val="00F60A26"/>
    <w:rsid w:val="00F60BFE"/>
    <w:rsid w:val="00F64868"/>
    <w:rsid w:val="00F648D5"/>
    <w:rsid w:val="00F65E9C"/>
    <w:rsid w:val="00F82E12"/>
    <w:rsid w:val="00F83B15"/>
    <w:rsid w:val="00F91D01"/>
    <w:rsid w:val="00F9562A"/>
    <w:rsid w:val="00F95F26"/>
    <w:rsid w:val="00FA4A04"/>
    <w:rsid w:val="00FB3F23"/>
    <w:rsid w:val="00FC6682"/>
    <w:rsid w:val="00FD2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  <o:colormru v:ext="edit" colors="teal"/>
    </o:shapedefaults>
    <o:shapelayout v:ext="edit">
      <o:idmap v:ext="edit" data="2"/>
    </o:shapelayout>
  </w:shapeDefaults>
  <w:decimalSymbol w:val="."/>
  <w:listSeparator w:val=","/>
  <w14:docId w14:val="67120FA2"/>
  <w15:docId w15:val="{D36FC1B8-32FE-4E85-BF43-69EB29122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rdia New" w:eastAsia="Cordia New" w:hAnsi="Cordia New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247C2B"/>
    <w:rPr>
      <w:rFonts w:cs="Cordia New"/>
      <w:sz w:val="28"/>
      <w:szCs w:val="28"/>
    </w:rPr>
  </w:style>
  <w:style w:type="paragraph" w:styleId="1">
    <w:name w:val="heading 1"/>
    <w:basedOn w:val="a1"/>
    <w:next w:val="a1"/>
    <w:qFormat/>
    <w:rsid w:val="00247C2B"/>
    <w:pPr>
      <w:keepNext/>
      <w:outlineLvl w:val="0"/>
    </w:pPr>
    <w:rPr>
      <w:b/>
      <w:bCs/>
      <w:u w:val="single"/>
    </w:rPr>
  </w:style>
  <w:style w:type="paragraph" w:styleId="21">
    <w:name w:val="heading 2"/>
    <w:basedOn w:val="a1"/>
    <w:next w:val="a1"/>
    <w:qFormat/>
    <w:rsid w:val="00247C2B"/>
    <w:pPr>
      <w:keepNext/>
      <w:outlineLvl w:val="1"/>
    </w:pPr>
    <w:rPr>
      <w:b/>
      <w:bCs/>
    </w:rPr>
  </w:style>
  <w:style w:type="paragraph" w:styleId="31">
    <w:name w:val="heading 3"/>
    <w:basedOn w:val="a1"/>
    <w:next w:val="a1"/>
    <w:qFormat/>
    <w:rsid w:val="00247C2B"/>
    <w:pPr>
      <w:keepNext/>
      <w:outlineLvl w:val="2"/>
    </w:pPr>
    <w:rPr>
      <w:b/>
      <w:bCs/>
      <w:sz w:val="32"/>
      <w:szCs w:val="32"/>
      <w:u w:val="single"/>
    </w:rPr>
  </w:style>
  <w:style w:type="paragraph" w:styleId="41">
    <w:name w:val="heading 4"/>
    <w:basedOn w:val="a1"/>
    <w:next w:val="a1"/>
    <w:qFormat/>
    <w:rsid w:val="00247C2B"/>
    <w:pPr>
      <w:keepNext/>
      <w:outlineLvl w:val="3"/>
    </w:pPr>
    <w:rPr>
      <w:sz w:val="32"/>
      <w:szCs w:val="32"/>
      <w:u w:val="single"/>
    </w:rPr>
  </w:style>
  <w:style w:type="paragraph" w:styleId="51">
    <w:name w:val="heading 5"/>
    <w:basedOn w:val="a1"/>
    <w:next w:val="a1"/>
    <w:qFormat/>
    <w:rsid w:val="00247C2B"/>
    <w:pPr>
      <w:keepNext/>
      <w:ind w:left="-142" w:right="-1"/>
      <w:jc w:val="both"/>
      <w:outlineLvl w:val="4"/>
    </w:pPr>
    <w:rPr>
      <w:rFonts w:cs="AngsanaUPC"/>
      <w:b/>
      <w:bCs/>
      <w:sz w:val="36"/>
      <w:szCs w:val="36"/>
    </w:rPr>
  </w:style>
  <w:style w:type="paragraph" w:styleId="6">
    <w:name w:val="heading 6"/>
    <w:basedOn w:val="a1"/>
    <w:next w:val="a1"/>
    <w:qFormat/>
    <w:rsid w:val="00247C2B"/>
    <w:pPr>
      <w:keepNext/>
      <w:ind w:left="-142" w:right="-1"/>
      <w:jc w:val="both"/>
      <w:outlineLvl w:val="5"/>
    </w:pPr>
    <w:rPr>
      <w:rFonts w:cs="AngsanaUPC"/>
      <w:sz w:val="32"/>
      <w:szCs w:val="32"/>
    </w:rPr>
  </w:style>
  <w:style w:type="paragraph" w:styleId="7">
    <w:name w:val="heading 7"/>
    <w:basedOn w:val="a1"/>
    <w:next w:val="a1"/>
    <w:qFormat/>
    <w:rsid w:val="00247C2B"/>
    <w:pPr>
      <w:keepNext/>
      <w:ind w:left="-142" w:right="-1"/>
      <w:jc w:val="center"/>
      <w:outlineLvl w:val="6"/>
    </w:pPr>
    <w:rPr>
      <w:rFonts w:cs="AngsanaUPC"/>
      <w:sz w:val="32"/>
      <w:szCs w:val="32"/>
    </w:rPr>
  </w:style>
  <w:style w:type="paragraph" w:styleId="8">
    <w:name w:val="heading 8"/>
    <w:basedOn w:val="a1"/>
    <w:next w:val="a1"/>
    <w:qFormat/>
    <w:rsid w:val="00247C2B"/>
    <w:pPr>
      <w:keepNext/>
      <w:ind w:left="142"/>
      <w:outlineLvl w:val="7"/>
    </w:pPr>
    <w:rPr>
      <w:b/>
      <w:bCs/>
      <w:sz w:val="32"/>
      <w:szCs w:val="32"/>
      <w:u w:val="single"/>
    </w:rPr>
  </w:style>
  <w:style w:type="paragraph" w:styleId="9">
    <w:name w:val="heading 9"/>
    <w:basedOn w:val="a1"/>
    <w:next w:val="a1"/>
    <w:qFormat/>
    <w:rsid w:val="00247C2B"/>
    <w:pPr>
      <w:keepNext/>
      <w:ind w:right="63"/>
      <w:jc w:val="both"/>
      <w:outlineLvl w:val="8"/>
    </w:pPr>
    <w:rPr>
      <w:b/>
      <w:bCs/>
      <w:sz w:val="36"/>
      <w:szCs w:val="36"/>
      <w:u w:val="single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rsid w:val="00247C2B"/>
    <w:pPr>
      <w:tabs>
        <w:tab w:val="center" w:pos="4153"/>
        <w:tab w:val="right" w:pos="8306"/>
      </w:tabs>
    </w:pPr>
  </w:style>
  <w:style w:type="paragraph" w:styleId="a6">
    <w:name w:val="footer"/>
    <w:basedOn w:val="a1"/>
    <w:rsid w:val="00247C2B"/>
    <w:pPr>
      <w:tabs>
        <w:tab w:val="center" w:pos="4153"/>
        <w:tab w:val="right" w:pos="8306"/>
      </w:tabs>
    </w:pPr>
  </w:style>
  <w:style w:type="character" w:styleId="a7">
    <w:name w:val="page number"/>
    <w:basedOn w:val="a2"/>
    <w:rsid w:val="00247C2B"/>
  </w:style>
  <w:style w:type="paragraph" w:styleId="a0">
    <w:name w:val="List Bullet"/>
    <w:basedOn w:val="a1"/>
    <w:autoRedefine/>
    <w:rsid w:val="00247C2B"/>
    <w:pPr>
      <w:numPr>
        <w:numId w:val="1"/>
      </w:numPr>
    </w:pPr>
  </w:style>
  <w:style w:type="paragraph" w:styleId="20">
    <w:name w:val="List Bullet 2"/>
    <w:basedOn w:val="a1"/>
    <w:autoRedefine/>
    <w:rsid w:val="00247C2B"/>
    <w:pPr>
      <w:numPr>
        <w:numId w:val="2"/>
      </w:numPr>
      <w:tabs>
        <w:tab w:val="clear" w:pos="643"/>
        <w:tab w:val="num" w:pos="720"/>
      </w:tabs>
      <w:ind w:left="720"/>
    </w:pPr>
  </w:style>
  <w:style w:type="paragraph" w:styleId="30">
    <w:name w:val="List Bullet 3"/>
    <w:basedOn w:val="a1"/>
    <w:autoRedefine/>
    <w:rsid w:val="00247C2B"/>
    <w:pPr>
      <w:numPr>
        <w:numId w:val="3"/>
      </w:numPr>
      <w:tabs>
        <w:tab w:val="clear" w:pos="926"/>
        <w:tab w:val="num" w:pos="1080"/>
      </w:tabs>
      <w:ind w:left="1080"/>
    </w:pPr>
  </w:style>
  <w:style w:type="paragraph" w:styleId="40">
    <w:name w:val="List Bullet 4"/>
    <w:basedOn w:val="a1"/>
    <w:autoRedefine/>
    <w:rsid w:val="00247C2B"/>
    <w:pPr>
      <w:numPr>
        <w:numId w:val="4"/>
      </w:numPr>
      <w:tabs>
        <w:tab w:val="clear" w:pos="1209"/>
        <w:tab w:val="num" w:pos="1440"/>
      </w:tabs>
      <w:ind w:left="1440"/>
    </w:pPr>
  </w:style>
  <w:style w:type="paragraph" w:styleId="50">
    <w:name w:val="List Bullet 5"/>
    <w:basedOn w:val="a1"/>
    <w:autoRedefine/>
    <w:rsid w:val="00247C2B"/>
    <w:pPr>
      <w:numPr>
        <w:numId w:val="5"/>
      </w:numPr>
      <w:tabs>
        <w:tab w:val="clear" w:pos="1492"/>
        <w:tab w:val="num" w:pos="1800"/>
      </w:tabs>
      <w:ind w:left="1800"/>
    </w:pPr>
  </w:style>
  <w:style w:type="paragraph" w:styleId="a">
    <w:name w:val="List Number"/>
    <w:basedOn w:val="a1"/>
    <w:rsid w:val="00247C2B"/>
    <w:pPr>
      <w:numPr>
        <w:numId w:val="6"/>
      </w:numPr>
    </w:pPr>
  </w:style>
  <w:style w:type="paragraph" w:styleId="2">
    <w:name w:val="List Number 2"/>
    <w:basedOn w:val="a1"/>
    <w:rsid w:val="00247C2B"/>
    <w:pPr>
      <w:numPr>
        <w:numId w:val="7"/>
      </w:numPr>
      <w:tabs>
        <w:tab w:val="clear" w:pos="643"/>
        <w:tab w:val="num" w:pos="720"/>
      </w:tabs>
      <w:ind w:left="720"/>
    </w:pPr>
  </w:style>
  <w:style w:type="paragraph" w:styleId="3">
    <w:name w:val="List Number 3"/>
    <w:basedOn w:val="a1"/>
    <w:rsid w:val="00247C2B"/>
    <w:pPr>
      <w:numPr>
        <w:numId w:val="8"/>
      </w:numPr>
      <w:tabs>
        <w:tab w:val="clear" w:pos="926"/>
        <w:tab w:val="num" w:pos="1080"/>
      </w:tabs>
      <w:ind w:left="1080"/>
    </w:pPr>
  </w:style>
  <w:style w:type="paragraph" w:styleId="4">
    <w:name w:val="List Number 4"/>
    <w:basedOn w:val="a1"/>
    <w:rsid w:val="00247C2B"/>
    <w:pPr>
      <w:numPr>
        <w:numId w:val="9"/>
      </w:numPr>
      <w:tabs>
        <w:tab w:val="clear" w:pos="1209"/>
        <w:tab w:val="num" w:pos="1440"/>
      </w:tabs>
      <w:ind w:left="1440"/>
    </w:pPr>
  </w:style>
  <w:style w:type="paragraph" w:styleId="5">
    <w:name w:val="List Number 5"/>
    <w:basedOn w:val="a1"/>
    <w:rsid w:val="00247C2B"/>
    <w:pPr>
      <w:numPr>
        <w:numId w:val="10"/>
      </w:numPr>
      <w:tabs>
        <w:tab w:val="clear" w:pos="1492"/>
        <w:tab w:val="num" w:pos="1800"/>
      </w:tabs>
      <w:ind w:left="1800"/>
    </w:pPr>
  </w:style>
  <w:style w:type="paragraph" w:styleId="a8">
    <w:name w:val="Document Map"/>
    <w:basedOn w:val="a1"/>
    <w:semiHidden/>
    <w:rsid w:val="00247C2B"/>
    <w:pPr>
      <w:shd w:val="clear" w:color="auto" w:fill="000080"/>
    </w:pPr>
    <w:rPr>
      <w:rFonts w:cs="AngsanaUPC"/>
    </w:rPr>
  </w:style>
  <w:style w:type="table" w:styleId="a9">
    <w:name w:val="Table Grid"/>
    <w:basedOn w:val="a3"/>
    <w:uiPriority w:val="59"/>
    <w:rsid w:val="00AF48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1"/>
    <w:link w:val="ab"/>
    <w:rsid w:val="00D42DD7"/>
    <w:rPr>
      <w:rFonts w:ascii="Tahoma" w:hAnsi="Tahoma" w:cs="Angsana New"/>
      <w:sz w:val="16"/>
      <w:szCs w:val="20"/>
    </w:rPr>
  </w:style>
  <w:style w:type="character" w:customStyle="1" w:styleId="ab">
    <w:name w:val="ข้อความบอลลูน อักขระ"/>
    <w:basedOn w:val="a2"/>
    <w:link w:val="aa"/>
    <w:rsid w:val="00D42DD7"/>
    <w:rPr>
      <w:rFonts w:ascii="Tahoma" w:hAnsi="Tahoma"/>
      <w:sz w:val="16"/>
    </w:rPr>
  </w:style>
  <w:style w:type="character" w:customStyle="1" w:styleId="apple-converted-space">
    <w:name w:val="apple-converted-space"/>
    <w:basedOn w:val="a2"/>
    <w:rsid w:val="00C3032B"/>
  </w:style>
  <w:style w:type="paragraph" w:styleId="ac">
    <w:name w:val="List Paragraph"/>
    <w:basedOn w:val="a1"/>
    <w:uiPriority w:val="34"/>
    <w:qFormat/>
    <w:rsid w:val="00703E5E"/>
    <w:pPr>
      <w:ind w:left="720"/>
      <w:contextualSpacing/>
    </w:pPr>
    <w:rPr>
      <w:szCs w:val="35"/>
    </w:rPr>
  </w:style>
  <w:style w:type="character" w:styleId="ad">
    <w:name w:val="Placeholder Text"/>
    <w:basedOn w:val="a2"/>
    <w:uiPriority w:val="99"/>
    <w:semiHidden/>
    <w:rsid w:val="0038438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0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oleObject" Target="embeddings/oleObject6.bin"/><Relationship Id="rId42" Type="http://schemas.openxmlformats.org/officeDocument/2006/relationships/oleObject" Target="embeddings/oleObject17.bin"/><Relationship Id="rId47" Type="http://schemas.openxmlformats.org/officeDocument/2006/relationships/image" Target="media/image21.wmf"/><Relationship Id="rId63" Type="http://schemas.openxmlformats.org/officeDocument/2006/relationships/oleObject" Target="embeddings/oleObject28.bin"/><Relationship Id="rId68" Type="http://schemas.openxmlformats.org/officeDocument/2006/relationships/image" Target="media/image32.wmf"/><Relationship Id="rId84" Type="http://schemas.openxmlformats.org/officeDocument/2006/relationships/oleObject" Target="embeddings/oleObject38.bin"/><Relationship Id="rId89" Type="http://schemas.openxmlformats.org/officeDocument/2006/relationships/image" Target="media/image42.png"/><Relationship Id="rId112" Type="http://schemas.openxmlformats.org/officeDocument/2006/relationships/theme" Target="theme/theme1.xml"/><Relationship Id="rId16" Type="http://schemas.openxmlformats.org/officeDocument/2006/relationships/image" Target="media/image6.wmf"/><Relationship Id="rId107" Type="http://schemas.openxmlformats.org/officeDocument/2006/relationships/image" Target="media/image50.png"/><Relationship Id="rId11" Type="http://schemas.openxmlformats.org/officeDocument/2006/relationships/oleObject" Target="embeddings/oleObject1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6.png"/><Relationship Id="rId53" Type="http://schemas.openxmlformats.org/officeDocument/2006/relationships/oleObject" Target="embeddings/oleObject23.bin"/><Relationship Id="rId58" Type="http://schemas.openxmlformats.org/officeDocument/2006/relationships/image" Target="media/image26.wmf"/><Relationship Id="rId74" Type="http://schemas.openxmlformats.org/officeDocument/2006/relationships/image" Target="media/image34.wmf"/><Relationship Id="rId79" Type="http://schemas.openxmlformats.org/officeDocument/2006/relationships/image" Target="media/image36.png"/><Relationship Id="rId102" Type="http://schemas.openxmlformats.org/officeDocument/2006/relationships/image" Target="media/image48.wmf"/><Relationship Id="rId5" Type="http://schemas.openxmlformats.org/officeDocument/2006/relationships/webSettings" Target="webSettings.xml"/><Relationship Id="rId90" Type="http://schemas.openxmlformats.org/officeDocument/2006/relationships/oleObject" Target="embeddings/oleObject41.bin"/><Relationship Id="rId95" Type="http://schemas.openxmlformats.org/officeDocument/2006/relationships/oleObject" Target="embeddings/oleObject43.bin"/><Relationship Id="rId22" Type="http://schemas.openxmlformats.org/officeDocument/2006/relationships/image" Target="media/image9.wmf"/><Relationship Id="rId27" Type="http://schemas.openxmlformats.org/officeDocument/2006/relationships/image" Target="media/image11.wmf"/><Relationship Id="rId43" Type="http://schemas.openxmlformats.org/officeDocument/2006/relationships/image" Target="media/image19.wmf"/><Relationship Id="rId48" Type="http://schemas.openxmlformats.org/officeDocument/2006/relationships/oleObject" Target="embeddings/oleObject20.bin"/><Relationship Id="rId64" Type="http://schemas.openxmlformats.org/officeDocument/2006/relationships/image" Target="media/image29.png"/><Relationship Id="rId69" Type="http://schemas.openxmlformats.org/officeDocument/2006/relationships/oleObject" Target="embeddings/oleObject30.bin"/><Relationship Id="rId80" Type="http://schemas.openxmlformats.org/officeDocument/2006/relationships/image" Target="media/image37.wmf"/><Relationship Id="rId85" Type="http://schemas.openxmlformats.org/officeDocument/2006/relationships/image" Target="media/image40.png"/><Relationship Id="rId12" Type="http://schemas.openxmlformats.org/officeDocument/2006/relationships/image" Target="media/image4.wmf"/><Relationship Id="rId17" Type="http://schemas.openxmlformats.org/officeDocument/2006/relationships/oleObject" Target="embeddings/oleObject4.bin"/><Relationship Id="rId33" Type="http://schemas.openxmlformats.org/officeDocument/2006/relationships/image" Target="media/image14.png"/><Relationship Id="rId38" Type="http://schemas.openxmlformats.org/officeDocument/2006/relationships/oleObject" Target="embeddings/oleObject15.bin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8.bin"/><Relationship Id="rId108" Type="http://schemas.openxmlformats.org/officeDocument/2006/relationships/oleObject" Target="embeddings/oleObject51.bin"/><Relationship Id="rId54" Type="http://schemas.openxmlformats.org/officeDocument/2006/relationships/image" Target="media/image24.wmf"/><Relationship Id="rId70" Type="http://schemas.openxmlformats.org/officeDocument/2006/relationships/oleObject" Target="embeddings/oleObject31.bin"/><Relationship Id="rId75" Type="http://schemas.openxmlformats.org/officeDocument/2006/relationships/oleObject" Target="embeddings/oleObject34.bin"/><Relationship Id="rId91" Type="http://schemas.openxmlformats.org/officeDocument/2006/relationships/image" Target="media/image43.png"/><Relationship Id="rId96" Type="http://schemas.openxmlformats.org/officeDocument/2006/relationships/image" Target="media/image46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2.wmf"/><Relationship Id="rId57" Type="http://schemas.openxmlformats.org/officeDocument/2006/relationships/oleObject" Target="embeddings/oleObject25.bin"/><Relationship Id="rId106" Type="http://schemas.openxmlformats.org/officeDocument/2006/relationships/oleObject" Target="embeddings/oleObject50.bin"/><Relationship Id="rId10" Type="http://schemas.openxmlformats.org/officeDocument/2006/relationships/image" Target="media/image3.wmf"/><Relationship Id="rId31" Type="http://schemas.openxmlformats.org/officeDocument/2006/relationships/image" Target="media/image13.png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2.bin"/><Relationship Id="rId60" Type="http://schemas.openxmlformats.org/officeDocument/2006/relationships/image" Target="media/image27.wmf"/><Relationship Id="rId65" Type="http://schemas.openxmlformats.org/officeDocument/2006/relationships/image" Target="media/image30.png"/><Relationship Id="rId73" Type="http://schemas.openxmlformats.org/officeDocument/2006/relationships/oleObject" Target="embeddings/oleObject33.bin"/><Relationship Id="rId78" Type="http://schemas.openxmlformats.org/officeDocument/2006/relationships/oleObject" Target="embeddings/oleObject36.bin"/><Relationship Id="rId81" Type="http://schemas.openxmlformats.org/officeDocument/2006/relationships/oleObject" Target="embeddings/oleObject37.bin"/><Relationship Id="rId86" Type="http://schemas.openxmlformats.org/officeDocument/2006/relationships/oleObject" Target="embeddings/oleObject39.bin"/><Relationship Id="rId94" Type="http://schemas.openxmlformats.org/officeDocument/2006/relationships/image" Target="media/image45.wmf"/><Relationship Id="rId99" Type="http://schemas.openxmlformats.org/officeDocument/2006/relationships/oleObject" Target="embeddings/oleObject46.bin"/><Relationship Id="rId101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oleObject" Target="embeddings/oleObject2.bin"/><Relationship Id="rId18" Type="http://schemas.openxmlformats.org/officeDocument/2006/relationships/image" Target="media/image7.wmf"/><Relationship Id="rId39" Type="http://schemas.openxmlformats.org/officeDocument/2006/relationships/image" Target="media/image17.wmf"/><Relationship Id="rId109" Type="http://schemas.openxmlformats.org/officeDocument/2006/relationships/header" Target="header1.xml"/><Relationship Id="rId34" Type="http://schemas.openxmlformats.org/officeDocument/2006/relationships/image" Target="media/image15.png"/><Relationship Id="rId50" Type="http://schemas.openxmlformats.org/officeDocument/2006/relationships/oleObject" Target="embeddings/oleObject21.bin"/><Relationship Id="rId55" Type="http://schemas.openxmlformats.org/officeDocument/2006/relationships/oleObject" Target="embeddings/oleObject24.bin"/><Relationship Id="rId76" Type="http://schemas.openxmlformats.org/officeDocument/2006/relationships/oleObject" Target="embeddings/oleObject35.bin"/><Relationship Id="rId97" Type="http://schemas.openxmlformats.org/officeDocument/2006/relationships/oleObject" Target="embeddings/oleObject44.bin"/><Relationship Id="rId104" Type="http://schemas.openxmlformats.org/officeDocument/2006/relationships/oleObject" Target="embeddings/oleObject49.bin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92" Type="http://schemas.openxmlformats.org/officeDocument/2006/relationships/oleObject" Target="embeddings/oleObject42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image" Target="media/image20.wmf"/><Relationship Id="rId66" Type="http://schemas.openxmlformats.org/officeDocument/2006/relationships/image" Target="media/image31.png"/><Relationship Id="rId87" Type="http://schemas.openxmlformats.org/officeDocument/2006/relationships/image" Target="media/image41.png"/><Relationship Id="rId110" Type="http://schemas.openxmlformats.org/officeDocument/2006/relationships/footer" Target="footer1.xml"/><Relationship Id="rId61" Type="http://schemas.openxmlformats.org/officeDocument/2006/relationships/oleObject" Target="embeddings/oleObject27.bin"/><Relationship Id="rId82" Type="http://schemas.openxmlformats.org/officeDocument/2006/relationships/image" Target="media/image38.png"/><Relationship Id="rId19" Type="http://schemas.openxmlformats.org/officeDocument/2006/relationships/oleObject" Target="embeddings/oleObject5.bin"/><Relationship Id="rId14" Type="http://schemas.openxmlformats.org/officeDocument/2006/relationships/image" Target="media/image5.wmf"/><Relationship Id="rId30" Type="http://schemas.openxmlformats.org/officeDocument/2006/relationships/oleObject" Target="embeddings/oleObject11.bin"/><Relationship Id="rId35" Type="http://schemas.openxmlformats.org/officeDocument/2006/relationships/oleObject" Target="embeddings/oleObject13.bin"/><Relationship Id="rId56" Type="http://schemas.openxmlformats.org/officeDocument/2006/relationships/image" Target="media/image25.wmf"/><Relationship Id="rId77" Type="http://schemas.openxmlformats.org/officeDocument/2006/relationships/image" Target="media/image35.png"/><Relationship Id="rId100" Type="http://schemas.openxmlformats.org/officeDocument/2006/relationships/oleObject" Target="embeddings/oleObject47.bin"/><Relationship Id="rId105" Type="http://schemas.openxmlformats.org/officeDocument/2006/relationships/image" Target="media/image49.wmf"/><Relationship Id="rId8" Type="http://schemas.openxmlformats.org/officeDocument/2006/relationships/image" Target="media/image1.jpeg"/><Relationship Id="rId51" Type="http://schemas.openxmlformats.org/officeDocument/2006/relationships/image" Target="media/image23.wmf"/><Relationship Id="rId72" Type="http://schemas.openxmlformats.org/officeDocument/2006/relationships/image" Target="media/image33.wmf"/><Relationship Id="rId93" Type="http://schemas.openxmlformats.org/officeDocument/2006/relationships/image" Target="media/image44.png"/><Relationship Id="rId98" Type="http://schemas.openxmlformats.org/officeDocument/2006/relationships/oleObject" Target="embeddings/oleObject45.bin"/><Relationship Id="rId3" Type="http://schemas.openxmlformats.org/officeDocument/2006/relationships/styles" Target="styles.xml"/><Relationship Id="rId25" Type="http://schemas.openxmlformats.org/officeDocument/2006/relationships/image" Target="media/image10.wmf"/><Relationship Id="rId46" Type="http://schemas.openxmlformats.org/officeDocument/2006/relationships/oleObject" Target="embeddings/oleObject19.bin"/><Relationship Id="rId67" Type="http://schemas.openxmlformats.org/officeDocument/2006/relationships/oleObject" Target="embeddings/oleObject29.bin"/><Relationship Id="rId20" Type="http://schemas.openxmlformats.org/officeDocument/2006/relationships/image" Target="media/image8.wmf"/><Relationship Id="rId41" Type="http://schemas.openxmlformats.org/officeDocument/2006/relationships/image" Target="media/image18.wmf"/><Relationship Id="rId62" Type="http://schemas.openxmlformats.org/officeDocument/2006/relationships/image" Target="media/image28.wmf"/><Relationship Id="rId83" Type="http://schemas.openxmlformats.org/officeDocument/2006/relationships/image" Target="media/image39.wmf"/><Relationship Id="rId88" Type="http://schemas.openxmlformats.org/officeDocument/2006/relationships/oleObject" Target="embeddings/oleObject40.bin"/><Relationship Id="rId11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52.bin"/><Relationship Id="rId1" Type="http://schemas.openxmlformats.org/officeDocument/2006/relationships/image" Target="media/image5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WSO_COMP_LAB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A3EE0A0-E2C8-416B-9665-6B1EBB2471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WSO_COMP_LAB.dot</Template>
  <TotalTime>6</TotalTime>
  <Pages>14</Pages>
  <Words>2288</Words>
  <Characters>13044</Characters>
  <Application>Microsoft Office Word</Application>
  <DocSecurity>0</DocSecurity>
  <Lines>108</Lines>
  <Paragraphs>30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วัตถุประสงค์</vt:lpstr>
      <vt:lpstr>วัตถุประสงค์</vt:lpstr>
    </vt:vector>
  </TitlesOfParts>
  <Company>Faculty of Engineering KMITNB</Company>
  <LinksUpToDate>false</LinksUpToDate>
  <CharactersWithSpaces>15302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วัตถุประสงค์</dc:title>
  <dc:creator>pao</dc:creator>
  <cp:lastModifiedBy>Sopon Suksomboon</cp:lastModifiedBy>
  <cp:revision>3</cp:revision>
  <cp:lastPrinted>2023-04-10T17:27:00Z</cp:lastPrinted>
  <dcterms:created xsi:type="dcterms:W3CDTF">2023-04-10T17:26:00Z</dcterms:created>
  <dcterms:modified xsi:type="dcterms:W3CDTF">2023-04-10T17:32:00Z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